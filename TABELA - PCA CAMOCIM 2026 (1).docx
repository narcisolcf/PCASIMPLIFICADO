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62BD" w14:textId="33F897AE" w:rsidR="008F5726" w:rsidRPr="00AD2BF1" w:rsidRDefault="0098701C" w:rsidP="00F06E59">
      <w:pPr>
        <w:spacing w:after="200"/>
        <w:rPr>
          <w:rFonts w:cstheme="minorHAnsi"/>
          <w:lang w:val="pt-BR"/>
        </w:rPr>
      </w:pPr>
      <w:r w:rsidRPr="00AD2BF1">
        <w:rPr>
          <w:rFonts w:cstheme="minorHAnsi"/>
          <w:lang w:val="pt-BR"/>
        </w:rPr>
        <w:t>Composição do Plano</w:t>
      </w:r>
      <w:r w:rsidR="00521B0C" w:rsidRPr="00AD2BF1">
        <w:rPr>
          <w:rFonts w:cstheme="minorHAnsi"/>
          <w:lang w:val="pt-BR"/>
        </w:rPr>
        <w:t xml:space="preserve"> de Contratação</w:t>
      </w:r>
      <w:r w:rsidRPr="00AD2BF1">
        <w:rPr>
          <w:rFonts w:cstheme="minorHAnsi"/>
          <w:lang w:val="pt-BR"/>
        </w:rPr>
        <w:t xml:space="preserve"> Anual</w:t>
      </w:r>
      <w:r w:rsidR="00521B0C" w:rsidRPr="00AD2BF1">
        <w:rPr>
          <w:rFonts w:cstheme="minorHAnsi"/>
          <w:lang w:val="pt-BR"/>
        </w:rPr>
        <w:t xml:space="preserve"> </w:t>
      </w:r>
      <w:r w:rsidRPr="00AD2BF1">
        <w:rPr>
          <w:rFonts w:cstheme="minorHAnsi"/>
          <w:lang w:val="pt-BR"/>
        </w:rPr>
        <w:t>– PCA, 202</w:t>
      </w:r>
      <w:r w:rsidR="00903A50" w:rsidRPr="00AD2BF1">
        <w:rPr>
          <w:rFonts w:cstheme="minorHAnsi"/>
          <w:lang w:val="pt-BR"/>
        </w:rPr>
        <w:t>6</w:t>
      </w:r>
    </w:p>
    <w:p w14:paraId="4D151497" w14:textId="77777777" w:rsidR="0098701C" w:rsidRPr="00AD2BF1" w:rsidRDefault="0098701C" w:rsidP="00890348">
      <w:pPr>
        <w:rPr>
          <w:rFonts w:cstheme="minorHAnsi"/>
          <w:lang w:val="pt-BR"/>
        </w:rPr>
      </w:pPr>
    </w:p>
    <w:tbl>
      <w:tblPr>
        <w:tblW w:w="10651" w:type="dxa"/>
        <w:jc w:val="center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57"/>
        <w:gridCol w:w="1134"/>
        <w:gridCol w:w="1418"/>
        <w:gridCol w:w="1417"/>
        <w:gridCol w:w="1276"/>
        <w:gridCol w:w="1437"/>
        <w:gridCol w:w="1276"/>
        <w:gridCol w:w="1001"/>
        <w:gridCol w:w="1135"/>
      </w:tblGrid>
      <w:tr w:rsidR="0098701C" w:rsidRPr="00AD2BF1" w14:paraId="263B7CDE" w14:textId="77777777" w:rsidTr="00CE5D45">
        <w:trPr>
          <w:trHeight w:val="411"/>
          <w:jc w:val="center"/>
        </w:trPr>
        <w:tc>
          <w:tcPr>
            <w:tcW w:w="557" w:type="dxa"/>
            <w:shd w:val="clear" w:color="auto" w:fill="002060"/>
            <w:vAlign w:val="center"/>
          </w:tcPr>
          <w:p w14:paraId="680D2F14" w14:textId="2DA4C287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bookmarkStart w:id="0" w:name="_Hlk208948007"/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>ITEM</w:t>
            </w:r>
          </w:p>
        </w:tc>
        <w:tc>
          <w:tcPr>
            <w:tcW w:w="1134" w:type="dxa"/>
            <w:shd w:val="clear" w:color="auto" w:fill="002060"/>
            <w:vAlign w:val="center"/>
          </w:tcPr>
          <w:p w14:paraId="5CD3FA6A" w14:textId="143D62BF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 xml:space="preserve">TIPO </w:t>
            </w:r>
          </w:p>
        </w:tc>
        <w:tc>
          <w:tcPr>
            <w:tcW w:w="1418" w:type="dxa"/>
            <w:shd w:val="clear" w:color="auto" w:fill="002060"/>
            <w:vAlign w:val="center"/>
          </w:tcPr>
          <w:p w14:paraId="4B3AA0C7" w14:textId="6F336898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>DESCRIÇÃO DO OBJETO</w:t>
            </w:r>
          </w:p>
        </w:tc>
        <w:tc>
          <w:tcPr>
            <w:tcW w:w="1417" w:type="dxa"/>
            <w:shd w:val="clear" w:color="auto" w:fill="002060"/>
            <w:vAlign w:val="center"/>
          </w:tcPr>
          <w:p w14:paraId="2336DE31" w14:textId="1D2AA944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>JUSTIFICATIVA</w:t>
            </w:r>
          </w:p>
        </w:tc>
        <w:tc>
          <w:tcPr>
            <w:tcW w:w="1276" w:type="dxa"/>
            <w:shd w:val="clear" w:color="auto" w:fill="002060"/>
            <w:vAlign w:val="center"/>
          </w:tcPr>
          <w:p w14:paraId="0AF6C6DC" w14:textId="56F5BF0F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>EXPECTATIVA DE CONSUMO</w:t>
            </w:r>
          </w:p>
        </w:tc>
        <w:tc>
          <w:tcPr>
            <w:tcW w:w="1437" w:type="dxa"/>
            <w:shd w:val="clear" w:color="auto" w:fill="002060"/>
            <w:vAlign w:val="center"/>
          </w:tcPr>
          <w:p w14:paraId="38379D38" w14:textId="65E935E7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>VALOR PRELIMINAR</w:t>
            </w:r>
          </w:p>
        </w:tc>
        <w:tc>
          <w:tcPr>
            <w:tcW w:w="1276" w:type="dxa"/>
            <w:shd w:val="clear" w:color="auto" w:fill="002060"/>
            <w:vAlign w:val="center"/>
          </w:tcPr>
          <w:p w14:paraId="48974921" w14:textId="4558B91A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>EXPECTATIVA DE CONTRATAÇÃO</w:t>
            </w:r>
          </w:p>
        </w:tc>
        <w:tc>
          <w:tcPr>
            <w:tcW w:w="1001" w:type="dxa"/>
            <w:shd w:val="clear" w:color="auto" w:fill="002060"/>
            <w:vAlign w:val="center"/>
          </w:tcPr>
          <w:p w14:paraId="6EDD6462" w14:textId="66104E56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>PRIORIDADE</w:t>
            </w:r>
          </w:p>
        </w:tc>
        <w:tc>
          <w:tcPr>
            <w:tcW w:w="1135" w:type="dxa"/>
            <w:shd w:val="clear" w:color="auto" w:fill="002060"/>
            <w:vAlign w:val="center"/>
          </w:tcPr>
          <w:p w14:paraId="3E60E4EF" w14:textId="28362C20" w:rsidR="0098701C" w:rsidRPr="00AD2BF1" w:rsidRDefault="002140AC" w:rsidP="00890348">
            <w:pPr>
              <w:spacing w:line="240" w:lineRule="auto"/>
              <w:jc w:val="center"/>
              <w:rPr>
                <w:rFonts w:cstheme="minorHAnsi"/>
                <w:bCs/>
                <w:color w:val="FFFFFF" w:themeColor="background1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FFFFFF" w:themeColor="background1"/>
                <w:sz w:val="14"/>
                <w:szCs w:val="14"/>
              </w:rPr>
              <w:t>REQUISITANTE</w:t>
            </w:r>
          </w:p>
        </w:tc>
      </w:tr>
      <w:tr w:rsidR="00903A50" w:rsidRPr="00AD2BF1" w14:paraId="03F7FE84" w14:textId="77777777" w:rsidTr="00CE5D45">
        <w:trPr>
          <w:jc w:val="center"/>
        </w:trPr>
        <w:tc>
          <w:tcPr>
            <w:tcW w:w="557" w:type="dxa"/>
            <w:vAlign w:val="center"/>
          </w:tcPr>
          <w:p w14:paraId="53321488" w14:textId="5517DD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bookmarkStart w:id="1" w:name="_Hlk178083384"/>
            <w:bookmarkEnd w:id="0"/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</w:t>
            </w:r>
          </w:p>
        </w:tc>
        <w:tc>
          <w:tcPr>
            <w:tcW w:w="1134" w:type="dxa"/>
            <w:vAlign w:val="center"/>
          </w:tcPr>
          <w:p w14:paraId="434A94F9" w14:textId="0377D3A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PERMANENTE</w:t>
            </w:r>
          </w:p>
        </w:tc>
        <w:tc>
          <w:tcPr>
            <w:tcW w:w="1418" w:type="dxa"/>
            <w:vAlign w:val="center"/>
          </w:tcPr>
          <w:p w14:paraId="1F42000E" w14:textId="3374417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PICAPE 4X4 ADAPTADA E EQUIPADA COM XADREZ E</w:t>
            </w: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 xml:space="preserve"> SISTEMA DE COMUNICAÇÃO INTEGRADA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, ADESIVADA.</w:t>
            </w:r>
          </w:p>
        </w:tc>
        <w:tc>
          <w:tcPr>
            <w:tcW w:w="1417" w:type="dxa"/>
            <w:vAlign w:val="center"/>
          </w:tcPr>
          <w:p w14:paraId="4208ECA2" w14:textId="354EF2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B6ACAA1" w14:textId="10173B2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vAlign w:val="center"/>
          </w:tcPr>
          <w:p w14:paraId="7AEC8323" w14:textId="767D5F1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R$ 230.000,00</w:t>
            </w:r>
          </w:p>
        </w:tc>
        <w:tc>
          <w:tcPr>
            <w:tcW w:w="1276" w:type="dxa"/>
            <w:vAlign w:val="center"/>
          </w:tcPr>
          <w:p w14:paraId="5E6FD145" w14:textId="07841D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2BC3224" w14:textId="6483356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8DC3C0A" w14:textId="77E93F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bookmarkEnd w:id="1"/>
      <w:tr w:rsidR="00903A50" w:rsidRPr="00AD2BF1" w14:paraId="3F6A8CA8" w14:textId="77777777" w:rsidTr="00CE5D45">
        <w:trPr>
          <w:jc w:val="center"/>
        </w:trPr>
        <w:tc>
          <w:tcPr>
            <w:tcW w:w="557" w:type="dxa"/>
            <w:vAlign w:val="center"/>
          </w:tcPr>
          <w:p w14:paraId="2BB18ED1" w14:textId="687F0C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55C0A06C" w14:textId="7874536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PERMANENTE</w:t>
            </w:r>
          </w:p>
        </w:tc>
        <w:tc>
          <w:tcPr>
            <w:tcW w:w="1418" w:type="dxa"/>
            <w:vAlign w:val="center"/>
          </w:tcPr>
          <w:p w14:paraId="59D7276C" w14:textId="62A21D6E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MOTOCICLETAS MODELO HONDA SAHARA 300 COM ACESSORIOS ADAPTAÇÕES.</w:t>
            </w:r>
          </w:p>
        </w:tc>
        <w:tc>
          <w:tcPr>
            <w:tcW w:w="1417" w:type="dxa"/>
            <w:vAlign w:val="center"/>
          </w:tcPr>
          <w:p w14:paraId="2E10526C" w14:textId="2778A5F2" w:rsidR="00903A50" w:rsidRPr="00AD2BF1" w:rsidRDefault="00903A50" w:rsidP="00903A50">
            <w:pPr>
              <w:pStyle w:val="Ttulo1"/>
              <w:jc w:val="center"/>
              <w:rPr>
                <w:rFonts w:asciiTheme="minorHAnsi" w:hAnsiTheme="minorHAnsi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asciiTheme="minorHAnsi" w:hAnsiTheme="minorHAnsi" w:cstheme="minorHAnsi"/>
                <w:color w:val="2E287F" w:themeColor="text1" w:themeTint="BF"/>
                <w:sz w:val="14"/>
                <w:szCs w:val="14"/>
                <w:lang w:val="pt-BR"/>
              </w:rPr>
              <w:t>BEM DURÁVEL COM VIDA ÚTIL PROLONGADA, DESTINADO A APOIAR DE FORMA CONTÍNUA AS ATIVIDADES INSTITUCIONAIS</w:t>
            </w:r>
            <w:r w:rsidRPr="00AD2BF1">
              <w:rPr>
                <w:rFonts w:asciiTheme="minorHAnsi" w:hAnsiTheme="minorHAnsi" w:cstheme="minorHAnsi"/>
                <w:sz w:val="14"/>
                <w:szCs w:val="14"/>
                <w:lang w:val="pt-BR"/>
              </w:rPr>
              <w:t>.</w:t>
            </w:r>
          </w:p>
        </w:tc>
        <w:tc>
          <w:tcPr>
            <w:tcW w:w="1276" w:type="dxa"/>
            <w:vAlign w:val="center"/>
          </w:tcPr>
          <w:p w14:paraId="4336BA33" w14:textId="297F532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vAlign w:val="center"/>
          </w:tcPr>
          <w:p w14:paraId="2591FC83" w14:textId="345B8D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R$ 105.000,00</w:t>
            </w:r>
          </w:p>
        </w:tc>
        <w:tc>
          <w:tcPr>
            <w:tcW w:w="1276" w:type="dxa"/>
            <w:vAlign w:val="center"/>
          </w:tcPr>
          <w:p w14:paraId="6C90FA17" w14:textId="02DC156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0D72FA8" w14:textId="234ED0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A4BF7B4" w14:textId="205F230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2E223E9" w14:textId="77777777" w:rsidTr="00CE5D45">
        <w:trPr>
          <w:jc w:val="center"/>
        </w:trPr>
        <w:tc>
          <w:tcPr>
            <w:tcW w:w="557" w:type="dxa"/>
            <w:vAlign w:val="center"/>
          </w:tcPr>
          <w:p w14:paraId="12238BDE" w14:textId="229349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78B96DD4" w14:textId="1FFDE5E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PERMANENTE</w:t>
            </w:r>
          </w:p>
        </w:tc>
        <w:tc>
          <w:tcPr>
            <w:tcW w:w="1418" w:type="dxa"/>
            <w:vAlign w:val="center"/>
          </w:tcPr>
          <w:p w14:paraId="7CB76854" w14:textId="0C8E7FDB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CENTRAL FIXA/MOVEL DE RADIO COMUNICADOR, DIGITAL COM TECNOLOGIA TETRA OU MOTOTRBO, COM ANTENA EXTERNA</w:t>
            </w:r>
          </w:p>
        </w:tc>
        <w:tc>
          <w:tcPr>
            <w:tcW w:w="1417" w:type="dxa"/>
            <w:vAlign w:val="center"/>
          </w:tcPr>
          <w:p w14:paraId="232A6AB5" w14:textId="102A8E3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SOLUÇÃO TECNOLÓGICA ESSENCIAL PARA GARANTIR COMUNICAÇÃO, PROCESSAMENTO E SUPORTE ÀS ATIVIDADES INSTITUCIONAIS.</w:t>
            </w:r>
          </w:p>
        </w:tc>
        <w:tc>
          <w:tcPr>
            <w:tcW w:w="1276" w:type="dxa"/>
            <w:vAlign w:val="center"/>
          </w:tcPr>
          <w:p w14:paraId="2D4C75E6" w14:textId="16D0C30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vAlign w:val="center"/>
          </w:tcPr>
          <w:p w14:paraId="6953D1B8" w14:textId="053162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R$ 29.200,00</w:t>
            </w:r>
          </w:p>
        </w:tc>
        <w:tc>
          <w:tcPr>
            <w:tcW w:w="1276" w:type="dxa"/>
            <w:vAlign w:val="center"/>
          </w:tcPr>
          <w:p w14:paraId="4FA15F87" w14:textId="236393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CDA9628" w14:textId="0094F9FB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8BF6DBF" w14:textId="2D9245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22AECB6" w14:textId="77777777" w:rsidTr="00CE5D45">
        <w:trPr>
          <w:jc w:val="center"/>
        </w:trPr>
        <w:tc>
          <w:tcPr>
            <w:tcW w:w="557" w:type="dxa"/>
            <w:vAlign w:val="center"/>
          </w:tcPr>
          <w:p w14:paraId="58800DD6" w14:textId="5010B66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439FB9DC" w14:textId="3B6FDAA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PERMANENTE</w:t>
            </w:r>
          </w:p>
        </w:tc>
        <w:tc>
          <w:tcPr>
            <w:tcW w:w="1418" w:type="dxa"/>
            <w:vAlign w:val="center"/>
          </w:tcPr>
          <w:p w14:paraId="61AA1512" w14:textId="612D8AB1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RADIO COMUNICADOR DIGITAL PORTATIL, DIGITAL COM TECNOLOGIA TETRA OU MOTOTRBO COM ALCANTE MINIMO DE 20KM</w:t>
            </w:r>
          </w:p>
        </w:tc>
        <w:tc>
          <w:tcPr>
            <w:tcW w:w="1417" w:type="dxa"/>
            <w:vAlign w:val="center"/>
          </w:tcPr>
          <w:p w14:paraId="54F73FCF" w14:textId="360385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SOLUÇÃO TECNOLÓGICA ESSENCIAL PARA GARANTIR COMUNICAÇÃO, PROCESSAMENTO E SUPORTE ÀS ATIVIDADES INSTITUCIONAIS.</w:t>
            </w:r>
          </w:p>
        </w:tc>
        <w:tc>
          <w:tcPr>
            <w:tcW w:w="1276" w:type="dxa"/>
            <w:vAlign w:val="center"/>
          </w:tcPr>
          <w:p w14:paraId="2C57D419" w14:textId="7479F61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vAlign w:val="center"/>
          </w:tcPr>
          <w:p w14:paraId="40708C23" w14:textId="6E9814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R$ 12.800,00</w:t>
            </w:r>
          </w:p>
        </w:tc>
        <w:tc>
          <w:tcPr>
            <w:tcW w:w="1276" w:type="dxa"/>
            <w:vAlign w:val="center"/>
          </w:tcPr>
          <w:p w14:paraId="38BCF860" w14:textId="035D92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49156AA" w14:textId="606A070A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6B67ECB" w14:textId="46D5A6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ADCE4D2" w14:textId="77777777" w:rsidTr="00CE5D45">
        <w:trPr>
          <w:jc w:val="center"/>
        </w:trPr>
        <w:tc>
          <w:tcPr>
            <w:tcW w:w="557" w:type="dxa"/>
            <w:vAlign w:val="center"/>
          </w:tcPr>
          <w:p w14:paraId="403FAE05" w14:textId="09C76D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6603D127" w14:textId="15E53D1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B7BAF1E" w14:textId="0121357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TONFA E ACESSÓRIOS, TONFA DE </w:t>
            </w:r>
            <w:r w:rsidRPr="00AD2BF1">
              <w:rPr>
                <w:rFonts w:cstheme="minorHAnsi"/>
                <w:bCs/>
                <w:color w:val="2E287F" w:themeColor="text1" w:themeTint="BF"/>
                <w:sz w:val="14"/>
                <w:szCs w:val="14"/>
              </w:rPr>
              <w:t>POLÍMERO E PORTA TONFA TÁTICO</w:t>
            </w:r>
          </w:p>
        </w:tc>
        <w:tc>
          <w:tcPr>
            <w:tcW w:w="1417" w:type="dxa"/>
            <w:vAlign w:val="center"/>
          </w:tcPr>
          <w:p w14:paraId="12F9E599" w14:textId="7288950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7E9CDF1" w14:textId="654BBF0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F8E423B" w14:textId="0C3261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R$ 4.800,00</w:t>
            </w:r>
          </w:p>
        </w:tc>
        <w:tc>
          <w:tcPr>
            <w:tcW w:w="1276" w:type="dxa"/>
            <w:vAlign w:val="center"/>
          </w:tcPr>
          <w:p w14:paraId="0F8FCDAB" w14:textId="3BF941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AD1D2E5" w14:textId="0C7D214E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E945063" w14:textId="5F8126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5B56F08" w14:textId="77777777" w:rsidTr="00CE5D45">
        <w:trPr>
          <w:jc w:val="center"/>
        </w:trPr>
        <w:tc>
          <w:tcPr>
            <w:tcW w:w="557" w:type="dxa"/>
            <w:vAlign w:val="center"/>
          </w:tcPr>
          <w:p w14:paraId="4FC187BB" w14:textId="267170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</w:t>
            </w:r>
          </w:p>
        </w:tc>
        <w:tc>
          <w:tcPr>
            <w:tcW w:w="1134" w:type="dxa"/>
            <w:vAlign w:val="center"/>
          </w:tcPr>
          <w:p w14:paraId="4E80FC9B" w14:textId="1E1BBE3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567A0D2" w14:textId="0B2384E0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ESPINGARDA CALIBRE 12, </w:t>
            </w:r>
            <w:r w:rsidRPr="00AD2BF1">
              <w:rPr>
                <w:rFonts w:cstheme="minorHAnsi"/>
                <w:bCs/>
                <w:color w:val="2E287F" w:themeColor="text1" w:themeTint="BF"/>
                <w:sz w:val="14"/>
                <w:szCs w:val="14"/>
              </w:rPr>
              <w:t>ESPINGARDA CBC MILITARY 3.0 12/16" RT 12GA</w:t>
            </w:r>
          </w:p>
        </w:tc>
        <w:tc>
          <w:tcPr>
            <w:tcW w:w="1417" w:type="dxa"/>
            <w:vAlign w:val="center"/>
          </w:tcPr>
          <w:p w14:paraId="33918250" w14:textId="4BFDB0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04111B9" w14:textId="7793C61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B51DE2C" w14:textId="487F5D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R$ 27.600,00</w:t>
            </w:r>
          </w:p>
        </w:tc>
        <w:tc>
          <w:tcPr>
            <w:tcW w:w="1276" w:type="dxa"/>
            <w:vAlign w:val="center"/>
          </w:tcPr>
          <w:p w14:paraId="5EC4EA1E" w14:textId="031D33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JANEIRO</w:t>
            </w:r>
          </w:p>
        </w:tc>
        <w:tc>
          <w:tcPr>
            <w:tcW w:w="1001" w:type="dxa"/>
            <w:vAlign w:val="center"/>
          </w:tcPr>
          <w:p w14:paraId="43565A37" w14:textId="57F7F0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ALTÍSSIMO</w:t>
            </w:r>
          </w:p>
        </w:tc>
        <w:tc>
          <w:tcPr>
            <w:tcW w:w="1135" w:type="dxa"/>
            <w:vAlign w:val="center"/>
          </w:tcPr>
          <w:p w14:paraId="62CFB73C" w14:textId="7E6830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B6A8521" w14:textId="77777777" w:rsidTr="00CE5D45">
        <w:trPr>
          <w:jc w:val="center"/>
        </w:trPr>
        <w:tc>
          <w:tcPr>
            <w:tcW w:w="557" w:type="dxa"/>
            <w:vAlign w:val="center"/>
          </w:tcPr>
          <w:p w14:paraId="43F16F6F" w14:textId="17E97D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</w:t>
            </w:r>
          </w:p>
        </w:tc>
        <w:tc>
          <w:tcPr>
            <w:tcW w:w="1134" w:type="dxa"/>
            <w:vAlign w:val="center"/>
          </w:tcPr>
          <w:p w14:paraId="204CC520" w14:textId="10CEB1F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C332143" w14:textId="4A15DE2D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CARTUCHOS CBC KNOCK SLUG (BALOTE) ANTI-MOTIM (AM) PROJÉTIL ÚNICO, PROJETADOS PARA O CALIBRE 12/16”GA, CAIXA COM 10/25 UNIDADES</w:t>
            </w:r>
          </w:p>
        </w:tc>
        <w:tc>
          <w:tcPr>
            <w:tcW w:w="1417" w:type="dxa"/>
            <w:vAlign w:val="center"/>
          </w:tcPr>
          <w:p w14:paraId="108FC981" w14:textId="4B88CC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7321C3F" w14:textId="761F3D2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8729A8A" w14:textId="15E27D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R$ 22.330,00</w:t>
            </w:r>
          </w:p>
        </w:tc>
        <w:tc>
          <w:tcPr>
            <w:tcW w:w="1276" w:type="dxa"/>
            <w:vAlign w:val="center"/>
          </w:tcPr>
          <w:p w14:paraId="3F9F9180" w14:textId="7FFB87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JANEIRO</w:t>
            </w:r>
          </w:p>
        </w:tc>
        <w:tc>
          <w:tcPr>
            <w:tcW w:w="1001" w:type="dxa"/>
            <w:vAlign w:val="center"/>
          </w:tcPr>
          <w:p w14:paraId="679DAE85" w14:textId="25C1D7CC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ALTÍSSIMO</w:t>
            </w:r>
          </w:p>
        </w:tc>
        <w:tc>
          <w:tcPr>
            <w:tcW w:w="1135" w:type="dxa"/>
            <w:vAlign w:val="center"/>
          </w:tcPr>
          <w:p w14:paraId="273D080C" w14:textId="104B29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79C3550" w14:textId="77777777" w:rsidTr="00CE5D45">
        <w:trPr>
          <w:jc w:val="center"/>
        </w:trPr>
        <w:tc>
          <w:tcPr>
            <w:tcW w:w="557" w:type="dxa"/>
            <w:vAlign w:val="center"/>
          </w:tcPr>
          <w:p w14:paraId="103E5009" w14:textId="0EEDD36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8</w:t>
            </w:r>
          </w:p>
        </w:tc>
        <w:tc>
          <w:tcPr>
            <w:tcW w:w="1134" w:type="dxa"/>
            <w:vAlign w:val="center"/>
          </w:tcPr>
          <w:p w14:paraId="41911088" w14:textId="58ADCDA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5341223" w14:textId="54BE99D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ARMA DE CHOQUE DE TECNOLOGIA MENOS LETAL (SPARK)</w:t>
            </w:r>
          </w:p>
        </w:tc>
        <w:tc>
          <w:tcPr>
            <w:tcW w:w="1417" w:type="dxa"/>
            <w:vAlign w:val="center"/>
          </w:tcPr>
          <w:p w14:paraId="69A8B5A9" w14:textId="37B3B9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84DF26F" w14:textId="09A2A42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15A3E3A" w14:textId="3CC0D56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R$ 26.000,00</w:t>
            </w:r>
          </w:p>
        </w:tc>
        <w:tc>
          <w:tcPr>
            <w:tcW w:w="1276" w:type="dxa"/>
            <w:vAlign w:val="center"/>
          </w:tcPr>
          <w:p w14:paraId="6E120FDC" w14:textId="6FF4EF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5F74E20" w14:textId="05FE27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B7D0E59" w14:textId="446129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28D1BD2" w14:textId="77777777" w:rsidTr="00CE5D45">
        <w:trPr>
          <w:jc w:val="center"/>
        </w:trPr>
        <w:tc>
          <w:tcPr>
            <w:tcW w:w="557" w:type="dxa"/>
            <w:vAlign w:val="center"/>
          </w:tcPr>
          <w:p w14:paraId="7C7C73D5" w14:textId="38E326D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</w:t>
            </w:r>
          </w:p>
        </w:tc>
        <w:tc>
          <w:tcPr>
            <w:tcW w:w="1134" w:type="dxa"/>
            <w:vAlign w:val="center"/>
          </w:tcPr>
          <w:p w14:paraId="4D74B2A8" w14:textId="43853D4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0F6AFAD" w14:textId="441D9C19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COLETES BALÍSTICOS, ESTILO MODULAR COM ESPAÇO PARA ACESSÓRIOS</w:t>
            </w:r>
          </w:p>
        </w:tc>
        <w:tc>
          <w:tcPr>
            <w:tcW w:w="1417" w:type="dxa"/>
            <w:vAlign w:val="center"/>
          </w:tcPr>
          <w:p w14:paraId="62BE2EC0" w14:textId="211930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51470B7" w14:textId="450B0B2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C34E4B5" w14:textId="42CD67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R$ 14.880,00</w:t>
            </w:r>
          </w:p>
        </w:tc>
        <w:tc>
          <w:tcPr>
            <w:tcW w:w="1276" w:type="dxa"/>
            <w:vAlign w:val="center"/>
          </w:tcPr>
          <w:p w14:paraId="4436F7DA" w14:textId="45BC764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BCF4907" w14:textId="03B32D7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A315B6D" w14:textId="678C6A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B62B7C7" w14:textId="77777777" w:rsidTr="00CE5D45">
        <w:trPr>
          <w:jc w:val="center"/>
        </w:trPr>
        <w:tc>
          <w:tcPr>
            <w:tcW w:w="557" w:type="dxa"/>
            <w:vAlign w:val="center"/>
          </w:tcPr>
          <w:p w14:paraId="75004C68" w14:textId="1B1B103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</w:t>
            </w:r>
          </w:p>
        </w:tc>
        <w:tc>
          <w:tcPr>
            <w:tcW w:w="1134" w:type="dxa"/>
            <w:vAlign w:val="center"/>
          </w:tcPr>
          <w:p w14:paraId="27801F41" w14:textId="2A037AD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93BC29F" w14:textId="5FA1137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CONE DE SINALIZAÇÃO E ISOLAMENTO</w:t>
            </w:r>
          </w:p>
        </w:tc>
        <w:tc>
          <w:tcPr>
            <w:tcW w:w="1417" w:type="dxa"/>
            <w:vAlign w:val="center"/>
          </w:tcPr>
          <w:p w14:paraId="04A64EF1" w14:textId="3AB7CE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B2F2CB8" w14:textId="26C0D67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BD37F62" w14:textId="66946F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R$ 2.000,00</w:t>
            </w:r>
          </w:p>
        </w:tc>
        <w:tc>
          <w:tcPr>
            <w:tcW w:w="1276" w:type="dxa"/>
            <w:vAlign w:val="center"/>
          </w:tcPr>
          <w:p w14:paraId="5BCACC35" w14:textId="3E8DEC3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E0905E4" w14:textId="0749A63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B33C03E" w14:textId="2F495B2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EA2A0BE" w14:textId="77777777" w:rsidTr="00CE5D45">
        <w:trPr>
          <w:jc w:val="center"/>
        </w:trPr>
        <w:tc>
          <w:tcPr>
            <w:tcW w:w="557" w:type="dxa"/>
            <w:vAlign w:val="center"/>
          </w:tcPr>
          <w:p w14:paraId="65A34C15" w14:textId="732598F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</w:t>
            </w:r>
          </w:p>
        </w:tc>
        <w:tc>
          <w:tcPr>
            <w:tcW w:w="1134" w:type="dxa"/>
            <w:vAlign w:val="center"/>
          </w:tcPr>
          <w:p w14:paraId="44AAA0B7" w14:textId="752C0F6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0E45336" w14:textId="4AD8C83C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FITA ZEBRADA</w:t>
            </w:r>
          </w:p>
        </w:tc>
        <w:tc>
          <w:tcPr>
            <w:tcW w:w="1417" w:type="dxa"/>
            <w:vAlign w:val="center"/>
          </w:tcPr>
          <w:p w14:paraId="32592A71" w14:textId="3ADADF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1BDF324" w14:textId="1C02253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F256780" w14:textId="268E98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29004E8D" w14:textId="519B902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BD241C8" w14:textId="13225F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C323EDF" w14:textId="53B28B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EEB8D94" w14:textId="77777777" w:rsidTr="00CE5D45">
        <w:trPr>
          <w:jc w:val="center"/>
        </w:trPr>
        <w:tc>
          <w:tcPr>
            <w:tcW w:w="557" w:type="dxa"/>
            <w:vAlign w:val="center"/>
          </w:tcPr>
          <w:p w14:paraId="28FA650B" w14:textId="202BB1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</w:t>
            </w:r>
          </w:p>
        </w:tc>
        <w:tc>
          <w:tcPr>
            <w:tcW w:w="1134" w:type="dxa"/>
            <w:vAlign w:val="center"/>
          </w:tcPr>
          <w:p w14:paraId="29032B24" w14:textId="0F8DD59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99ADD3D" w14:textId="735EF6EE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FITA REFLETIVA 3M</w:t>
            </w:r>
          </w:p>
        </w:tc>
        <w:tc>
          <w:tcPr>
            <w:tcW w:w="1417" w:type="dxa"/>
            <w:vAlign w:val="center"/>
          </w:tcPr>
          <w:p w14:paraId="45267335" w14:textId="6C719F3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F1E9071" w14:textId="196BDCA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298373D" w14:textId="241041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R$ 50,00</w:t>
            </w:r>
          </w:p>
        </w:tc>
        <w:tc>
          <w:tcPr>
            <w:tcW w:w="1276" w:type="dxa"/>
            <w:vAlign w:val="center"/>
          </w:tcPr>
          <w:p w14:paraId="248BE020" w14:textId="3D43C9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521F19D" w14:textId="4EA26CC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23ED12E" w14:textId="20FA6D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4D196A6" w14:textId="77777777" w:rsidTr="00CE5D45">
        <w:trPr>
          <w:jc w:val="center"/>
        </w:trPr>
        <w:tc>
          <w:tcPr>
            <w:tcW w:w="557" w:type="dxa"/>
            <w:vAlign w:val="center"/>
          </w:tcPr>
          <w:p w14:paraId="60F4D6E1" w14:textId="2AF04CA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</w:t>
            </w:r>
          </w:p>
        </w:tc>
        <w:tc>
          <w:tcPr>
            <w:tcW w:w="1134" w:type="dxa"/>
            <w:vAlign w:val="center"/>
          </w:tcPr>
          <w:p w14:paraId="2BE44E61" w14:textId="5181320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09FB481" w14:textId="5327215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DIANTEIRO MOTO BROS</w:t>
            </w:r>
          </w:p>
        </w:tc>
        <w:tc>
          <w:tcPr>
            <w:tcW w:w="1417" w:type="dxa"/>
            <w:vAlign w:val="center"/>
          </w:tcPr>
          <w:p w14:paraId="39DCADD4" w14:textId="017382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2056652" w14:textId="7A90B87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4333C7F" w14:textId="6EB90B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R$ 1.400,00</w:t>
            </w:r>
          </w:p>
        </w:tc>
        <w:tc>
          <w:tcPr>
            <w:tcW w:w="1276" w:type="dxa"/>
            <w:vAlign w:val="center"/>
          </w:tcPr>
          <w:p w14:paraId="3CA48C69" w14:textId="3727376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FAB5B6F" w14:textId="0DE143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BDF6925" w14:textId="126D2F8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C8723D8" w14:textId="77777777" w:rsidTr="00CE5D45">
        <w:trPr>
          <w:jc w:val="center"/>
        </w:trPr>
        <w:tc>
          <w:tcPr>
            <w:tcW w:w="557" w:type="dxa"/>
            <w:vAlign w:val="center"/>
          </w:tcPr>
          <w:p w14:paraId="0EE21864" w14:textId="054147A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</w:t>
            </w:r>
          </w:p>
        </w:tc>
        <w:tc>
          <w:tcPr>
            <w:tcW w:w="1134" w:type="dxa"/>
            <w:vAlign w:val="center"/>
          </w:tcPr>
          <w:p w14:paraId="12CE6EED" w14:textId="4594080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4822F3A" w14:textId="538F129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TRASEIRO MOTO BROS</w:t>
            </w:r>
          </w:p>
        </w:tc>
        <w:tc>
          <w:tcPr>
            <w:tcW w:w="1417" w:type="dxa"/>
            <w:vAlign w:val="center"/>
          </w:tcPr>
          <w:p w14:paraId="615A6F3A" w14:textId="781613E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569F5E2" w14:textId="0281D24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D0ADBEF" w14:textId="279128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R$ 1.400,00</w:t>
            </w:r>
          </w:p>
        </w:tc>
        <w:tc>
          <w:tcPr>
            <w:tcW w:w="1276" w:type="dxa"/>
            <w:vAlign w:val="center"/>
          </w:tcPr>
          <w:p w14:paraId="14A42AD5" w14:textId="7E4425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90BDA08" w14:textId="0AF227C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6B86EFF" w14:textId="7288AF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48C4CAC" w14:textId="77777777" w:rsidTr="00CE5D45">
        <w:trPr>
          <w:jc w:val="center"/>
        </w:trPr>
        <w:tc>
          <w:tcPr>
            <w:tcW w:w="557" w:type="dxa"/>
            <w:vAlign w:val="center"/>
          </w:tcPr>
          <w:p w14:paraId="3B918EB5" w14:textId="560800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</w:t>
            </w:r>
          </w:p>
        </w:tc>
        <w:tc>
          <w:tcPr>
            <w:tcW w:w="1134" w:type="dxa"/>
            <w:vAlign w:val="center"/>
          </w:tcPr>
          <w:p w14:paraId="5A1C86D3" w14:textId="739EE16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36D3B06" w14:textId="1B1D1792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DIANTEIRO MOTO XRE</w:t>
            </w:r>
          </w:p>
        </w:tc>
        <w:tc>
          <w:tcPr>
            <w:tcW w:w="1417" w:type="dxa"/>
            <w:vAlign w:val="center"/>
          </w:tcPr>
          <w:p w14:paraId="607E1E02" w14:textId="05E4C7D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REGULAR DAS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ATIVIDADES DO ÓRGÃO.</w:t>
            </w:r>
          </w:p>
        </w:tc>
        <w:tc>
          <w:tcPr>
            <w:tcW w:w="1276" w:type="dxa"/>
            <w:vAlign w:val="center"/>
          </w:tcPr>
          <w:p w14:paraId="615221D8" w14:textId="6765466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26E9439F" w14:textId="41D8A9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R$ 1.400,00</w:t>
            </w:r>
          </w:p>
        </w:tc>
        <w:tc>
          <w:tcPr>
            <w:tcW w:w="1276" w:type="dxa"/>
            <w:vAlign w:val="center"/>
          </w:tcPr>
          <w:p w14:paraId="5DD3F0AB" w14:textId="16956D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6C4BC05" w14:textId="34AF85E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46DD4DF" w14:textId="51D141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5D03779" w14:textId="77777777" w:rsidTr="00CE5D45">
        <w:trPr>
          <w:jc w:val="center"/>
        </w:trPr>
        <w:tc>
          <w:tcPr>
            <w:tcW w:w="557" w:type="dxa"/>
            <w:vAlign w:val="center"/>
          </w:tcPr>
          <w:p w14:paraId="2FCA858B" w14:textId="7D80BE7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</w:t>
            </w:r>
          </w:p>
        </w:tc>
        <w:tc>
          <w:tcPr>
            <w:tcW w:w="1134" w:type="dxa"/>
            <w:vAlign w:val="center"/>
          </w:tcPr>
          <w:p w14:paraId="0771EC15" w14:textId="64ED592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87A9927" w14:textId="306C285B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TRASEIRO MOTO XRE</w:t>
            </w:r>
          </w:p>
        </w:tc>
        <w:tc>
          <w:tcPr>
            <w:tcW w:w="1417" w:type="dxa"/>
            <w:vAlign w:val="center"/>
          </w:tcPr>
          <w:p w14:paraId="5252377F" w14:textId="18172F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727E42B" w14:textId="3E1E313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0692815" w14:textId="6E3B69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R$ 1.400,00</w:t>
            </w:r>
          </w:p>
        </w:tc>
        <w:tc>
          <w:tcPr>
            <w:tcW w:w="1276" w:type="dxa"/>
            <w:vAlign w:val="center"/>
          </w:tcPr>
          <w:p w14:paraId="2D3354AB" w14:textId="237174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543EFF3" w14:textId="075E2D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A591039" w14:textId="29D30C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F2E472B" w14:textId="77777777" w:rsidTr="00CE5D45">
        <w:trPr>
          <w:jc w:val="center"/>
        </w:trPr>
        <w:tc>
          <w:tcPr>
            <w:tcW w:w="557" w:type="dxa"/>
            <w:vAlign w:val="center"/>
          </w:tcPr>
          <w:p w14:paraId="7EF4B4C1" w14:textId="79F188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</w:t>
            </w:r>
          </w:p>
        </w:tc>
        <w:tc>
          <w:tcPr>
            <w:tcW w:w="1134" w:type="dxa"/>
            <w:vAlign w:val="center"/>
          </w:tcPr>
          <w:p w14:paraId="0CC73D10" w14:textId="012AEEB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27E467C" w14:textId="41199BE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ARO 20 PARA S10</w:t>
            </w:r>
          </w:p>
        </w:tc>
        <w:tc>
          <w:tcPr>
            <w:tcW w:w="1417" w:type="dxa"/>
            <w:vAlign w:val="center"/>
          </w:tcPr>
          <w:p w14:paraId="5162DB50" w14:textId="54F76F6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88464DA" w14:textId="49C6CD9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A1DE266" w14:textId="1203651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R$ 12.000,00</w:t>
            </w:r>
          </w:p>
        </w:tc>
        <w:tc>
          <w:tcPr>
            <w:tcW w:w="1276" w:type="dxa"/>
            <w:vAlign w:val="center"/>
          </w:tcPr>
          <w:p w14:paraId="17834FC7" w14:textId="04F18E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3984E46" w14:textId="524146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4FFAA20" w14:textId="3422B4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B73BBCC" w14:textId="77777777" w:rsidTr="00CE5D45">
        <w:trPr>
          <w:jc w:val="center"/>
        </w:trPr>
        <w:tc>
          <w:tcPr>
            <w:tcW w:w="557" w:type="dxa"/>
            <w:vAlign w:val="center"/>
          </w:tcPr>
          <w:p w14:paraId="2D6D29A5" w14:textId="1DB171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</w:t>
            </w:r>
          </w:p>
        </w:tc>
        <w:tc>
          <w:tcPr>
            <w:tcW w:w="1134" w:type="dxa"/>
            <w:vAlign w:val="center"/>
          </w:tcPr>
          <w:p w14:paraId="4FE35D82" w14:textId="0C1AC02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0871167" w14:textId="18F88DF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OLEO MOTOR PARA MOTOCICLETA</w:t>
            </w:r>
          </w:p>
        </w:tc>
        <w:tc>
          <w:tcPr>
            <w:tcW w:w="1417" w:type="dxa"/>
            <w:vAlign w:val="center"/>
          </w:tcPr>
          <w:p w14:paraId="38B379B4" w14:textId="4E1DA4D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850CDB3" w14:textId="70718EB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EF027AA" w14:textId="077EC9C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4E2E8437" w14:textId="72CF5E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9931B8D" w14:textId="16B895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B94EDCD" w14:textId="0AE1CA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8ADAF29" w14:textId="77777777" w:rsidTr="00CE5D45">
        <w:trPr>
          <w:jc w:val="center"/>
        </w:trPr>
        <w:tc>
          <w:tcPr>
            <w:tcW w:w="557" w:type="dxa"/>
            <w:vAlign w:val="center"/>
          </w:tcPr>
          <w:p w14:paraId="11F85149" w14:textId="65F790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</w:t>
            </w:r>
          </w:p>
        </w:tc>
        <w:tc>
          <w:tcPr>
            <w:tcW w:w="1134" w:type="dxa"/>
            <w:vAlign w:val="center"/>
          </w:tcPr>
          <w:p w14:paraId="7E531EA1" w14:textId="6082A4A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5CB00C5" w14:textId="3024EA3B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OLEO MOTOR PARA CARRO</w:t>
            </w:r>
          </w:p>
        </w:tc>
        <w:tc>
          <w:tcPr>
            <w:tcW w:w="1417" w:type="dxa"/>
            <w:vAlign w:val="center"/>
          </w:tcPr>
          <w:p w14:paraId="67E97030" w14:textId="4D3BBE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181CD7D" w14:textId="17282C3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BB4E509" w14:textId="41C385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R$ 480,00</w:t>
            </w:r>
          </w:p>
        </w:tc>
        <w:tc>
          <w:tcPr>
            <w:tcW w:w="1276" w:type="dxa"/>
            <w:vAlign w:val="center"/>
          </w:tcPr>
          <w:p w14:paraId="15C3860E" w14:textId="3EF93A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8FA88CD" w14:textId="24C49D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E5EDF6A" w14:textId="445344E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4597837" w14:textId="77777777" w:rsidTr="00CE5D45">
        <w:trPr>
          <w:jc w:val="center"/>
        </w:trPr>
        <w:tc>
          <w:tcPr>
            <w:tcW w:w="557" w:type="dxa"/>
            <w:vAlign w:val="center"/>
          </w:tcPr>
          <w:p w14:paraId="6A25A6F0" w14:textId="53E261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</w:t>
            </w:r>
          </w:p>
        </w:tc>
        <w:tc>
          <w:tcPr>
            <w:tcW w:w="1134" w:type="dxa"/>
            <w:vAlign w:val="center"/>
          </w:tcPr>
          <w:p w14:paraId="4182265F" w14:textId="3D6E8DC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906D48B" w14:textId="79C1844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FILTRO DE OLEO PARA CARRO</w:t>
            </w:r>
          </w:p>
        </w:tc>
        <w:tc>
          <w:tcPr>
            <w:tcW w:w="1417" w:type="dxa"/>
            <w:vAlign w:val="center"/>
          </w:tcPr>
          <w:p w14:paraId="56149DA7" w14:textId="12757E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FF1029B" w14:textId="272D5AF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BFDE694" w14:textId="75E88A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R$ 90,00</w:t>
            </w:r>
          </w:p>
        </w:tc>
        <w:tc>
          <w:tcPr>
            <w:tcW w:w="1276" w:type="dxa"/>
            <w:vAlign w:val="center"/>
          </w:tcPr>
          <w:p w14:paraId="26836F65" w14:textId="5FA4CA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B552EF0" w14:textId="5B437F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DF67E56" w14:textId="5129AA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5A5B2D0" w14:textId="77777777" w:rsidTr="00CE5D45">
        <w:trPr>
          <w:jc w:val="center"/>
        </w:trPr>
        <w:tc>
          <w:tcPr>
            <w:tcW w:w="557" w:type="dxa"/>
            <w:vAlign w:val="center"/>
          </w:tcPr>
          <w:p w14:paraId="47BF39AD" w14:textId="150C98B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</w:t>
            </w:r>
          </w:p>
        </w:tc>
        <w:tc>
          <w:tcPr>
            <w:tcW w:w="1134" w:type="dxa"/>
            <w:vAlign w:val="center"/>
          </w:tcPr>
          <w:p w14:paraId="0E146A62" w14:textId="0D117F5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041DE7C" w14:textId="57A39C6E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FILTRO DE CABINE PARA CARRO</w:t>
            </w:r>
          </w:p>
        </w:tc>
        <w:tc>
          <w:tcPr>
            <w:tcW w:w="1417" w:type="dxa"/>
            <w:vAlign w:val="center"/>
          </w:tcPr>
          <w:p w14:paraId="3A010D52" w14:textId="512938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568C733" w14:textId="639B1D7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FAEC326" w14:textId="698A1E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5E81578E" w14:textId="7C21763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308B8C1" w14:textId="60A7AAE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0A4999C" w14:textId="028486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1A9575F" w14:textId="77777777" w:rsidTr="00CE5D45">
        <w:trPr>
          <w:jc w:val="center"/>
        </w:trPr>
        <w:tc>
          <w:tcPr>
            <w:tcW w:w="557" w:type="dxa"/>
            <w:vAlign w:val="center"/>
          </w:tcPr>
          <w:p w14:paraId="20C9B7CC" w14:textId="2DE0E3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</w:t>
            </w:r>
          </w:p>
        </w:tc>
        <w:tc>
          <w:tcPr>
            <w:tcW w:w="1134" w:type="dxa"/>
            <w:vAlign w:val="center"/>
          </w:tcPr>
          <w:p w14:paraId="759CC59A" w14:textId="359456C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A55A380" w14:textId="71A1B379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BATERIA MOTO</w:t>
            </w:r>
          </w:p>
        </w:tc>
        <w:tc>
          <w:tcPr>
            <w:tcW w:w="1417" w:type="dxa"/>
            <w:vAlign w:val="center"/>
          </w:tcPr>
          <w:p w14:paraId="626E3765" w14:textId="3A6E1C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9500BFD" w14:textId="78663C1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EE8AAC6" w14:textId="55317B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R$ 1.020,00</w:t>
            </w:r>
          </w:p>
        </w:tc>
        <w:tc>
          <w:tcPr>
            <w:tcW w:w="1276" w:type="dxa"/>
            <w:vAlign w:val="center"/>
          </w:tcPr>
          <w:p w14:paraId="4EEC3ACE" w14:textId="01BA33B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798D89C" w14:textId="321FAE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DBAC878" w14:textId="2A8765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7EEDF68" w14:textId="77777777" w:rsidTr="00CE5D45">
        <w:trPr>
          <w:jc w:val="center"/>
        </w:trPr>
        <w:tc>
          <w:tcPr>
            <w:tcW w:w="557" w:type="dxa"/>
            <w:vAlign w:val="center"/>
          </w:tcPr>
          <w:p w14:paraId="78899EB1" w14:textId="62BDFAD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</w:t>
            </w:r>
          </w:p>
        </w:tc>
        <w:tc>
          <w:tcPr>
            <w:tcW w:w="1134" w:type="dxa"/>
            <w:vAlign w:val="center"/>
          </w:tcPr>
          <w:p w14:paraId="5299DB92" w14:textId="699AC75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3893FD6" w14:textId="68C45A8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BATERIA CARRO</w:t>
            </w:r>
          </w:p>
        </w:tc>
        <w:tc>
          <w:tcPr>
            <w:tcW w:w="1417" w:type="dxa"/>
            <w:vAlign w:val="center"/>
          </w:tcPr>
          <w:p w14:paraId="7362DFBD" w14:textId="449B4F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REGULAR DAS ATIVIDADES DO ÓRGÃO.</w:t>
            </w:r>
          </w:p>
        </w:tc>
        <w:tc>
          <w:tcPr>
            <w:tcW w:w="1276" w:type="dxa"/>
            <w:vAlign w:val="center"/>
          </w:tcPr>
          <w:p w14:paraId="332E3E30" w14:textId="08DA67C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101479E7" w14:textId="2EF61B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7C954AD0" w14:textId="0AC5AC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663FABD" w14:textId="6D76E27B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496CACC" w14:textId="724ADE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989E762" w14:textId="77777777" w:rsidTr="00CE5D45">
        <w:trPr>
          <w:jc w:val="center"/>
        </w:trPr>
        <w:tc>
          <w:tcPr>
            <w:tcW w:w="557" w:type="dxa"/>
            <w:vAlign w:val="center"/>
          </w:tcPr>
          <w:p w14:paraId="51FD76D1" w14:textId="17A8B6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</w:t>
            </w:r>
          </w:p>
        </w:tc>
        <w:tc>
          <w:tcPr>
            <w:tcW w:w="1134" w:type="dxa"/>
            <w:vAlign w:val="center"/>
          </w:tcPr>
          <w:p w14:paraId="03C40832" w14:textId="60EE31E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27B1898" w14:textId="7098AB4B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DE FAROL MOTO</w:t>
            </w:r>
          </w:p>
        </w:tc>
        <w:tc>
          <w:tcPr>
            <w:tcW w:w="1417" w:type="dxa"/>
            <w:vAlign w:val="center"/>
          </w:tcPr>
          <w:p w14:paraId="176B3C10" w14:textId="3FC111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7EBF82D" w14:textId="6C8BCB1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29C78F8" w14:textId="4D47202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R$ 360,00</w:t>
            </w:r>
          </w:p>
        </w:tc>
        <w:tc>
          <w:tcPr>
            <w:tcW w:w="1276" w:type="dxa"/>
            <w:vAlign w:val="center"/>
          </w:tcPr>
          <w:p w14:paraId="47D9726C" w14:textId="0BC1EA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C077924" w14:textId="0058EF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5BF5E1A" w14:textId="44CA65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3F839A3" w14:textId="77777777" w:rsidTr="00CE5D45">
        <w:trPr>
          <w:jc w:val="center"/>
        </w:trPr>
        <w:tc>
          <w:tcPr>
            <w:tcW w:w="557" w:type="dxa"/>
            <w:vAlign w:val="center"/>
          </w:tcPr>
          <w:p w14:paraId="3916B6C9" w14:textId="3CFC5FC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</w:t>
            </w:r>
          </w:p>
        </w:tc>
        <w:tc>
          <w:tcPr>
            <w:tcW w:w="1134" w:type="dxa"/>
            <w:vAlign w:val="center"/>
          </w:tcPr>
          <w:p w14:paraId="376F1510" w14:textId="49EFADB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B87CAB3" w14:textId="0673998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DE FAROL CARRO</w:t>
            </w:r>
          </w:p>
        </w:tc>
        <w:tc>
          <w:tcPr>
            <w:tcW w:w="1417" w:type="dxa"/>
            <w:vAlign w:val="center"/>
          </w:tcPr>
          <w:p w14:paraId="6377FE3B" w14:textId="0B17CF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D610909" w14:textId="5B8E251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EA44B73" w14:textId="4DA698B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5FEF68EC" w14:textId="3EB4A9C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E990005" w14:textId="074CE2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EA2BB4C" w14:textId="6F9FF3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DDC2D6A" w14:textId="77777777" w:rsidTr="00CE5D45">
        <w:trPr>
          <w:jc w:val="center"/>
        </w:trPr>
        <w:tc>
          <w:tcPr>
            <w:tcW w:w="557" w:type="dxa"/>
            <w:vAlign w:val="center"/>
          </w:tcPr>
          <w:p w14:paraId="74C7F2AF" w14:textId="14516B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</w:t>
            </w:r>
          </w:p>
        </w:tc>
        <w:tc>
          <w:tcPr>
            <w:tcW w:w="1134" w:type="dxa"/>
            <w:vAlign w:val="center"/>
          </w:tcPr>
          <w:p w14:paraId="35B626ED" w14:textId="710715B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800159C" w14:textId="12919B9E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DE PISCA MOTOCICLETA</w:t>
            </w:r>
          </w:p>
        </w:tc>
        <w:tc>
          <w:tcPr>
            <w:tcW w:w="1417" w:type="dxa"/>
            <w:vAlign w:val="center"/>
          </w:tcPr>
          <w:p w14:paraId="2649CE66" w14:textId="17330C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87FF8E4" w14:textId="35098C9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07C3ADD" w14:textId="6CD462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R$ 192,00</w:t>
            </w:r>
          </w:p>
        </w:tc>
        <w:tc>
          <w:tcPr>
            <w:tcW w:w="1276" w:type="dxa"/>
            <w:vAlign w:val="center"/>
          </w:tcPr>
          <w:p w14:paraId="18EB09D4" w14:textId="22EAF3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BE4BFD1" w14:textId="52E597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19F786F" w14:textId="4649F8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4CA0A78" w14:textId="77777777" w:rsidTr="00CE5D45">
        <w:trPr>
          <w:jc w:val="center"/>
        </w:trPr>
        <w:tc>
          <w:tcPr>
            <w:tcW w:w="557" w:type="dxa"/>
            <w:vAlign w:val="center"/>
          </w:tcPr>
          <w:p w14:paraId="42C71559" w14:textId="5963F0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</w:t>
            </w:r>
          </w:p>
        </w:tc>
        <w:tc>
          <w:tcPr>
            <w:tcW w:w="1134" w:type="dxa"/>
            <w:vAlign w:val="center"/>
          </w:tcPr>
          <w:p w14:paraId="6A8AC900" w14:textId="0C312A1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94E04C0" w14:textId="65ABCC19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DE PISCA CARRO</w:t>
            </w:r>
          </w:p>
        </w:tc>
        <w:tc>
          <w:tcPr>
            <w:tcW w:w="1417" w:type="dxa"/>
            <w:vAlign w:val="center"/>
          </w:tcPr>
          <w:p w14:paraId="71192E56" w14:textId="496B18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E138B5B" w14:textId="71A67DD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ED61478" w14:textId="53C357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R$ 28.735,00</w:t>
            </w:r>
          </w:p>
        </w:tc>
        <w:tc>
          <w:tcPr>
            <w:tcW w:w="1276" w:type="dxa"/>
            <w:vAlign w:val="center"/>
          </w:tcPr>
          <w:p w14:paraId="75DC4DE1" w14:textId="7CFAA16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FA4AE8C" w14:textId="232075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BC8E371" w14:textId="22B84C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5872D8B" w14:textId="77777777" w:rsidTr="00CE5D45">
        <w:trPr>
          <w:jc w:val="center"/>
        </w:trPr>
        <w:tc>
          <w:tcPr>
            <w:tcW w:w="557" w:type="dxa"/>
            <w:vAlign w:val="center"/>
          </w:tcPr>
          <w:p w14:paraId="46005BB6" w14:textId="6B1340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</w:t>
            </w:r>
          </w:p>
        </w:tc>
        <w:tc>
          <w:tcPr>
            <w:tcW w:w="1134" w:type="dxa"/>
            <w:vAlign w:val="center"/>
          </w:tcPr>
          <w:p w14:paraId="16CB1ED9" w14:textId="16243B1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96B3A7C" w14:textId="04D5C17C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KIT TRANSMISSÃO MOTOCICLETA</w:t>
            </w:r>
          </w:p>
        </w:tc>
        <w:tc>
          <w:tcPr>
            <w:tcW w:w="1417" w:type="dxa"/>
            <w:vAlign w:val="center"/>
          </w:tcPr>
          <w:p w14:paraId="71AF5DBE" w14:textId="3238119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FAC32CA" w14:textId="2B61325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C255775" w14:textId="7321081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R$ 960,00</w:t>
            </w:r>
          </w:p>
        </w:tc>
        <w:tc>
          <w:tcPr>
            <w:tcW w:w="1276" w:type="dxa"/>
            <w:vAlign w:val="center"/>
          </w:tcPr>
          <w:p w14:paraId="7F9908E1" w14:textId="6CBABC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CF696BA" w14:textId="624D32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B012222" w14:textId="706290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9D94950" w14:textId="77777777" w:rsidTr="00CE5D45">
        <w:trPr>
          <w:jc w:val="center"/>
        </w:trPr>
        <w:tc>
          <w:tcPr>
            <w:tcW w:w="557" w:type="dxa"/>
            <w:vAlign w:val="center"/>
          </w:tcPr>
          <w:p w14:paraId="6DEB1A5D" w14:textId="1E022F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</w:t>
            </w:r>
          </w:p>
        </w:tc>
        <w:tc>
          <w:tcPr>
            <w:tcW w:w="1134" w:type="dxa"/>
            <w:vAlign w:val="center"/>
          </w:tcPr>
          <w:p w14:paraId="6F5F5F10" w14:textId="11F329E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8CEDDA0" w14:textId="62D6E84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CÂMARA DE AR TRASEIRA MOTOCICLETA</w:t>
            </w:r>
          </w:p>
        </w:tc>
        <w:tc>
          <w:tcPr>
            <w:tcW w:w="1417" w:type="dxa"/>
            <w:vAlign w:val="center"/>
          </w:tcPr>
          <w:p w14:paraId="731923DB" w14:textId="475FF6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6817582" w14:textId="1273734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F85B3E6" w14:textId="1E976B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R$ 360,00</w:t>
            </w:r>
          </w:p>
        </w:tc>
        <w:tc>
          <w:tcPr>
            <w:tcW w:w="1276" w:type="dxa"/>
            <w:vAlign w:val="center"/>
          </w:tcPr>
          <w:p w14:paraId="575356D2" w14:textId="126D372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3368F15" w14:textId="735E2E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F1BD578" w14:textId="2F17A4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420384A" w14:textId="77777777" w:rsidTr="00CE5D45">
        <w:trPr>
          <w:jc w:val="center"/>
        </w:trPr>
        <w:tc>
          <w:tcPr>
            <w:tcW w:w="557" w:type="dxa"/>
            <w:vAlign w:val="center"/>
          </w:tcPr>
          <w:p w14:paraId="1FDE7169" w14:textId="6CCA26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30</w:t>
            </w:r>
          </w:p>
        </w:tc>
        <w:tc>
          <w:tcPr>
            <w:tcW w:w="1134" w:type="dxa"/>
            <w:vAlign w:val="center"/>
          </w:tcPr>
          <w:p w14:paraId="33B179A0" w14:textId="56B64B2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A93B69B" w14:textId="76E9592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CÂMARA DE AR DIANTEIRA MOTO</w:t>
            </w:r>
          </w:p>
        </w:tc>
        <w:tc>
          <w:tcPr>
            <w:tcW w:w="1417" w:type="dxa"/>
            <w:vAlign w:val="center"/>
          </w:tcPr>
          <w:p w14:paraId="4FD13D16" w14:textId="2DB775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9215A99" w14:textId="12EDD14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F9D5EBE" w14:textId="01881F3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R$ 360,00</w:t>
            </w:r>
          </w:p>
        </w:tc>
        <w:tc>
          <w:tcPr>
            <w:tcW w:w="1276" w:type="dxa"/>
            <w:vAlign w:val="center"/>
          </w:tcPr>
          <w:p w14:paraId="5348A3F2" w14:textId="119EDB1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4C65DBF" w14:textId="385E0C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9073244" w14:textId="182831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C44FFA6" w14:textId="77777777" w:rsidTr="00CE5D45">
        <w:trPr>
          <w:jc w:val="center"/>
        </w:trPr>
        <w:tc>
          <w:tcPr>
            <w:tcW w:w="557" w:type="dxa"/>
            <w:vAlign w:val="center"/>
          </w:tcPr>
          <w:p w14:paraId="731C43B3" w14:textId="6109DD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31</w:t>
            </w:r>
          </w:p>
        </w:tc>
        <w:tc>
          <w:tcPr>
            <w:tcW w:w="1134" w:type="dxa"/>
            <w:vAlign w:val="center"/>
          </w:tcPr>
          <w:p w14:paraId="1E5E1B8C" w14:textId="55F04A1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B538488" w14:textId="120D0FD4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ADESIVAÇÃO PARA AS MOTOCICLETAS</w:t>
            </w:r>
          </w:p>
        </w:tc>
        <w:tc>
          <w:tcPr>
            <w:tcW w:w="1417" w:type="dxa"/>
            <w:vAlign w:val="center"/>
          </w:tcPr>
          <w:p w14:paraId="6E10117F" w14:textId="174DFC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FUNCIONAMENTO REGULAR DAS ATIVIDADES DO ÓRGÃO.</w:t>
            </w:r>
          </w:p>
        </w:tc>
        <w:tc>
          <w:tcPr>
            <w:tcW w:w="1276" w:type="dxa"/>
            <w:vAlign w:val="center"/>
          </w:tcPr>
          <w:p w14:paraId="797C28E6" w14:textId="573D331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2B39F1D2" w14:textId="7F8BC1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R$ 1.500,00</w:t>
            </w:r>
          </w:p>
        </w:tc>
        <w:tc>
          <w:tcPr>
            <w:tcW w:w="1276" w:type="dxa"/>
            <w:vAlign w:val="center"/>
          </w:tcPr>
          <w:p w14:paraId="68FEDF47" w14:textId="12ECDBD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4C88668" w14:textId="312051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BD8EE90" w14:textId="1896B3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943A4A8" w14:textId="77777777" w:rsidTr="00CE5D45">
        <w:trPr>
          <w:jc w:val="center"/>
        </w:trPr>
        <w:tc>
          <w:tcPr>
            <w:tcW w:w="557" w:type="dxa"/>
            <w:vAlign w:val="center"/>
          </w:tcPr>
          <w:p w14:paraId="614E8AD3" w14:textId="6A33CA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32</w:t>
            </w:r>
          </w:p>
        </w:tc>
        <w:tc>
          <w:tcPr>
            <w:tcW w:w="1134" w:type="dxa"/>
            <w:vAlign w:val="center"/>
          </w:tcPr>
          <w:p w14:paraId="1D30A25C" w14:textId="64B167D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DD177DD" w14:textId="67ADC8B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ADESIVAÇÃO PARA O CARRO</w:t>
            </w:r>
          </w:p>
        </w:tc>
        <w:tc>
          <w:tcPr>
            <w:tcW w:w="1417" w:type="dxa"/>
            <w:vAlign w:val="center"/>
          </w:tcPr>
          <w:p w14:paraId="17F04E53" w14:textId="046EA4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8F99580" w14:textId="6E0882F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9E9370E" w14:textId="5EF369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vAlign w:val="center"/>
          </w:tcPr>
          <w:p w14:paraId="22F1C8C3" w14:textId="5AE893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0AFAEEB" w14:textId="4E0B623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ED62B2F" w14:textId="6EAC68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D85400D" w14:textId="77777777" w:rsidTr="00CE5D45">
        <w:trPr>
          <w:jc w:val="center"/>
        </w:trPr>
        <w:tc>
          <w:tcPr>
            <w:tcW w:w="557" w:type="dxa"/>
            <w:vAlign w:val="center"/>
          </w:tcPr>
          <w:p w14:paraId="1310A12B" w14:textId="3BD816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33</w:t>
            </w:r>
          </w:p>
        </w:tc>
        <w:tc>
          <w:tcPr>
            <w:tcW w:w="1134" w:type="dxa"/>
            <w:vAlign w:val="center"/>
          </w:tcPr>
          <w:p w14:paraId="0003A3D3" w14:textId="6198843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6B087C8" w14:textId="270BD53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CAPACETE ARTICULADO PARA MOTOCICLISTAS</w:t>
            </w:r>
          </w:p>
        </w:tc>
        <w:tc>
          <w:tcPr>
            <w:tcW w:w="1417" w:type="dxa"/>
            <w:vAlign w:val="center"/>
          </w:tcPr>
          <w:p w14:paraId="5D55CAFD" w14:textId="6388996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F593094" w14:textId="2014BA3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BA965B2" w14:textId="224BA8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R$ 4.350,00</w:t>
            </w:r>
          </w:p>
        </w:tc>
        <w:tc>
          <w:tcPr>
            <w:tcW w:w="1276" w:type="dxa"/>
            <w:vAlign w:val="center"/>
          </w:tcPr>
          <w:p w14:paraId="0CAF45E5" w14:textId="7F7EE37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B1908B5" w14:textId="0F6A921D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A6FC92A" w14:textId="3096CA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D0930CC" w14:textId="77777777" w:rsidTr="00CE5D45">
        <w:trPr>
          <w:jc w:val="center"/>
        </w:trPr>
        <w:tc>
          <w:tcPr>
            <w:tcW w:w="557" w:type="dxa"/>
            <w:vAlign w:val="center"/>
          </w:tcPr>
          <w:p w14:paraId="608E13BB" w14:textId="58DB979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34</w:t>
            </w:r>
          </w:p>
        </w:tc>
        <w:tc>
          <w:tcPr>
            <w:tcW w:w="1134" w:type="dxa"/>
            <w:vAlign w:val="center"/>
          </w:tcPr>
          <w:p w14:paraId="4597DD67" w14:textId="32BB69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E15848B" w14:textId="0537192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ADESIVAÇÃO PARA CAPACETE</w:t>
            </w:r>
          </w:p>
        </w:tc>
        <w:tc>
          <w:tcPr>
            <w:tcW w:w="1417" w:type="dxa"/>
            <w:vAlign w:val="center"/>
          </w:tcPr>
          <w:p w14:paraId="4A8AB751" w14:textId="161A89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6A76AC7" w14:textId="4DCDB71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FB831A8" w14:textId="2C522FA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7855B9F1" w14:textId="387CF9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BCB506F" w14:textId="473C15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1D96BCC" w14:textId="62D786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0FAA0DE" w14:textId="77777777" w:rsidTr="00CE5D45">
        <w:trPr>
          <w:jc w:val="center"/>
        </w:trPr>
        <w:tc>
          <w:tcPr>
            <w:tcW w:w="557" w:type="dxa"/>
            <w:vAlign w:val="center"/>
          </w:tcPr>
          <w:p w14:paraId="27CFEDEC" w14:textId="50D860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35</w:t>
            </w:r>
          </w:p>
        </w:tc>
        <w:tc>
          <w:tcPr>
            <w:tcW w:w="1134" w:type="dxa"/>
            <w:vAlign w:val="center"/>
          </w:tcPr>
          <w:p w14:paraId="6EE733B9" w14:textId="54B6184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6B83ADE" w14:textId="4771161B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CINTO DE GUARNIÇÃO</w:t>
            </w:r>
          </w:p>
        </w:tc>
        <w:tc>
          <w:tcPr>
            <w:tcW w:w="1417" w:type="dxa"/>
            <w:vAlign w:val="center"/>
          </w:tcPr>
          <w:p w14:paraId="54B71776" w14:textId="6FBF9A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F0BE848" w14:textId="3B12697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6DAC089" w14:textId="37CEB16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R$ 50,00</w:t>
            </w:r>
          </w:p>
        </w:tc>
        <w:tc>
          <w:tcPr>
            <w:tcW w:w="1276" w:type="dxa"/>
            <w:vAlign w:val="center"/>
          </w:tcPr>
          <w:p w14:paraId="21193252" w14:textId="7C9EDE7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EAC3281" w14:textId="3170871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F1A59FB" w14:textId="12DB447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AC8B110" w14:textId="77777777" w:rsidTr="00CE5D45">
        <w:trPr>
          <w:jc w:val="center"/>
        </w:trPr>
        <w:tc>
          <w:tcPr>
            <w:tcW w:w="557" w:type="dxa"/>
            <w:vAlign w:val="center"/>
          </w:tcPr>
          <w:p w14:paraId="4CB9CFA4" w14:textId="13E40D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36</w:t>
            </w:r>
          </w:p>
        </w:tc>
        <w:tc>
          <w:tcPr>
            <w:tcW w:w="1134" w:type="dxa"/>
            <w:vAlign w:val="center"/>
          </w:tcPr>
          <w:p w14:paraId="0F5F9B7A" w14:textId="713B48D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SERVIÇOS DE TERCEIROS – PESSOA JURÍDICA</w:t>
            </w:r>
          </w:p>
        </w:tc>
        <w:tc>
          <w:tcPr>
            <w:tcW w:w="1418" w:type="dxa"/>
            <w:vAlign w:val="center"/>
          </w:tcPr>
          <w:p w14:paraId="61DC4314" w14:textId="240CA5D2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ABASTECIMENTO DE GASOLINA E DIESEL S-10</w:t>
            </w:r>
          </w:p>
        </w:tc>
        <w:tc>
          <w:tcPr>
            <w:tcW w:w="1417" w:type="dxa"/>
            <w:vAlign w:val="center"/>
          </w:tcPr>
          <w:p w14:paraId="5A06331A" w14:textId="4C4444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 ESPECIALIZADO NECESSÁRIO PARA ASSEGURAR A OPERACIONALIDADE E CONTINUIDADE DAS ATIVIDADES ADMINISTRATIVAS E OPERACIONAIS.</w:t>
            </w:r>
          </w:p>
        </w:tc>
        <w:tc>
          <w:tcPr>
            <w:tcW w:w="1276" w:type="dxa"/>
            <w:vAlign w:val="center"/>
          </w:tcPr>
          <w:p w14:paraId="3AE3484F" w14:textId="61B300B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C59CCB3" w14:textId="795DD2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R$ 35.000,00</w:t>
            </w:r>
          </w:p>
        </w:tc>
        <w:tc>
          <w:tcPr>
            <w:tcW w:w="1276" w:type="dxa"/>
            <w:vAlign w:val="center"/>
          </w:tcPr>
          <w:p w14:paraId="5C0ECC3D" w14:textId="59B428B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EBE1880" w14:textId="172B8F4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DBEC643" w14:textId="20C48A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1D52E86" w14:textId="77777777" w:rsidTr="00CE5D45">
        <w:trPr>
          <w:jc w:val="center"/>
        </w:trPr>
        <w:tc>
          <w:tcPr>
            <w:tcW w:w="557" w:type="dxa"/>
            <w:vAlign w:val="center"/>
          </w:tcPr>
          <w:p w14:paraId="7D8ED590" w14:textId="26773A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37</w:t>
            </w:r>
          </w:p>
        </w:tc>
        <w:tc>
          <w:tcPr>
            <w:tcW w:w="1134" w:type="dxa"/>
            <w:vAlign w:val="center"/>
          </w:tcPr>
          <w:p w14:paraId="6BA3DE6F" w14:textId="7472046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SERVIÇOS DE TERCEIROS – PESSOA JURÍDICA</w:t>
            </w:r>
          </w:p>
        </w:tc>
        <w:tc>
          <w:tcPr>
            <w:tcW w:w="1418" w:type="dxa"/>
            <w:vAlign w:val="center"/>
          </w:tcPr>
          <w:p w14:paraId="08994289" w14:textId="57DBB122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MANUTENÇÃO DAS MOTOCICLETAS</w:t>
            </w:r>
          </w:p>
        </w:tc>
        <w:tc>
          <w:tcPr>
            <w:tcW w:w="1417" w:type="dxa"/>
            <w:vAlign w:val="center"/>
          </w:tcPr>
          <w:p w14:paraId="7A9A3F22" w14:textId="5A7E80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 ESPECIALIZADO NECESSÁRIO PARA ASSEGURAR A OPERACIONALIDADE E CONTINUIDADE DAS ATIVIDADES ADMINISTRATIVAS E OPERACIONAIS.</w:t>
            </w:r>
          </w:p>
        </w:tc>
        <w:tc>
          <w:tcPr>
            <w:tcW w:w="1276" w:type="dxa"/>
            <w:vAlign w:val="center"/>
          </w:tcPr>
          <w:p w14:paraId="0A74F27E" w14:textId="6BB3268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387780E" w14:textId="46634E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R$ 3.600,00</w:t>
            </w:r>
          </w:p>
        </w:tc>
        <w:tc>
          <w:tcPr>
            <w:tcW w:w="1276" w:type="dxa"/>
            <w:vAlign w:val="center"/>
          </w:tcPr>
          <w:p w14:paraId="3F159856" w14:textId="1AEA78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A82009F" w14:textId="29B80C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85EA463" w14:textId="545DF6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514A717" w14:textId="77777777" w:rsidTr="00CE5D45">
        <w:trPr>
          <w:jc w:val="center"/>
        </w:trPr>
        <w:tc>
          <w:tcPr>
            <w:tcW w:w="557" w:type="dxa"/>
            <w:vAlign w:val="center"/>
          </w:tcPr>
          <w:p w14:paraId="5D5DB145" w14:textId="2997CF7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38</w:t>
            </w:r>
          </w:p>
        </w:tc>
        <w:tc>
          <w:tcPr>
            <w:tcW w:w="1134" w:type="dxa"/>
            <w:vAlign w:val="center"/>
          </w:tcPr>
          <w:p w14:paraId="6E66961B" w14:textId="1BBB69F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SERVIÇOS DE TERCEIROS – PESSOA JURÍDICA</w:t>
            </w:r>
          </w:p>
        </w:tc>
        <w:tc>
          <w:tcPr>
            <w:tcW w:w="1418" w:type="dxa"/>
            <w:vAlign w:val="center"/>
          </w:tcPr>
          <w:p w14:paraId="7099752E" w14:textId="672C944E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MANUTENÇÃO DO AUTOMÓVEL</w:t>
            </w:r>
          </w:p>
        </w:tc>
        <w:tc>
          <w:tcPr>
            <w:tcW w:w="1417" w:type="dxa"/>
            <w:vAlign w:val="center"/>
          </w:tcPr>
          <w:p w14:paraId="4A314ACA" w14:textId="7460E5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 ESPECIALIZADO NECESSÁRIO PARA ASSEGURAR A OPERACIONALIDADE E CONTINUIDADE DAS ATIVIDADES ADMINISTRATIVAS E OPERACIONAIS.</w:t>
            </w:r>
          </w:p>
        </w:tc>
        <w:tc>
          <w:tcPr>
            <w:tcW w:w="1276" w:type="dxa"/>
            <w:vAlign w:val="center"/>
          </w:tcPr>
          <w:p w14:paraId="600F0292" w14:textId="15F9F5A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AE2770D" w14:textId="619F622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R$ 10.800,00</w:t>
            </w:r>
          </w:p>
        </w:tc>
        <w:tc>
          <w:tcPr>
            <w:tcW w:w="1276" w:type="dxa"/>
            <w:vAlign w:val="center"/>
          </w:tcPr>
          <w:p w14:paraId="1CFE09AA" w14:textId="1C5E68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8C56D5D" w14:textId="5FB2CF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90161E0" w14:textId="536E91D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3A42F12" w14:textId="77777777" w:rsidTr="00CE5D45">
        <w:trPr>
          <w:jc w:val="center"/>
        </w:trPr>
        <w:tc>
          <w:tcPr>
            <w:tcW w:w="557" w:type="dxa"/>
            <w:vAlign w:val="center"/>
          </w:tcPr>
          <w:p w14:paraId="6C39FFCD" w14:textId="22572C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39</w:t>
            </w:r>
          </w:p>
        </w:tc>
        <w:tc>
          <w:tcPr>
            <w:tcW w:w="1134" w:type="dxa"/>
            <w:vAlign w:val="center"/>
          </w:tcPr>
          <w:p w14:paraId="08175A54" w14:textId="56D0498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2F10FED" w14:textId="568DC17E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AQUISIÇÃO DE PEÇAS PARA MOTOCICLETA</w:t>
            </w:r>
          </w:p>
        </w:tc>
        <w:tc>
          <w:tcPr>
            <w:tcW w:w="1417" w:type="dxa"/>
            <w:vAlign w:val="center"/>
          </w:tcPr>
          <w:p w14:paraId="74FCAE8B" w14:textId="45F4DF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CC0F43A" w14:textId="377FB41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31660480" w14:textId="0CE8A41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R$ 21.000,00</w:t>
            </w:r>
          </w:p>
        </w:tc>
        <w:tc>
          <w:tcPr>
            <w:tcW w:w="1276" w:type="dxa"/>
            <w:vAlign w:val="center"/>
          </w:tcPr>
          <w:p w14:paraId="31C77B84" w14:textId="1E12BD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CDA48B3" w14:textId="74AEDC1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D23DB62" w14:textId="353265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860EADB" w14:textId="77777777" w:rsidTr="00CE5D45">
        <w:trPr>
          <w:jc w:val="center"/>
        </w:trPr>
        <w:tc>
          <w:tcPr>
            <w:tcW w:w="557" w:type="dxa"/>
            <w:vAlign w:val="center"/>
          </w:tcPr>
          <w:p w14:paraId="743F96EA" w14:textId="052851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40</w:t>
            </w:r>
          </w:p>
        </w:tc>
        <w:tc>
          <w:tcPr>
            <w:tcW w:w="1134" w:type="dxa"/>
            <w:vAlign w:val="center"/>
          </w:tcPr>
          <w:p w14:paraId="468D79DB" w14:textId="44548F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C88A14C" w14:textId="26FD22ED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AQUISIÇÃO DE PEÇAS PARA AUTOMÓVEL</w:t>
            </w:r>
          </w:p>
        </w:tc>
        <w:tc>
          <w:tcPr>
            <w:tcW w:w="1417" w:type="dxa"/>
            <w:vAlign w:val="center"/>
          </w:tcPr>
          <w:p w14:paraId="60A0B92C" w14:textId="0602C8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0ECC1A7" w14:textId="77AB9BD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5CDD006" w14:textId="339614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R$ 20.000,00</w:t>
            </w:r>
          </w:p>
        </w:tc>
        <w:tc>
          <w:tcPr>
            <w:tcW w:w="1276" w:type="dxa"/>
            <w:vAlign w:val="center"/>
          </w:tcPr>
          <w:p w14:paraId="23B26467" w14:textId="479302D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DC27E51" w14:textId="0402E3C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974940F" w14:textId="498F89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B4EC168" w14:textId="77777777" w:rsidTr="00CE5D45">
        <w:trPr>
          <w:jc w:val="center"/>
        </w:trPr>
        <w:tc>
          <w:tcPr>
            <w:tcW w:w="557" w:type="dxa"/>
            <w:vAlign w:val="center"/>
          </w:tcPr>
          <w:p w14:paraId="1E7E691D" w14:textId="569A3D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41</w:t>
            </w:r>
          </w:p>
        </w:tc>
        <w:tc>
          <w:tcPr>
            <w:tcW w:w="1134" w:type="dxa"/>
            <w:vAlign w:val="center"/>
          </w:tcPr>
          <w:p w14:paraId="7293496F" w14:textId="4958352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775279B" w14:textId="0C7D7560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ARMÁRIO DE AÇO C/20 PORTAS</w:t>
            </w:r>
          </w:p>
        </w:tc>
        <w:tc>
          <w:tcPr>
            <w:tcW w:w="1417" w:type="dxa"/>
            <w:vAlign w:val="center"/>
          </w:tcPr>
          <w:p w14:paraId="047D1797" w14:textId="2FDE02F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DFEAAC3" w14:textId="14094A4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DE9C971" w14:textId="1263283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R$ 1.100,00</w:t>
            </w:r>
          </w:p>
        </w:tc>
        <w:tc>
          <w:tcPr>
            <w:tcW w:w="1276" w:type="dxa"/>
            <w:vAlign w:val="center"/>
          </w:tcPr>
          <w:p w14:paraId="4CE1BC48" w14:textId="4F6CA9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B00F3E5" w14:textId="4BECE2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E995496" w14:textId="517C76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44F8A0F" w14:textId="77777777" w:rsidTr="00CE5D45">
        <w:trPr>
          <w:jc w:val="center"/>
        </w:trPr>
        <w:tc>
          <w:tcPr>
            <w:tcW w:w="557" w:type="dxa"/>
            <w:vAlign w:val="center"/>
          </w:tcPr>
          <w:p w14:paraId="14A9A8BF" w14:textId="59A822F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42</w:t>
            </w:r>
          </w:p>
        </w:tc>
        <w:tc>
          <w:tcPr>
            <w:tcW w:w="1134" w:type="dxa"/>
            <w:vAlign w:val="center"/>
          </w:tcPr>
          <w:p w14:paraId="6CADEC8F" w14:textId="44A3EAC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D445B2B" w14:textId="7C75E3D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BELICHE SOLTEIRO 198CMX86CM EM AÇO</w:t>
            </w:r>
          </w:p>
        </w:tc>
        <w:tc>
          <w:tcPr>
            <w:tcW w:w="1417" w:type="dxa"/>
            <w:vAlign w:val="center"/>
          </w:tcPr>
          <w:p w14:paraId="326A3B5E" w14:textId="39A3D1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7792BC2" w14:textId="3693FBC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E9080F9" w14:textId="255F129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vAlign w:val="center"/>
          </w:tcPr>
          <w:p w14:paraId="38B0C5F2" w14:textId="12F739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0A6A78F" w14:textId="31F84E0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4770033" w14:textId="495F93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50EF34B" w14:textId="77777777" w:rsidTr="00CE5D45">
        <w:trPr>
          <w:jc w:val="center"/>
        </w:trPr>
        <w:tc>
          <w:tcPr>
            <w:tcW w:w="557" w:type="dxa"/>
            <w:vAlign w:val="center"/>
          </w:tcPr>
          <w:p w14:paraId="0EDFDDE3" w14:textId="3CECD7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43</w:t>
            </w:r>
          </w:p>
        </w:tc>
        <w:tc>
          <w:tcPr>
            <w:tcW w:w="1134" w:type="dxa"/>
            <w:vAlign w:val="center"/>
          </w:tcPr>
          <w:p w14:paraId="3D5018EB" w14:textId="045CB9B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4D8C5D7" w14:textId="5A2D99B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COLCHÃO SOLTEIRO DE ESPUMA 14CMX78X188CM</w:t>
            </w:r>
          </w:p>
        </w:tc>
        <w:tc>
          <w:tcPr>
            <w:tcW w:w="1417" w:type="dxa"/>
            <w:vAlign w:val="center"/>
          </w:tcPr>
          <w:p w14:paraId="4B2A941C" w14:textId="1B71BC4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B80C931" w14:textId="4D82F4F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6B34087" w14:textId="2B72FEC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R$ 2.850,00</w:t>
            </w:r>
          </w:p>
        </w:tc>
        <w:tc>
          <w:tcPr>
            <w:tcW w:w="1276" w:type="dxa"/>
            <w:vAlign w:val="center"/>
          </w:tcPr>
          <w:p w14:paraId="35BF722E" w14:textId="7DE1FBB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C8C2136" w14:textId="42490A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6E2C791" w14:textId="091EF5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45352B9" w14:textId="77777777" w:rsidTr="00CE5D45">
        <w:trPr>
          <w:jc w:val="center"/>
        </w:trPr>
        <w:tc>
          <w:tcPr>
            <w:tcW w:w="557" w:type="dxa"/>
            <w:vAlign w:val="center"/>
          </w:tcPr>
          <w:p w14:paraId="73BC48DD" w14:textId="3B1814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44</w:t>
            </w:r>
          </w:p>
        </w:tc>
        <w:tc>
          <w:tcPr>
            <w:tcW w:w="1134" w:type="dxa"/>
            <w:vAlign w:val="center"/>
          </w:tcPr>
          <w:p w14:paraId="194429A5" w14:textId="1D4F4CE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6FE4D05" w14:textId="41E801E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FOGÃO 4 BOCAS</w:t>
            </w:r>
          </w:p>
        </w:tc>
        <w:tc>
          <w:tcPr>
            <w:tcW w:w="1417" w:type="dxa"/>
            <w:vAlign w:val="center"/>
          </w:tcPr>
          <w:p w14:paraId="44DDADDB" w14:textId="70DAF6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76379C3" w14:textId="1CFA917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E42E118" w14:textId="38DD2B9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R$ 560,00</w:t>
            </w:r>
          </w:p>
        </w:tc>
        <w:tc>
          <w:tcPr>
            <w:tcW w:w="1276" w:type="dxa"/>
            <w:vAlign w:val="center"/>
          </w:tcPr>
          <w:p w14:paraId="36C2127D" w14:textId="08D151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E4C04CD" w14:textId="201F7D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560F993" w14:textId="680038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63C2147" w14:textId="77777777" w:rsidTr="00CE5D45">
        <w:trPr>
          <w:jc w:val="center"/>
        </w:trPr>
        <w:tc>
          <w:tcPr>
            <w:tcW w:w="557" w:type="dxa"/>
            <w:vAlign w:val="center"/>
          </w:tcPr>
          <w:p w14:paraId="0AAE5B3E" w14:textId="548B8E4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45</w:t>
            </w:r>
          </w:p>
        </w:tc>
        <w:tc>
          <w:tcPr>
            <w:tcW w:w="1134" w:type="dxa"/>
            <w:vAlign w:val="center"/>
          </w:tcPr>
          <w:p w14:paraId="5DEEFD7D" w14:textId="2F8337F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47F8571" w14:textId="282B43E2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ARMÁRIO EM AÇO 2 PORTAS</w:t>
            </w:r>
          </w:p>
        </w:tc>
        <w:tc>
          <w:tcPr>
            <w:tcW w:w="1417" w:type="dxa"/>
            <w:vAlign w:val="center"/>
          </w:tcPr>
          <w:p w14:paraId="1B2F2282" w14:textId="5E63AC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A4BA2A0" w14:textId="067B4CE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2AAC651" w14:textId="207AAD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R$ 500,00</w:t>
            </w:r>
          </w:p>
        </w:tc>
        <w:tc>
          <w:tcPr>
            <w:tcW w:w="1276" w:type="dxa"/>
            <w:vAlign w:val="center"/>
          </w:tcPr>
          <w:p w14:paraId="2C86E45F" w14:textId="17AD8B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DF3ED46" w14:textId="09A4F1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1E26B53" w14:textId="0DE524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7AAF440" w14:textId="77777777" w:rsidTr="00CE5D45">
        <w:trPr>
          <w:jc w:val="center"/>
        </w:trPr>
        <w:tc>
          <w:tcPr>
            <w:tcW w:w="557" w:type="dxa"/>
            <w:vAlign w:val="center"/>
          </w:tcPr>
          <w:p w14:paraId="6B3CF9FB" w14:textId="6FC3938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46</w:t>
            </w:r>
          </w:p>
        </w:tc>
        <w:tc>
          <w:tcPr>
            <w:tcW w:w="1134" w:type="dxa"/>
            <w:vAlign w:val="center"/>
          </w:tcPr>
          <w:p w14:paraId="1D4EF5EA" w14:textId="372B0F2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93CE2DA" w14:textId="31209DC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FLANELÓGRAFO 150CMX120CM</w:t>
            </w:r>
          </w:p>
        </w:tc>
        <w:tc>
          <w:tcPr>
            <w:tcW w:w="1417" w:type="dxa"/>
            <w:vAlign w:val="center"/>
          </w:tcPr>
          <w:p w14:paraId="2FD7C506" w14:textId="472972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3AE4C87" w14:textId="67FA3E7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0BA863F" w14:textId="56FDCD1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R$ 320,00</w:t>
            </w:r>
          </w:p>
        </w:tc>
        <w:tc>
          <w:tcPr>
            <w:tcW w:w="1276" w:type="dxa"/>
            <w:vAlign w:val="center"/>
          </w:tcPr>
          <w:p w14:paraId="1EBD095D" w14:textId="1A5865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51CEC88" w14:textId="466294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1AAFCA4" w14:textId="77D79B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D0B1F9C" w14:textId="77777777" w:rsidTr="00CE5D45">
        <w:trPr>
          <w:jc w:val="center"/>
        </w:trPr>
        <w:tc>
          <w:tcPr>
            <w:tcW w:w="557" w:type="dxa"/>
            <w:vAlign w:val="center"/>
          </w:tcPr>
          <w:p w14:paraId="0052D063" w14:textId="63BBBD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47</w:t>
            </w:r>
          </w:p>
        </w:tc>
        <w:tc>
          <w:tcPr>
            <w:tcW w:w="1134" w:type="dxa"/>
            <w:vAlign w:val="center"/>
          </w:tcPr>
          <w:p w14:paraId="04112788" w14:textId="114B5BA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1263D6A" w14:textId="511ADF3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GARRAFA TÉRMICA PARA CAFÉ</w:t>
            </w:r>
          </w:p>
        </w:tc>
        <w:tc>
          <w:tcPr>
            <w:tcW w:w="1417" w:type="dxa"/>
            <w:vAlign w:val="center"/>
          </w:tcPr>
          <w:p w14:paraId="530EC56A" w14:textId="0A82D21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8B8461D" w14:textId="59C36D1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5066BD85" w14:textId="5C148F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R$ 160,00</w:t>
            </w:r>
          </w:p>
        </w:tc>
        <w:tc>
          <w:tcPr>
            <w:tcW w:w="1276" w:type="dxa"/>
            <w:vAlign w:val="center"/>
          </w:tcPr>
          <w:p w14:paraId="1081823E" w14:textId="07A89B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36E3FB7" w14:textId="6809EF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78F3C5A" w14:textId="13D841F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03B8FCE8" w14:textId="77777777" w:rsidTr="00CE5D45">
        <w:trPr>
          <w:jc w:val="center"/>
        </w:trPr>
        <w:tc>
          <w:tcPr>
            <w:tcW w:w="557" w:type="dxa"/>
            <w:vAlign w:val="center"/>
          </w:tcPr>
          <w:p w14:paraId="376903A2" w14:textId="1502D5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48</w:t>
            </w:r>
          </w:p>
        </w:tc>
        <w:tc>
          <w:tcPr>
            <w:tcW w:w="1134" w:type="dxa"/>
            <w:vAlign w:val="center"/>
          </w:tcPr>
          <w:p w14:paraId="52BD2927" w14:textId="5A748F0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DE0AC10" w14:textId="48E0F70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VENTILADOR DE PAREDE</w:t>
            </w:r>
          </w:p>
        </w:tc>
        <w:tc>
          <w:tcPr>
            <w:tcW w:w="1417" w:type="dxa"/>
            <w:vAlign w:val="center"/>
          </w:tcPr>
          <w:p w14:paraId="6F35B50E" w14:textId="1FAC3DA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A6FD2B8" w14:textId="652D9FB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EF3C7C5" w14:textId="7E1B46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59438BD5" w14:textId="133380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F585E39" w14:textId="2A8FA5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C235D24" w14:textId="425220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7DA4180" w14:textId="77777777" w:rsidTr="00CE5D45">
        <w:trPr>
          <w:jc w:val="center"/>
        </w:trPr>
        <w:tc>
          <w:tcPr>
            <w:tcW w:w="557" w:type="dxa"/>
            <w:vAlign w:val="center"/>
          </w:tcPr>
          <w:p w14:paraId="7D1BE8EB" w14:textId="1BA177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49</w:t>
            </w:r>
          </w:p>
        </w:tc>
        <w:tc>
          <w:tcPr>
            <w:tcW w:w="1134" w:type="dxa"/>
            <w:vAlign w:val="center"/>
          </w:tcPr>
          <w:p w14:paraId="32C38066" w14:textId="52BC520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1219ACE" w14:textId="39EF4D4A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CADEIRA PLÁSTICA TIPO POLTRONA RESISTENTE</w:t>
            </w:r>
          </w:p>
        </w:tc>
        <w:tc>
          <w:tcPr>
            <w:tcW w:w="1417" w:type="dxa"/>
            <w:vAlign w:val="center"/>
          </w:tcPr>
          <w:p w14:paraId="513C8AD4" w14:textId="1AEF7E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AA6D77C" w14:textId="24336EA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DA57C2D" w14:textId="19AB8F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R$ 600,00</w:t>
            </w:r>
          </w:p>
        </w:tc>
        <w:tc>
          <w:tcPr>
            <w:tcW w:w="1276" w:type="dxa"/>
            <w:vAlign w:val="center"/>
          </w:tcPr>
          <w:p w14:paraId="209992CE" w14:textId="2ACACF9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EA1B51D" w14:textId="6277CDE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CADEFED" w14:textId="56A1C6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B372B4E" w14:textId="77777777" w:rsidTr="00CE5D45">
        <w:trPr>
          <w:jc w:val="center"/>
        </w:trPr>
        <w:tc>
          <w:tcPr>
            <w:tcW w:w="557" w:type="dxa"/>
            <w:vAlign w:val="center"/>
          </w:tcPr>
          <w:p w14:paraId="77AEC3E7" w14:textId="791F27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50</w:t>
            </w:r>
          </w:p>
        </w:tc>
        <w:tc>
          <w:tcPr>
            <w:tcW w:w="1134" w:type="dxa"/>
            <w:vAlign w:val="center"/>
          </w:tcPr>
          <w:p w14:paraId="069E7726" w14:textId="2BB601B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84D9498" w14:textId="56B5FD3A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PORTA PARA BANHEIRO</w:t>
            </w:r>
          </w:p>
        </w:tc>
        <w:tc>
          <w:tcPr>
            <w:tcW w:w="1417" w:type="dxa"/>
            <w:vAlign w:val="center"/>
          </w:tcPr>
          <w:p w14:paraId="234A5001" w14:textId="599E5E1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4EC0675" w14:textId="1D2A791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DC0BD61" w14:textId="4F20C2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062DE3EB" w14:textId="6B4B91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98D7242" w14:textId="62F3A5EA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265172F" w14:textId="484624C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8EC3151" w14:textId="77777777" w:rsidTr="00CE5D45">
        <w:trPr>
          <w:jc w:val="center"/>
        </w:trPr>
        <w:tc>
          <w:tcPr>
            <w:tcW w:w="557" w:type="dxa"/>
            <w:vAlign w:val="center"/>
          </w:tcPr>
          <w:p w14:paraId="03C7A1D3" w14:textId="3D2952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51</w:t>
            </w:r>
          </w:p>
        </w:tc>
        <w:tc>
          <w:tcPr>
            <w:tcW w:w="1134" w:type="dxa"/>
            <w:vAlign w:val="center"/>
          </w:tcPr>
          <w:p w14:paraId="1C97DA85" w14:textId="5798F83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8A6E302" w14:textId="65CAF29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LÂMPADA 9W</w:t>
            </w:r>
          </w:p>
        </w:tc>
        <w:tc>
          <w:tcPr>
            <w:tcW w:w="1417" w:type="dxa"/>
            <w:vAlign w:val="center"/>
          </w:tcPr>
          <w:p w14:paraId="055F6A2B" w14:textId="3A1AEA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878AE11" w14:textId="4E97C2F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8BA8FBB" w14:textId="0256DA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R$ 96,00</w:t>
            </w:r>
          </w:p>
        </w:tc>
        <w:tc>
          <w:tcPr>
            <w:tcW w:w="1276" w:type="dxa"/>
            <w:vAlign w:val="center"/>
          </w:tcPr>
          <w:p w14:paraId="7828AC55" w14:textId="43FEAB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B6829F2" w14:textId="1C90C5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61E067F" w14:textId="09364F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5B7D997" w14:textId="77777777" w:rsidTr="00CE5D45">
        <w:trPr>
          <w:jc w:val="center"/>
        </w:trPr>
        <w:tc>
          <w:tcPr>
            <w:tcW w:w="557" w:type="dxa"/>
            <w:vAlign w:val="center"/>
          </w:tcPr>
          <w:p w14:paraId="2C6C7EAF" w14:textId="48D78D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52</w:t>
            </w:r>
          </w:p>
        </w:tc>
        <w:tc>
          <w:tcPr>
            <w:tcW w:w="1134" w:type="dxa"/>
            <w:vAlign w:val="center"/>
          </w:tcPr>
          <w:p w14:paraId="5944C602" w14:textId="78B3204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E6D162D" w14:textId="42545BD4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LÂMPADA 40W</w:t>
            </w:r>
          </w:p>
        </w:tc>
        <w:tc>
          <w:tcPr>
            <w:tcW w:w="1417" w:type="dxa"/>
            <w:vAlign w:val="center"/>
          </w:tcPr>
          <w:p w14:paraId="79F89D9A" w14:textId="596FA5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1C3144E" w14:textId="404F6B2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3EEDBD0" w14:textId="72E837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3D738E7C" w14:textId="560889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52DEF4F" w14:textId="4E71AF0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E426F63" w14:textId="17AD00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4575CBC" w14:textId="77777777" w:rsidTr="00CE5D45">
        <w:trPr>
          <w:jc w:val="center"/>
        </w:trPr>
        <w:tc>
          <w:tcPr>
            <w:tcW w:w="557" w:type="dxa"/>
            <w:vAlign w:val="center"/>
          </w:tcPr>
          <w:p w14:paraId="2C31E231" w14:textId="106A9D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53</w:t>
            </w:r>
          </w:p>
        </w:tc>
        <w:tc>
          <w:tcPr>
            <w:tcW w:w="1134" w:type="dxa"/>
            <w:vAlign w:val="center"/>
          </w:tcPr>
          <w:p w14:paraId="10BF2A3A" w14:textId="68EB4DE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0C39DEF" w14:textId="43322534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REFLETOR DE LED 100W</w:t>
            </w:r>
          </w:p>
        </w:tc>
        <w:tc>
          <w:tcPr>
            <w:tcW w:w="1417" w:type="dxa"/>
            <w:vAlign w:val="center"/>
          </w:tcPr>
          <w:p w14:paraId="3B8E8967" w14:textId="63070B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63A1B5E" w14:textId="4FC2F69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E38D504" w14:textId="6BAC71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4550DB8F" w14:textId="5C7537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A03E65F" w14:textId="68081C7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2A9BA28" w14:textId="1996BE6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0C8505B" w14:textId="77777777" w:rsidTr="00CE5D45">
        <w:trPr>
          <w:jc w:val="center"/>
        </w:trPr>
        <w:tc>
          <w:tcPr>
            <w:tcW w:w="557" w:type="dxa"/>
            <w:vAlign w:val="center"/>
          </w:tcPr>
          <w:p w14:paraId="01FAD2E5" w14:textId="1FD317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54</w:t>
            </w:r>
          </w:p>
        </w:tc>
        <w:tc>
          <w:tcPr>
            <w:tcW w:w="1134" w:type="dxa"/>
            <w:vAlign w:val="center"/>
          </w:tcPr>
          <w:p w14:paraId="0E795677" w14:textId="63276F4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FF6BA58" w14:textId="4F5FDFD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TUBO EXTENSIVEL SANFONADO</w:t>
            </w:r>
          </w:p>
        </w:tc>
        <w:tc>
          <w:tcPr>
            <w:tcW w:w="1417" w:type="dxa"/>
            <w:vAlign w:val="center"/>
          </w:tcPr>
          <w:p w14:paraId="1757ABC5" w14:textId="0F455F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9656A54" w14:textId="70323B4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2ACD01C" w14:textId="0E1BBB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R$ 150,00</w:t>
            </w:r>
          </w:p>
        </w:tc>
        <w:tc>
          <w:tcPr>
            <w:tcW w:w="1276" w:type="dxa"/>
            <w:vAlign w:val="center"/>
          </w:tcPr>
          <w:p w14:paraId="1AB8B9D6" w14:textId="1AB066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BBDFD4A" w14:textId="47E49C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2AAE2B8" w14:textId="752885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5301B3D" w14:textId="77777777" w:rsidTr="00CE5D45">
        <w:trPr>
          <w:jc w:val="center"/>
        </w:trPr>
        <w:tc>
          <w:tcPr>
            <w:tcW w:w="557" w:type="dxa"/>
            <w:vAlign w:val="center"/>
          </w:tcPr>
          <w:p w14:paraId="366BBBF0" w14:textId="3F3DCC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55</w:t>
            </w:r>
          </w:p>
        </w:tc>
        <w:tc>
          <w:tcPr>
            <w:tcW w:w="1134" w:type="dxa"/>
            <w:vAlign w:val="center"/>
          </w:tcPr>
          <w:p w14:paraId="5E15B336" w14:textId="30E0918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1891455" w14:textId="4D4A094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CHAVE DE FENDA</w:t>
            </w:r>
          </w:p>
        </w:tc>
        <w:tc>
          <w:tcPr>
            <w:tcW w:w="1417" w:type="dxa"/>
            <w:vAlign w:val="center"/>
          </w:tcPr>
          <w:p w14:paraId="02DDC212" w14:textId="0F71A9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06AE111" w14:textId="3FBFB51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6F4914D0" w14:textId="20B50C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R$ 15,00</w:t>
            </w:r>
          </w:p>
        </w:tc>
        <w:tc>
          <w:tcPr>
            <w:tcW w:w="1276" w:type="dxa"/>
            <w:vAlign w:val="center"/>
          </w:tcPr>
          <w:p w14:paraId="61B053A1" w14:textId="23E2284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4852479" w14:textId="66F0FC1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2D51FC2" w14:textId="1C7B687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5BC9DA8C" w14:textId="77777777" w:rsidTr="00CE5D45">
        <w:trPr>
          <w:jc w:val="center"/>
        </w:trPr>
        <w:tc>
          <w:tcPr>
            <w:tcW w:w="557" w:type="dxa"/>
            <w:vAlign w:val="center"/>
          </w:tcPr>
          <w:p w14:paraId="44F563C1" w14:textId="2DDFF3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56</w:t>
            </w:r>
          </w:p>
        </w:tc>
        <w:tc>
          <w:tcPr>
            <w:tcW w:w="1134" w:type="dxa"/>
            <w:vAlign w:val="center"/>
          </w:tcPr>
          <w:p w14:paraId="1500BA7C" w14:textId="3BAC84C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7FED294" w14:textId="6BA9F6E4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CHAVE PHILIPS</w:t>
            </w:r>
          </w:p>
        </w:tc>
        <w:tc>
          <w:tcPr>
            <w:tcW w:w="1417" w:type="dxa"/>
            <w:vAlign w:val="center"/>
          </w:tcPr>
          <w:p w14:paraId="65E1660F" w14:textId="04B796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31535AD" w14:textId="7D905BC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FB8FABA" w14:textId="7DE007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R$ 15,00</w:t>
            </w:r>
          </w:p>
        </w:tc>
        <w:tc>
          <w:tcPr>
            <w:tcW w:w="1276" w:type="dxa"/>
            <w:vAlign w:val="center"/>
          </w:tcPr>
          <w:p w14:paraId="667772FB" w14:textId="6B0152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F82F6FB" w14:textId="0A0A6B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E49AEF6" w14:textId="1AE996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666384E" w14:textId="77777777" w:rsidTr="00CE5D45">
        <w:trPr>
          <w:jc w:val="center"/>
        </w:trPr>
        <w:tc>
          <w:tcPr>
            <w:tcW w:w="557" w:type="dxa"/>
            <w:vAlign w:val="center"/>
          </w:tcPr>
          <w:p w14:paraId="529592A2" w14:textId="4D63DCA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57</w:t>
            </w:r>
          </w:p>
        </w:tc>
        <w:tc>
          <w:tcPr>
            <w:tcW w:w="1134" w:type="dxa"/>
            <w:vAlign w:val="center"/>
          </w:tcPr>
          <w:p w14:paraId="4F272BF7" w14:textId="4E3A887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CCE77C7" w14:textId="00A20C3B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ALICATE</w:t>
            </w:r>
          </w:p>
        </w:tc>
        <w:tc>
          <w:tcPr>
            <w:tcW w:w="1417" w:type="dxa"/>
            <w:vAlign w:val="center"/>
          </w:tcPr>
          <w:p w14:paraId="07D5C6FE" w14:textId="384904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F3FAC81" w14:textId="58AD323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8C9AD7A" w14:textId="728B658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R$ 45,00</w:t>
            </w:r>
          </w:p>
        </w:tc>
        <w:tc>
          <w:tcPr>
            <w:tcW w:w="1276" w:type="dxa"/>
            <w:vAlign w:val="center"/>
          </w:tcPr>
          <w:p w14:paraId="2C10E847" w14:textId="73AC88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FABC629" w14:textId="1317084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BDDC89F" w14:textId="00902E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BF5FC1C" w14:textId="77777777" w:rsidTr="00CE5D45">
        <w:trPr>
          <w:jc w:val="center"/>
        </w:trPr>
        <w:tc>
          <w:tcPr>
            <w:tcW w:w="557" w:type="dxa"/>
            <w:vAlign w:val="center"/>
          </w:tcPr>
          <w:p w14:paraId="5CF11144" w14:textId="1536856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58</w:t>
            </w:r>
          </w:p>
        </w:tc>
        <w:tc>
          <w:tcPr>
            <w:tcW w:w="1134" w:type="dxa"/>
            <w:vAlign w:val="center"/>
          </w:tcPr>
          <w:p w14:paraId="2730372B" w14:textId="1DEC859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FC141D0" w14:textId="04FA7F6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REPARO VASO SANITARIO (KIT COMPLETO)</w:t>
            </w:r>
          </w:p>
        </w:tc>
        <w:tc>
          <w:tcPr>
            <w:tcW w:w="1417" w:type="dxa"/>
            <w:vAlign w:val="center"/>
          </w:tcPr>
          <w:p w14:paraId="3406B68F" w14:textId="2186B8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096584E" w14:textId="52111DA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2C65F56" w14:textId="23EC20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2F442629" w14:textId="29E2AA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478AF8C" w14:textId="14E817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4F37C58" w14:textId="5DF82C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20333A6" w14:textId="77777777" w:rsidTr="00CE5D45">
        <w:trPr>
          <w:jc w:val="center"/>
        </w:trPr>
        <w:tc>
          <w:tcPr>
            <w:tcW w:w="557" w:type="dxa"/>
            <w:vAlign w:val="center"/>
          </w:tcPr>
          <w:p w14:paraId="1622C829" w14:textId="2CCBCAC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59</w:t>
            </w:r>
          </w:p>
        </w:tc>
        <w:tc>
          <w:tcPr>
            <w:tcW w:w="1134" w:type="dxa"/>
            <w:vAlign w:val="center"/>
          </w:tcPr>
          <w:p w14:paraId="4F658BAF" w14:textId="3FC94E4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5AC9AA9" w14:textId="71DDB19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DUCHA VASO SANITARIO</w:t>
            </w:r>
          </w:p>
        </w:tc>
        <w:tc>
          <w:tcPr>
            <w:tcW w:w="1417" w:type="dxa"/>
            <w:vAlign w:val="center"/>
          </w:tcPr>
          <w:p w14:paraId="49B5EFF4" w14:textId="71BAD9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3C34412" w14:textId="2483987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5175DF9" w14:textId="4FDD9B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7C7D07D3" w14:textId="4E769D2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3A218D8" w14:textId="2F725F0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CA00596" w14:textId="3EF7778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BAE640F" w14:textId="77777777" w:rsidTr="00CE5D45">
        <w:trPr>
          <w:jc w:val="center"/>
        </w:trPr>
        <w:tc>
          <w:tcPr>
            <w:tcW w:w="557" w:type="dxa"/>
            <w:vAlign w:val="center"/>
          </w:tcPr>
          <w:p w14:paraId="76D8E289" w14:textId="4DF5E4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60</w:t>
            </w:r>
          </w:p>
        </w:tc>
        <w:tc>
          <w:tcPr>
            <w:tcW w:w="1134" w:type="dxa"/>
            <w:vAlign w:val="center"/>
          </w:tcPr>
          <w:p w14:paraId="7977A2B8" w14:textId="645FFAA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DAA5DE8" w14:textId="59AB2C1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TORNEIRA INOX</w:t>
            </w:r>
          </w:p>
        </w:tc>
        <w:tc>
          <w:tcPr>
            <w:tcW w:w="1417" w:type="dxa"/>
            <w:vAlign w:val="center"/>
          </w:tcPr>
          <w:p w14:paraId="0BE1913C" w14:textId="1BD286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78D5953" w14:textId="524B824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4A8BDA3" w14:textId="7D747B7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R$ 420,00</w:t>
            </w:r>
          </w:p>
        </w:tc>
        <w:tc>
          <w:tcPr>
            <w:tcW w:w="1276" w:type="dxa"/>
            <w:vAlign w:val="center"/>
          </w:tcPr>
          <w:p w14:paraId="487FF30D" w14:textId="4488B8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F9C1595" w14:textId="6071BD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1F4E97E" w14:textId="03E614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4D02C0F" w14:textId="77777777" w:rsidTr="00CE5D45">
        <w:trPr>
          <w:jc w:val="center"/>
        </w:trPr>
        <w:tc>
          <w:tcPr>
            <w:tcW w:w="557" w:type="dxa"/>
            <w:vAlign w:val="center"/>
          </w:tcPr>
          <w:p w14:paraId="7F8E9859" w14:textId="4C82B6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61</w:t>
            </w:r>
          </w:p>
        </w:tc>
        <w:tc>
          <w:tcPr>
            <w:tcW w:w="1134" w:type="dxa"/>
            <w:vAlign w:val="center"/>
          </w:tcPr>
          <w:p w14:paraId="1C7798BA" w14:textId="48F381F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32ADDEE" w14:textId="383D5FD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TINTA À BASE D’ÁGUA AZUL MARINHO GALÃO DE 20L</w:t>
            </w:r>
          </w:p>
        </w:tc>
        <w:tc>
          <w:tcPr>
            <w:tcW w:w="1417" w:type="dxa"/>
            <w:vAlign w:val="center"/>
          </w:tcPr>
          <w:p w14:paraId="0E90BC72" w14:textId="7ECE4E9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19A11BE" w14:textId="5617C26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EA785EE" w14:textId="5270CBC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R$ 1.080,00</w:t>
            </w:r>
          </w:p>
        </w:tc>
        <w:tc>
          <w:tcPr>
            <w:tcW w:w="1276" w:type="dxa"/>
            <w:vAlign w:val="center"/>
          </w:tcPr>
          <w:p w14:paraId="2BC9E87C" w14:textId="3575D8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BE89B9C" w14:textId="0BA8BE2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5A6A337" w14:textId="4E36745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2E808A7" w14:textId="77777777" w:rsidTr="00CE5D45">
        <w:trPr>
          <w:jc w:val="center"/>
        </w:trPr>
        <w:tc>
          <w:tcPr>
            <w:tcW w:w="557" w:type="dxa"/>
            <w:vAlign w:val="center"/>
          </w:tcPr>
          <w:p w14:paraId="3872CFDD" w14:textId="571A1A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62</w:t>
            </w:r>
          </w:p>
        </w:tc>
        <w:tc>
          <w:tcPr>
            <w:tcW w:w="1134" w:type="dxa"/>
            <w:vAlign w:val="center"/>
          </w:tcPr>
          <w:p w14:paraId="279D2BF3" w14:textId="7396FE0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3ABDAE0" w14:textId="182EFE1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TINTA BRANCO NEVE GALÃO DE 20L</w:t>
            </w:r>
          </w:p>
        </w:tc>
        <w:tc>
          <w:tcPr>
            <w:tcW w:w="1417" w:type="dxa"/>
            <w:vAlign w:val="center"/>
          </w:tcPr>
          <w:p w14:paraId="02F895CD" w14:textId="0CE703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5978575" w14:textId="21B9E54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0E7A4E2" w14:textId="1D5E8C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R$ 360,00</w:t>
            </w:r>
          </w:p>
        </w:tc>
        <w:tc>
          <w:tcPr>
            <w:tcW w:w="1276" w:type="dxa"/>
            <w:vAlign w:val="center"/>
          </w:tcPr>
          <w:p w14:paraId="01AD589C" w14:textId="58174FB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22CF85D" w14:textId="2A9D71E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241019F" w14:textId="792804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295995D" w14:textId="77777777" w:rsidTr="00CE5D45">
        <w:trPr>
          <w:jc w:val="center"/>
        </w:trPr>
        <w:tc>
          <w:tcPr>
            <w:tcW w:w="557" w:type="dxa"/>
            <w:vAlign w:val="center"/>
          </w:tcPr>
          <w:p w14:paraId="4BD751AC" w14:textId="5A84D5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63</w:t>
            </w:r>
          </w:p>
        </w:tc>
        <w:tc>
          <w:tcPr>
            <w:tcW w:w="1134" w:type="dxa"/>
            <w:vAlign w:val="center"/>
          </w:tcPr>
          <w:p w14:paraId="1E652228" w14:textId="17173F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8DC16E0" w14:textId="25038EEE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ROLO PARA PINTURA</w:t>
            </w:r>
          </w:p>
        </w:tc>
        <w:tc>
          <w:tcPr>
            <w:tcW w:w="1417" w:type="dxa"/>
            <w:vAlign w:val="center"/>
          </w:tcPr>
          <w:p w14:paraId="1E6647A6" w14:textId="4EA6680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4D76E97" w14:textId="75AB2B0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7BA750A" w14:textId="4C8120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R$ 105,00</w:t>
            </w:r>
          </w:p>
        </w:tc>
        <w:tc>
          <w:tcPr>
            <w:tcW w:w="1276" w:type="dxa"/>
            <w:vAlign w:val="center"/>
          </w:tcPr>
          <w:p w14:paraId="7728E6D5" w14:textId="5DCD4C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72C7049" w14:textId="1C83F34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EDCAAE9" w14:textId="1C72BA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77D1C80" w14:textId="77777777" w:rsidTr="00CE5D45">
        <w:trPr>
          <w:jc w:val="center"/>
        </w:trPr>
        <w:tc>
          <w:tcPr>
            <w:tcW w:w="557" w:type="dxa"/>
            <w:vAlign w:val="center"/>
          </w:tcPr>
          <w:p w14:paraId="001C7025" w14:textId="0051CB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64</w:t>
            </w:r>
          </w:p>
        </w:tc>
        <w:tc>
          <w:tcPr>
            <w:tcW w:w="1134" w:type="dxa"/>
            <w:vAlign w:val="center"/>
          </w:tcPr>
          <w:p w14:paraId="5E06E2ED" w14:textId="2DBEA0F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93C93BC" w14:textId="72B8758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BANDEJA PARA PINTURA</w:t>
            </w:r>
          </w:p>
        </w:tc>
        <w:tc>
          <w:tcPr>
            <w:tcW w:w="1417" w:type="dxa"/>
            <w:vAlign w:val="center"/>
          </w:tcPr>
          <w:p w14:paraId="33FC8244" w14:textId="0316BF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91E44EA" w14:textId="39831F7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946B986" w14:textId="330681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49480E8A" w14:textId="12BDC2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C629B32" w14:textId="4FEEC2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DE8CFEB" w14:textId="1609B9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98E007F" w14:textId="77777777" w:rsidTr="00CE5D45">
        <w:trPr>
          <w:jc w:val="center"/>
        </w:trPr>
        <w:tc>
          <w:tcPr>
            <w:tcW w:w="557" w:type="dxa"/>
            <w:vAlign w:val="center"/>
          </w:tcPr>
          <w:p w14:paraId="29606563" w14:textId="22308C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65</w:t>
            </w:r>
          </w:p>
        </w:tc>
        <w:tc>
          <w:tcPr>
            <w:tcW w:w="1134" w:type="dxa"/>
            <w:vAlign w:val="center"/>
          </w:tcPr>
          <w:p w14:paraId="721E4261" w14:textId="0A1507D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DE58504" w14:textId="5C0A6DC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PINCEL TRINCHA PARA PINTURA</w:t>
            </w:r>
          </w:p>
        </w:tc>
        <w:tc>
          <w:tcPr>
            <w:tcW w:w="1417" w:type="dxa"/>
            <w:vAlign w:val="center"/>
          </w:tcPr>
          <w:p w14:paraId="392CB502" w14:textId="20B05F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328DD4E" w14:textId="419FC61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1BEA911" w14:textId="243261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R$ 36,00</w:t>
            </w:r>
          </w:p>
        </w:tc>
        <w:tc>
          <w:tcPr>
            <w:tcW w:w="1276" w:type="dxa"/>
            <w:vAlign w:val="center"/>
          </w:tcPr>
          <w:p w14:paraId="1A68BFB5" w14:textId="57503A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F8F34A8" w14:textId="1B062DE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3E3E9D2" w14:textId="76ECF9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8668DAF" w14:textId="77777777" w:rsidTr="00CE5D45">
        <w:trPr>
          <w:jc w:val="center"/>
        </w:trPr>
        <w:tc>
          <w:tcPr>
            <w:tcW w:w="557" w:type="dxa"/>
            <w:vAlign w:val="center"/>
          </w:tcPr>
          <w:p w14:paraId="7581827C" w14:textId="6B05A8D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66</w:t>
            </w:r>
          </w:p>
        </w:tc>
        <w:tc>
          <w:tcPr>
            <w:tcW w:w="1134" w:type="dxa"/>
            <w:vAlign w:val="center"/>
          </w:tcPr>
          <w:p w14:paraId="0477CE6E" w14:textId="2A8300F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336FD59" w14:textId="52A22B9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GESSO PARA REPAROS PCT DE 1KG</w:t>
            </w:r>
          </w:p>
        </w:tc>
        <w:tc>
          <w:tcPr>
            <w:tcW w:w="1417" w:type="dxa"/>
            <w:vAlign w:val="center"/>
          </w:tcPr>
          <w:p w14:paraId="6FA1F953" w14:textId="7E44B7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3E6D5A0" w14:textId="004FE0F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99E17E4" w14:textId="2F50DA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R$ 75,00</w:t>
            </w:r>
          </w:p>
        </w:tc>
        <w:tc>
          <w:tcPr>
            <w:tcW w:w="1276" w:type="dxa"/>
            <w:vAlign w:val="center"/>
          </w:tcPr>
          <w:p w14:paraId="01076B96" w14:textId="6F75AB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4B7003C" w14:textId="5307D6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B90ADC0" w14:textId="266CFA0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BAB2AEA" w14:textId="77777777" w:rsidTr="00CE5D45">
        <w:trPr>
          <w:jc w:val="center"/>
        </w:trPr>
        <w:tc>
          <w:tcPr>
            <w:tcW w:w="557" w:type="dxa"/>
            <w:vAlign w:val="center"/>
          </w:tcPr>
          <w:p w14:paraId="25D62B0F" w14:textId="4F1C793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67</w:t>
            </w:r>
          </w:p>
        </w:tc>
        <w:tc>
          <w:tcPr>
            <w:tcW w:w="1134" w:type="dxa"/>
            <w:vAlign w:val="center"/>
          </w:tcPr>
          <w:p w14:paraId="243EB31F" w14:textId="7E4E56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46A697B" w14:textId="0F94C484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PRATO DE VIDRO</w:t>
            </w:r>
          </w:p>
        </w:tc>
        <w:tc>
          <w:tcPr>
            <w:tcW w:w="1417" w:type="dxa"/>
            <w:vAlign w:val="center"/>
          </w:tcPr>
          <w:p w14:paraId="515D5685" w14:textId="183757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4CD070F" w14:textId="4FBF62E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8947CA7" w14:textId="17B1C2A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R$ 160,00</w:t>
            </w:r>
          </w:p>
        </w:tc>
        <w:tc>
          <w:tcPr>
            <w:tcW w:w="1276" w:type="dxa"/>
            <w:vAlign w:val="center"/>
          </w:tcPr>
          <w:p w14:paraId="037EE0F9" w14:textId="40EA4A3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5895CD1" w14:textId="2E02E7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1BA85C8" w14:textId="4472270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3801216" w14:textId="77777777" w:rsidTr="00CE5D45">
        <w:trPr>
          <w:jc w:val="center"/>
        </w:trPr>
        <w:tc>
          <w:tcPr>
            <w:tcW w:w="557" w:type="dxa"/>
            <w:vAlign w:val="center"/>
          </w:tcPr>
          <w:p w14:paraId="35F02865" w14:textId="4BC990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68</w:t>
            </w:r>
          </w:p>
        </w:tc>
        <w:tc>
          <w:tcPr>
            <w:tcW w:w="1134" w:type="dxa"/>
            <w:vAlign w:val="center"/>
          </w:tcPr>
          <w:p w14:paraId="594A788A" w14:textId="64B9748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8FF3BC6" w14:textId="53639C8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COPO DE VIDRO</w:t>
            </w:r>
          </w:p>
        </w:tc>
        <w:tc>
          <w:tcPr>
            <w:tcW w:w="1417" w:type="dxa"/>
            <w:vAlign w:val="center"/>
          </w:tcPr>
          <w:p w14:paraId="12A4D527" w14:textId="4B8E76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891F1D0" w14:textId="7A9E74C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1F69EB0" w14:textId="0EF5CC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R$ 128,00</w:t>
            </w:r>
          </w:p>
        </w:tc>
        <w:tc>
          <w:tcPr>
            <w:tcW w:w="1276" w:type="dxa"/>
            <w:vAlign w:val="center"/>
          </w:tcPr>
          <w:p w14:paraId="1D32B5E2" w14:textId="58F36B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D7860F7" w14:textId="535FC6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E2CB09B" w14:textId="346D45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8EBA9D9" w14:textId="77777777" w:rsidTr="00CE5D45">
        <w:trPr>
          <w:jc w:val="center"/>
        </w:trPr>
        <w:tc>
          <w:tcPr>
            <w:tcW w:w="557" w:type="dxa"/>
            <w:vAlign w:val="center"/>
          </w:tcPr>
          <w:p w14:paraId="6BFA832E" w14:textId="032ABF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69</w:t>
            </w:r>
          </w:p>
        </w:tc>
        <w:tc>
          <w:tcPr>
            <w:tcW w:w="1134" w:type="dxa"/>
            <w:vAlign w:val="center"/>
          </w:tcPr>
          <w:p w14:paraId="04875FF8" w14:textId="4E1C201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8796211" w14:textId="30EBD43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XICARA PARA CAFÉ</w:t>
            </w:r>
          </w:p>
        </w:tc>
        <w:tc>
          <w:tcPr>
            <w:tcW w:w="1417" w:type="dxa"/>
            <w:vAlign w:val="center"/>
          </w:tcPr>
          <w:p w14:paraId="43B41020" w14:textId="3DA361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DDB6F51" w14:textId="36D2927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64A7283" w14:textId="788B45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R$ 128,00</w:t>
            </w:r>
          </w:p>
        </w:tc>
        <w:tc>
          <w:tcPr>
            <w:tcW w:w="1276" w:type="dxa"/>
            <w:vAlign w:val="center"/>
          </w:tcPr>
          <w:p w14:paraId="4117B746" w14:textId="4F3168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5DECE4C" w14:textId="73DD27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F9D1999" w14:textId="377A2D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5858C21" w14:textId="77777777" w:rsidTr="00CE5D45">
        <w:trPr>
          <w:jc w:val="center"/>
        </w:trPr>
        <w:tc>
          <w:tcPr>
            <w:tcW w:w="557" w:type="dxa"/>
            <w:vAlign w:val="center"/>
          </w:tcPr>
          <w:p w14:paraId="3D43BE45" w14:textId="1B198F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70</w:t>
            </w:r>
          </w:p>
        </w:tc>
        <w:tc>
          <w:tcPr>
            <w:tcW w:w="1134" w:type="dxa"/>
            <w:vAlign w:val="center"/>
          </w:tcPr>
          <w:p w14:paraId="6AE737BA" w14:textId="6E608AB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351D288" w14:textId="6DFD0F92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COLHER INOX</w:t>
            </w:r>
          </w:p>
        </w:tc>
        <w:tc>
          <w:tcPr>
            <w:tcW w:w="1417" w:type="dxa"/>
            <w:vAlign w:val="center"/>
          </w:tcPr>
          <w:p w14:paraId="35067DE7" w14:textId="02E357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REGULAR DAS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ATIVIDADES DO ÓRGÃO.</w:t>
            </w:r>
          </w:p>
        </w:tc>
        <w:tc>
          <w:tcPr>
            <w:tcW w:w="1276" w:type="dxa"/>
            <w:vAlign w:val="center"/>
          </w:tcPr>
          <w:p w14:paraId="5518E03B" w14:textId="6A4675A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365F250E" w14:textId="4C09EC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7B1D59F5" w14:textId="24B5A4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010FDF9" w14:textId="5F53068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6EBF793" w14:textId="06EF34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A8EB31E" w14:textId="77777777" w:rsidTr="00CE5D45">
        <w:trPr>
          <w:jc w:val="center"/>
        </w:trPr>
        <w:tc>
          <w:tcPr>
            <w:tcW w:w="557" w:type="dxa"/>
            <w:vAlign w:val="center"/>
          </w:tcPr>
          <w:p w14:paraId="4B4FB3F7" w14:textId="241651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71</w:t>
            </w:r>
          </w:p>
        </w:tc>
        <w:tc>
          <w:tcPr>
            <w:tcW w:w="1134" w:type="dxa"/>
            <w:vAlign w:val="center"/>
          </w:tcPr>
          <w:p w14:paraId="4BB7F368" w14:textId="65061BA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B01AD1A" w14:textId="11BA0A6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FACA INOX MESA</w:t>
            </w:r>
          </w:p>
        </w:tc>
        <w:tc>
          <w:tcPr>
            <w:tcW w:w="1417" w:type="dxa"/>
            <w:vAlign w:val="center"/>
          </w:tcPr>
          <w:p w14:paraId="3A5AB3DC" w14:textId="0ACB3A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4B2CAAD" w14:textId="7EE5E7F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A161AD4" w14:textId="201A64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5D0FF188" w14:textId="69A8CE1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7B1E94A" w14:textId="066DF1C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F4F9187" w14:textId="7FF374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D4D19FE" w14:textId="77777777" w:rsidTr="00CE5D45">
        <w:trPr>
          <w:jc w:val="center"/>
        </w:trPr>
        <w:tc>
          <w:tcPr>
            <w:tcW w:w="557" w:type="dxa"/>
            <w:vAlign w:val="center"/>
          </w:tcPr>
          <w:p w14:paraId="29F4C1CE" w14:textId="29388AA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72</w:t>
            </w:r>
          </w:p>
        </w:tc>
        <w:tc>
          <w:tcPr>
            <w:tcW w:w="1134" w:type="dxa"/>
            <w:vAlign w:val="center"/>
          </w:tcPr>
          <w:p w14:paraId="2DBBCFD5" w14:textId="0EC0CE6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920E99C" w14:textId="4EFFD8B0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GARFO INOX</w:t>
            </w:r>
          </w:p>
        </w:tc>
        <w:tc>
          <w:tcPr>
            <w:tcW w:w="1417" w:type="dxa"/>
            <w:vAlign w:val="center"/>
          </w:tcPr>
          <w:p w14:paraId="1EAEC73D" w14:textId="5DD6DE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21E202A" w14:textId="2724A49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8C4BD27" w14:textId="2C86D2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3E996F76" w14:textId="4F7470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F55EA18" w14:textId="06FB4F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E026798" w14:textId="0A7197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EEF53B3" w14:textId="77777777" w:rsidTr="00CE5D45">
        <w:trPr>
          <w:jc w:val="center"/>
        </w:trPr>
        <w:tc>
          <w:tcPr>
            <w:tcW w:w="557" w:type="dxa"/>
            <w:vAlign w:val="center"/>
          </w:tcPr>
          <w:p w14:paraId="2C02B4E5" w14:textId="27B4053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73</w:t>
            </w:r>
          </w:p>
        </w:tc>
        <w:tc>
          <w:tcPr>
            <w:tcW w:w="1134" w:type="dxa"/>
            <w:vAlign w:val="center"/>
          </w:tcPr>
          <w:p w14:paraId="7EE29207" w14:textId="6ACB6FE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5090968" w14:textId="0E39517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PORTA TALHER</w:t>
            </w:r>
          </w:p>
        </w:tc>
        <w:tc>
          <w:tcPr>
            <w:tcW w:w="1417" w:type="dxa"/>
            <w:vAlign w:val="center"/>
          </w:tcPr>
          <w:p w14:paraId="56BAC627" w14:textId="7AD23C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650AB2C" w14:textId="3950F1D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FC38B20" w14:textId="0C4CA7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3BBD4A27" w14:textId="15E1A8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7D29A00" w14:textId="22E13BD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56AD80E" w14:textId="54FF20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0D6B859" w14:textId="77777777" w:rsidTr="00CE5D45">
        <w:trPr>
          <w:jc w:val="center"/>
        </w:trPr>
        <w:tc>
          <w:tcPr>
            <w:tcW w:w="557" w:type="dxa"/>
            <w:vAlign w:val="center"/>
          </w:tcPr>
          <w:p w14:paraId="3B4154B1" w14:textId="3CDABB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74</w:t>
            </w:r>
          </w:p>
        </w:tc>
        <w:tc>
          <w:tcPr>
            <w:tcW w:w="1134" w:type="dxa"/>
            <w:vAlign w:val="center"/>
          </w:tcPr>
          <w:p w14:paraId="545AD262" w14:textId="5BCAFD1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B45C967" w14:textId="3B3601B4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ESCORREDOR DE PRATOS</w:t>
            </w:r>
          </w:p>
        </w:tc>
        <w:tc>
          <w:tcPr>
            <w:tcW w:w="1417" w:type="dxa"/>
            <w:vAlign w:val="center"/>
          </w:tcPr>
          <w:p w14:paraId="7F4C390C" w14:textId="7DCC50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A359040" w14:textId="5F624A8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3EBA9B6" w14:textId="73443F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R$ 50,00</w:t>
            </w:r>
          </w:p>
        </w:tc>
        <w:tc>
          <w:tcPr>
            <w:tcW w:w="1276" w:type="dxa"/>
            <w:vAlign w:val="center"/>
          </w:tcPr>
          <w:p w14:paraId="62DA8960" w14:textId="7F294B0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4D5150B" w14:textId="334E41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D9539CA" w14:textId="29537F1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F4B5701" w14:textId="77777777" w:rsidTr="00CE5D45">
        <w:trPr>
          <w:jc w:val="center"/>
        </w:trPr>
        <w:tc>
          <w:tcPr>
            <w:tcW w:w="557" w:type="dxa"/>
            <w:vAlign w:val="center"/>
          </w:tcPr>
          <w:p w14:paraId="6A9C1913" w14:textId="0DE5151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75</w:t>
            </w:r>
          </w:p>
        </w:tc>
        <w:tc>
          <w:tcPr>
            <w:tcW w:w="1134" w:type="dxa"/>
            <w:vAlign w:val="center"/>
          </w:tcPr>
          <w:p w14:paraId="017AE651" w14:textId="307B85B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2E260EE" w14:textId="4BC9FAE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PANELA COM TAMPA ALUMINIO 30CM</w:t>
            </w:r>
          </w:p>
        </w:tc>
        <w:tc>
          <w:tcPr>
            <w:tcW w:w="1417" w:type="dxa"/>
            <w:vAlign w:val="center"/>
          </w:tcPr>
          <w:p w14:paraId="21AD6A73" w14:textId="27B8BD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4D97082" w14:textId="25FFCAF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4BDDD93" w14:textId="6873BE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R$ 100,00</w:t>
            </w:r>
          </w:p>
        </w:tc>
        <w:tc>
          <w:tcPr>
            <w:tcW w:w="1276" w:type="dxa"/>
            <w:vAlign w:val="center"/>
          </w:tcPr>
          <w:p w14:paraId="32EA5301" w14:textId="0AC7D4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27F17EA" w14:textId="316AA83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0C561F2" w14:textId="1C77D22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1C2F05A" w14:textId="77777777" w:rsidTr="00CE5D45">
        <w:trPr>
          <w:jc w:val="center"/>
        </w:trPr>
        <w:tc>
          <w:tcPr>
            <w:tcW w:w="557" w:type="dxa"/>
            <w:vAlign w:val="center"/>
          </w:tcPr>
          <w:p w14:paraId="578FC4DC" w14:textId="30A4A0F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76</w:t>
            </w:r>
          </w:p>
        </w:tc>
        <w:tc>
          <w:tcPr>
            <w:tcW w:w="1134" w:type="dxa"/>
            <w:vAlign w:val="center"/>
          </w:tcPr>
          <w:p w14:paraId="41801678" w14:textId="0BC6821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9EADEAB" w14:textId="0B817057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FRIGIDEIRA ANTIADERENTE COM TAMPA 30CM</w:t>
            </w:r>
          </w:p>
        </w:tc>
        <w:tc>
          <w:tcPr>
            <w:tcW w:w="1417" w:type="dxa"/>
            <w:vAlign w:val="center"/>
          </w:tcPr>
          <w:p w14:paraId="726D4798" w14:textId="711B6A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5608DA0" w14:textId="577B981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4261342" w14:textId="0E0DAC7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R$ 110,00</w:t>
            </w:r>
          </w:p>
        </w:tc>
        <w:tc>
          <w:tcPr>
            <w:tcW w:w="1276" w:type="dxa"/>
            <w:vAlign w:val="center"/>
          </w:tcPr>
          <w:p w14:paraId="03BDA68B" w14:textId="305AE9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DAAD4A0" w14:textId="6B5D76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DABC575" w14:textId="2E97AB5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F57A290" w14:textId="77777777" w:rsidTr="00CE5D45">
        <w:trPr>
          <w:jc w:val="center"/>
        </w:trPr>
        <w:tc>
          <w:tcPr>
            <w:tcW w:w="557" w:type="dxa"/>
            <w:vAlign w:val="center"/>
          </w:tcPr>
          <w:p w14:paraId="48C96488" w14:textId="56AC74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77</w:t>
            </w:r>
          </w:p>
        </w:tc>
        <w:tc>
          <w:tcPr>
            <w:tcW w:w="1134" w:type="dxa"/>
            <w:vAlign w:val="center"/>
          </w:tcPr>
          <w:p w14:paraId="7122A319" w14:textId="723348B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8D7F349" w14:textId="5E574D8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COADOR DE CAFÉ</w:t>
            </w:r>
          </w:p>
        </w:tc>
        <w:tc>
          <w:tcPr>
            <w:tcW w:w="1417" w:type="dxa"/>
            <w:vAlign w:val="center"/>
          </w:tcPr>
          <w:p w14:paraId="6F9D2570" w14:textId="5602E6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AB2256E" w14:textId="5DB3D2B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F52F4F5" w14:textId="7B6ADAB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4C8C288E" w14:textId="2011B9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7FCA95A" w14:textId="6EE0FC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2F9AC65" w14:textId="2470A0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76AE6FE" w14:textId="77777777" w:rsidTr="00CE5D45">
        <w:trPr>
          <w:jc w:val="center"/>
        </w:trPr>
        <w:tc>
          <w:tcPr>
            <w:tcW w:w="557" w:type="dxa"/>
            <w:vAlign w:val="center"/>
          </w:tcPr>
          <w:p w14:paraId="1C9A5009" w14:textId="4E888A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78</w:t>
            </w:r>
          </w:p>
        </w:tc>
        <w:tc>
          <w:tcPr>
            <w:tcW w:w="1134" w:type="dxa"/>
            <w:vAlign w:val="center"/>
          </w:tcPr>
          <w:p w14:paraId="66FD2FDA" w14:textId="65FE09D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A219C15" w14:textId="1F4B2FE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BULE ALUMINIO</w:t>
            </w:r>
          </w:p>
        </w:tc>
        <w:tc>
          <w:tcPr>
            <w:tcW w:w="1417" w:type="dxa"/>
            <w:vAlign w:val="center"/>
          </w:tcPr>
          <w:p w14:paraId="166D9BF6" w14:textId="0FB229D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REGULAR DAS ATIVIDADES DO ÓRGÃO.</w:t>
            </w:r>
          </w:p>
        </w:tc>
        <w:tc>
          <w:tcPr>
            <w:tcW w:w="1276" w:type="dxa"/>
            <w:vAlign w:val="center"/>
          </w:tcPr>
          <w:p w14:paraId="0604E70A" w14:textId="6A2F2C0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052026BB" w14:textId="7C0E32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3D7A7AF9" w14:textId="3C76B2C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ECC6E49" w14:textId="4DA40B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3AFB978" w14:textId="343856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81DE6BA" w14:textId="77777777" w:rsidTr="00CE5D45">
        <w:trPr>
          <w:jc w:val="center"/>
        </w:trPr>
        <w:tc>
          <w:tcPr>
            <w:tcW w:w="557" w:type="dxa"/>
            <w:vAlign w:val="center"/>
          </w:tcPr>
          <w:p w14:paraId="1DA1FEAF" w14:textId="21BE16C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79</w:t>
            </w:r>
          </w:p>
        </w:tc>
        <w:tc>
          <w:tcPr>
            <w:tcW w:w="1134" w:type="dxa"/>
            <w:vAlign w:val="center"/>
          </w:tcPr>
          <w:p w14:paraId="6AB45105" w14:textId="73FDD2E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29517AB" w14:textId="13E2D009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LEITEIRA ALUMINIO</w:t>
            </w:r>
          </w:p>
        </w:tc>
        <w:tc>
          <w:tcPr>
            <w:tcW w:w="1417" w:type="dxa"/>
            <w:vAlign w:val="center"/>
          </w:tcPr>
          <w:p w14:paraId="4CB9AF58" w14:textId="4657D5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A88B3F7" w14:textId="6D79B3A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96CBAE9" w14:textId="4A3BAE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R$ 35,00</w:t>
            </w:r>
          </w:p>
        </w:tc>
        <w:tc>
          <w:tcPr>
            <w:tcW w:w="1276" w:type="dxa"/>
            <w:vAlign w:val="center"/>
          </w:tcPr>
          <w:p w14:paraId="1B4B4E9E" w14:textId="113827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313D24D" w14:textId="714499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A7791B7" w14:textId="0267A4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4225B86" w14:textId="77777777" w:rsidTr="00CE5D45">
        <w:trPr>
          <w:jc w:val="center"/>
        </w:trPr>
        <w:tc>
          <w:tcPr>
            <w:tcW w:w="557" w:type="dxa"/>
            <w:vAlign w:val="center"/>
          </w:tcPr>
          <w:p w14:paraId="6A2CF5B7" w14:textId="17407C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80</w:t>
            </w:r>
          </w:p>
        </w:tc>
        <w:tc>
          <w:tcPr>
            <w:tcW w:w="1134" w:type="dxa"/>
            <w:vAlign w:val="center"/>
          </w:tcPr>
          <w:p w14:paraId="59DB558E" w14:textId="4973FB9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E6E0DE3" w14:textId="35BD89B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BANDEJA RETANGULAR ALUMÍNIO</w:t>
            </w:r>
          </w:p>
        </w:tc>
        <w:tc>
          <w:tcPr>
            <w:tcW w:w="1417" w:type="dxa"/>
            <w:vAlign w:val="center"/>
          </w:tcPr>
          <w:p w14:paraId="6F17AD7B" w14:textId="6C44FC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A6736B9" w14:textId="7124FFF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4AB5EE6" w14:textId="522D33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1D649BF6" w14:textId="0D3805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7BFF041" w14:textId="79C9C2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970B6D1" w14:textId="61E0456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D49A7B9" w14:textId="77777777" w:rsidTr="00CE5D45">
        <w:trPr>
          <w:jc w:val="center"/>
        </w:trPr>
        <w:tc>
          <w:tcPr>
            <w:tcW w:w="557" w:type="dxa"/>
            <w:vAlign w:val="center"/>
          </w:tcPr>
          <w:p w14:paraId="602EA610" w14:textId="6B2F1B4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81</w:t>
            </w:r>
          </w:p>
        </w:tc>
        <w:tc>
          <w:tcPr>
            <w:tcW w:w="1134" w:type="dxa"/>
            <w:vAlign w:val="center"/>
          </w:tcPr>
          <w:p w14:paraId="78A58B07" w14:textId="7EDCA5F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1D375DF" w14:textId="3408073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PORTA CAFÉ</w:t>
            </w:r>
          </w:p>
        </w:tc>
        <w:tc>
          <w:tcPr>
            <w:tcW w:w="1417" w:type="dxa"/>
            <w:vAlign w:val="center"/>
          </w:tcPr>
          <w:p w14:paraId="285D95E6" w14:textId="7B0FBF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94C60A4" w14:textId="71A42E6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2243404" w14:textId="325D1C3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R$ 20,00</w:t>
            </w:r>
          </w:p>
        </w:tc>
        <w:tc>
          <w:tcPr>
            <w:tcW w:w="1276" w:type="dxa"/>
            <w:vAlign w:val="center"/>
          </w:tcPr>
          <w:p w14:paraId="71EC5F62" w14:textId="3222D2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4141C07" w14:textId="12A441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28401E5" w14:textId="5A890AA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246A7DE" w14:textId="77777777" w:rsidTr="00CE5D45">
        <w:trPr>
          <w:jc w:val="center"/>
        </w:trPr>
        <w:tc>
          <w:tcPr>
            <w:tcW w:w="557" w:type="dxa"/>
            <w:vAlign w:val="center"/>
          </w:tcPr>
          <w:p w14:paraId="535EC08A" w14:textId="4AC7F8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82</w:t>
            </w:r>
          </w:p>
        </w:tc>
        <w:tc>
          <w:tcPr>
            <w:tcW w:w="1134" w:type="dxa"/>
            <w:vAlign w:val="center"/>
          </w:tcPr>
          <w:p w14:paraId="750D4BCA" w14:textId="6C4C69D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A218689" w14:textId="21FF1D4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PORTA AÇUCAR</w:t>
            </w:r>
          </w:p>
        </w:tc>
        <w:tc>
          <w:tcPr>
            <w:tcW w:w="1417" w:type="dxa"/>
            <w:vAlign w:val="center"/>
          </w:tcPr>
          <w:p w14:paraId="1332FCE1" w14:textId="292F4E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61C05AD" w14:textId="6B6A1D9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C1291B2" w14:textId="15728B5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R$ 20,00</w:t>
            </w:r>
          </w:p>
        </w:tc>
        <w:tc>
          <w:tcPr>
            <w:tcW w:w="1276" w:type="dxa"/>
            <w:vAlign w:val="center"/>
          </w:tcPr>
          <w:p w14:paraId="0F6C16F5" w14:textId="7DBFFA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0B97ECF" w14:textId="0761C6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742A1D1" w14:textId="4A0B9C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D79412C" w14:textId="77777777" w:rsidTr="00CE5D45">
        <w:trPr>
          <w:jc w:val="center"/>
        </w:trPr>
        <w:tc>
          <w:tcPr>
            <w:tcW w:w="557" w:type="dxa"/>
            <w:vAlign w:val="center"/>
          </w:tcPr>
          <w:p w14:paraId="0A57CA85" w14:textId="02AA97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83</w:t>
            </w:r>
          </w:p>
        </w:tc>
        <w:tc>
          <w:tcPr>
            <w:tcW w:w="1134" w:type="dxa"/>
            <w:vAlign w:val="center"/>
          </w:tcPr>
          <w:p w14:paraId="6500FFAB" w14:textId="37F3DFD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25D3B87" w14:textId="3031F5E9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POTE PARA BISCOITO</w:t>
            </w:r>
          </w:p>
        </w:tc>
        <w:tc>
          <w:tcPr>
            <w:tcW w:w="1417" w:type="dxa"/>
            <w:vAlign w:val="center"/>
          </w:tcPr>
          <w:p w14:paraId="7DC1A645" w14:textId="123F6AA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914AB91" w14:textId="3735426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9068EF2" w14:textId="0C2C9D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0BA6DFBD" w14:textId="77C6EAC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BE21906" w14:textId="39D6663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BE6B9F8" w14:textId="6FA4A5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1E07EFB" w14:textId="77777777" w:rsidTr="00CE5D45">
        <w:trPr>
          <w:jc w:val="center"/>
        </w:trPr>
        <w:tc>
          <w:tcPr>
            <w:tcW w:w="557" w:type="dxa"/>
            <w:vAlign w:val="center"/>
          </w:tcPr>
          <w:p w14:paraId="69EBB24B" w14:textId="209A75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84</w:t>
            </w:r>
          </w:p>
        </w:tc>
        <w:tc>
          <w:tcPr>
            <w:tcW w:w="1134" w:type="dxa"/>
            <w:vAlign w:val="center"/>
          </w:tcPr>
          <w:p w14:paraId="1223D625" w14:textId="00F0984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3DAF654" w14:textId="09DAE307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CAFÉ</w:t>
            </w:r>
          </w:p>
        </w:tc>
        <w:tc>
          <w:tcPr>
            <w:tcW w:w="1417" w:type="dxa"/>
            <w:vAlign w:val="center"/>
          </w:tcPr>
          <w:p w14:paraId="0228A06D" w14:textId="2C4EC4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B9F3A01" w14:textId="25A6305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6813259" w14:textId="2335E93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R$ 6.840,00</w:t>
            </w:r>
          </w:p>
        </w:tc>
        <w:tc>
          <w:tcPr>
            <w:tcW w:w="1276" w:type="dxa"/>
            <w:vAlign w:val="center"/>
          </w:tcPr>
          <w:p w14:paraId="35756629" w14:textId="666559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3DD06F6" w14:textId="4DF4AC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16103EE" w14:textId="6CC343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62B57D2" w14:textId="77777777" w:rsidTr="00CE5D45">
        <w:trPr>
          <w:jc w:val="center"/>
        </w:trPr>
        <w:tc>
          <w:tcPr>
            <w:tcW w:w="557" w:type="dxa"/>
            <w:vAlign w:val="center"/>
          </w:tcPr>
          <w:p w14:paraId="50ECD8C2" w14:textId="635FFA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85</w:t>
            </w:r>
          </w:p>
        </w:tc>
        <w:tc>
          <w:tcPr>
            <w:tcW w:w="1134" w:type="dxa"/>
            <w:vAlign w:val="center"/>
          </w:tcPr>
          <w:p w14:paraId="29446956" w14:textId="12F174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089E06F" w14:textId="0A05779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AÇUCAR</w:t>
            </w:r>
          </w:p>
        </w:tc>
        <w:tc>
          <w:tcPr>
            <w:tcW w:w="1417" w:type="dxa"/>
            <w:vAlign w:val="center"/>
          </w:tcPr>
          <w:p w14:paraId="0473D426" w14:textId="51116D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A9E76C4" w14:textId="52FC577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C3F298C" w14:textId="40021F3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R$ 800,00</w:t>
            </w:r>
          </w:p>
        </w:tc>
        <w:tc>
          <w:tcPr>
            <w:tcW w:w="1276" w:type="dxa"/>
            <w:vAlign w:val="center"/>
          </w:tcPr>
          <w:p w14:paraId="7E29D2B9" w14:textId="3B8416A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585EE82" w14:textId="2AF9E6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E1BA8E7" w14:textId="5BB926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D25EE23" w14:textId="77777777" w:rsidTr="00CE5D45">
        <w:trPr>
          <w:jc w:val="center"/>
        </w:trPr>
        <w:tc>
          <w:tcPr>
            <w:tcW w:w="557" w:type="dxa"/>
            <w:vAlign w:val="center"/>
          </w:tcPr>
          <w:p w14:paraId="11341065" w14:textId="4B73133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86</w:t>
            </w:r>
          </w:p>
        </w:tc>
        <w:tc>
          <w:tcPr>
            <w:tcW w:w="1134" w:type="dxa"/>
            <w:vAlign w:val="center"/>
          </w:tcPr>
          <w:p w14:paraId="1565A3B3" w14:textId="22D7A4A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745B58F" w14:textId="69E98C61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GARRAFÃO ÁGUA MINERAL</w:t>
            </w:r>
          </w:p>
        </w:tc>
        <w:tc>
          <w:tcPr>
            <w:tcW w:w="1417" w:type="dxa"/>
            <w:vAlign w:val="center"/>
          </w:tcPr>
          <w:p w14:paraId="48531D3E" w14:textId="101055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FUNCIONAMENTO REGULAR DAS ATIVIDADES DO ÓRGÃO.</w:t>
            </w:r>
          </w:p>
        </w:tc>
        <w:tc>
          <w:tcPr>
            <w:tcW w:w="1276" w:type="dxa"/>
            <w:vAlign w:val="center"/>
          </w:tcPr>
          <w:p w14:paraId="3795BBC0" w14:textId="0062777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065081A1" w14:textId="151557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R$ 3.800,00</w:t>
            </w:r>
          </w:p>
        </w:tc>
        <w:tc>
          <w:tcPr>
            <w:tcW w:w="1276" w:type="dxa"/>
            <w:vAlign w:val="center"/>
          </w:tcPr>
          <w:p w14:paraId="5989BEE6" w14:textId="3717960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46D6D5A" w14:textId="3B7CB4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508C979" w14:textId="1652F0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A7C935A" w14:textId="77777777" w:rsidTr="00CE5D45">
        <w:trPr>
          <w:jc w:val="center"/>
        </w:trPr>
        <w:tc>
          <w:tcPr>
            <w:tcW w:w="557" w:type="dxa"/>
            <w:vAlign w:val="center"/>
          </w:tcPr>
          <w:p w14:paraId="37710941" w14:textId="111FF8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87</w:t>
            </w:r>
          </w:p>
        </w:tc>
        <w:tc>
          <w:tcPr>
            <w:tcW w:w="1134" w:type="dxa"/>
            <w:vAlign w:val="center"/>
          </w:tcPr>
          <w:p w14:paraId="067CD6D6" w14:textId="7EDC8BD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E4A8982" w14:textId="5430BCE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2E287F" w:themeColor="text1" w:themeTint="BF"/>
                <w:sz w:val="14"/>
                <w:szCs w:val="14"/>
              </w:rPr>
              <w:t>COPO DESCARTÁVEL 200ML</w:t>
            </w:r>
          </w:p>
        </w:tc>
        <w:tc>
          <w:tcPr>
            <w:tcW w:w="1417" w:type="dxa"/>
            <w:vAlign w:val="center"/>
          </w:tcPr>
          <w:p w14:paraId="0C8A4228" w14:textId="01E836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F18AACF" w14:textId="2ACF3D0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05D9C77" w14:textId="31AB93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R$ 420,00</w:t>
            </w:r>
          </w:p>
        </w:tc>
        <w:tc>
          <w:tcPr>
            <w:tcW w:w="1276" w:type="dxa"/>
            <w:vAlign w:val="center"/>
          </w:tcPr>
          <w:p w14:paraId="02487633" w14:textId="1890A7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0EB2465" w14:textId="761246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7E0146E" w14:textId="7C0CE5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F2417E2" w14:textId="77777777" w:rsidTr="00CE5D45">
        <w:trPr>
          <w:jc w:val="center"/>
        </w:trPr>
        <w:tc>
          <w:tcPr>
            <w:tcW w:w="557" w:type="dxa"/>
            <w:vAlign w:val="center"/>
          </w:tcPr>
          <w:p w14:paraId="08DF65C0" w14:textId="4654E74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88</w:t>
            </w:r>
          </w:p>
        </w:tc>
        <w:tc>
          <w:tcPr>
            <w:tcW w:w="1134" w:type="dxa"/>
            <w:vAlign w:val="center"/>
          </w:tcPr>
          <w:p w14:paraId="7D4F3DEE" w14:textId="1343C50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407C2BA" w14:textId="7DA2CA05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2E287F" w:themeColor="text1" w:themeTint="BF"/>
                <w:sz w:val="14"/>
                <w:szCs w:val="14"/>
              </w:rPr>
              <w:t>PAPEL A4 RESMA COM 500FLS</w:t>
            </w:r>
          </w:p>
        </w:tc>
        <w:tc>
          <w:tcPr>
            <w:tcW w:w="1417" w:type="dxa"/>
            <w:vAlign w:val="center"/>
          </w:tcPr>
          <w:p w14:paraId="18C64FBC" w14:textId="03370E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AEDA3EF" w14:textId="74EAD98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9B6C9FC" w14:textId="409EB2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R$ 420,00</w:t>
            </w:r>
          </w:p>
        </w:tc>
        <w:tc>
          <w:tcPr>
            <w:tcW w:w="1276" w:type="dxa"/>
            <w:vAlign w:val="center"/>
          </w:tcPr>
          <w:p w14:paraId="546FB14C" w14:textId="3C0FB83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BF187E6" w14:textId="75D7D0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BF773D8" w14:textId="1B856D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5222219" w14:textId="77777777" w:rsidTr="00CE5D45">
        <w:trPr>
          <w:jc w:val="center"/>
        </w:trPr>
        <w:tc>
          <w:tcPr>
            <w:tcW w:w="557" w:type="dxa"/>
            <w:vAlign w:val="center"/>
          </w:tcPr>
          <w:p w14:paraId="42789B48" w14:textId="2BAB1B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89</w:t>
            </w:r>
          </w:p>
        </w:tc>
        <w:tc>
          <w:tcPr>
            <w:tcW w:w="1134" w:type="dxa"/>
            <w:vAlign w:val="center"/>
          </w:tcPr>
          <w:p w14:paraId="27E9EB6E" w14:textId="3F5AC98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3F9AAD5" w14:textId="42F376D2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LIVRO DE ATA COM 100F ENUMERADAS</w:t>
            </w:r>
          </w:p>
        </w:tc>
        <w:tc>
          <w:tcPr>
            <w:tcW w:w="1417" w:type="dxa"/>
            <w:vAlign w:val="center"/>
          </w:tcPr>
          <w:p w14:paraId="2C1B9F59" w14:textId="6935614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ABCD760" w14:textId="31F07BE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99F40A2" w14:textId="6865A4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6D7F80FB" w14:textId="3910A41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F842062" w14:textId="461AAFAB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ADB2B8B" w14:textId="7AE9865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AFFDE27" w14:textId="77777777" w:rsidTr="00CE5D45">
        <w:trPr>
          <w:jc w:val="center"/>
        </w:trPr>
        <w:tc>
          <w:tcPr>
            <w:tcW w:w="557" w:type="dxa"/>
            <w:vAlign w:val="center"/>
          </w:tcPr>
          <w:p w14:paraId="6D771164" w14:textId="1B4391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90</w:t>
            </w:r>
          </w:p>
        </w:tc>
        <w:tc>
          <w:tcPr>
            <w:tcW w:w="1134" w:type="dxa"/>
            <w:vAlign w:val="center"/>
          </w:tcPr>
          <w:p w14:paraId="0BE30977" w14:textId="3ED12B2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FEECF82" w14:textId="78CD9FC0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AGENDA</w:t>
            </w:r>
          </w:p>
        </w:tc>
        <w:tc>
          <w:tcPr>
            <w:tcW w:w="1417" w:type="dxa"/>
            <w:vAlign w:val="center"/>
          </w:tcPr>
          <w:p w14:paraId="279B6753" w14:textId="71D8F3C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FD79E5E" w14:textId="38FAB41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DE32D00" w14:textId="6B8159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6F424352" w14:textId="79AAFCE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C1D9753" w14:textId="6992E1F1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64332C6" w14:textId="7463CD7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1277223" w14:textId="77777777" w:rsidTr="00CE5D45">
        <w:trPr>
          <w:jc w:val="center"/>
        </w:trPr>
        <w:tc>
          <w:tcPr>
            <w:tcW w:w="557" w:type="dxa"/>
            <w:vAlign w:val="center"/>
          </w:tcPr>
          <w:p w14:paraId="7E953E77" w14:textId="13B3D8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91</w:t>
            </w:r>
          </w:p>
        </w:tc>
        <w:tc>
          <w:tcPr>
            <w:tcW w:w="1134" w:type="dxa"/>
            <w:vAlign w:val="center"/>
          </w:tcPr>
          <w:p w14:paraId="3E8A4CF9" w14:textId="7A798B4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AB7BC1B" w14:textId="36AB59D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COLA BRANCA, 90G</w:t>
            </w:r>
          </w:p>
        </w:tc>
        <w:tc>
          <w:tcPr>
            <w:tcW w:w="1417" w:type="dxa"/>
            <w:vAlign w:val="center"/>
          </w:tcPr>
          <w:p w14:paraId="55B834DE" w14:textId="21A7783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6D1196B" w14:textId="771AECD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EC8DF81" w14:textId="084A755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2B335C90" w14:textId="743A1F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C72CE29" w14:textId="7371527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B5BF089" w14:textId="64F061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0E25D4A" w14:textId="77777777" w:rsidTr="00CE5D45">
        <w:trPr>
          <w:jc w:val="center"/>
        </w:trPr>
        <w:tc>
          <w:tcPr>
            <w:tcW w:w="557" w:type="dxa"/>
            <w:vAlign w:val="center"/>
          </w:tcPr>
          <w:p w14:paraId="005796DF" w14:textId="725461B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92</w:t>
            </w:r>
          </w:p>
        </w:tc>
        <w:tc>
          <w:tcPr>
            <w:tcW w:w="1134" w:type="dxa"/>
            <w:vAlign w:val="center"/>
          </w:tcPr>
          <w:p w14:paraId="3B43A69A" w14:textId="468A6E9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D5B47A0" w14:textId="7E1F9687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COLA PARA ISOPOR</w:t>
            </w:r>
          </w:p>
        </w:tc>
        <w:tc>
          <w:tcPr>
            <w:tcW w:w="1417" w:type="dxa"/>
            <w:vAlign w:val="center"/>
          </w:tcPr>
          <w:p w14:paraId="21D799A5" w14:textId="276CD7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72E2495" w14:textId="2597B61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03E5991" w14:textId="1504ED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22FF1008" w14:textId="4AD8B0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2F1367A" w14:textId="77777777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</w:p>
          <w:p w14:paraId="2E16BC3A" w14:textId="7E7CD1CF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93FD530" w14:textId="690B20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1F6E21D" w14:textId="77777777" w:rsidTr="00CE5D45">
        <w:trPr>
          <w:jc w:val="center"/>
        </w:trPr>
        <w:tc>
          <w:tcPr>
            <w:tcW w:w="557" w:type="dxa"/>
            <w:vAlign w:val="center"/>
          </w:tcPr>
          <w:p w14:paraId="172C5DCE" w14:textId="1C43E9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93</w:t>
            </w:r>
          </w:p>
        </w:tc>
        <w:tc>
          <w:tcPr>
            <w:tcW w:w="1134" w:type="dxa"/>
            <w:vAlign w:val="center"/>
          </w:tcPr>
          <w:p w14:paraId="1C1765A8" w14:textId="2BAFA21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8A38BE3" w14:textId="55D5F30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CANETA ESFEROGRÁFICA AZUL</w:t>
            </w:r>
          </w:p>
        </w:tc>
        <w:tc>
          <w:tcPr>
            <w:tcW w:w="1417" w:type="dxa"/>
            <w:vAlign w:val="center"/>
          </w:tcPr>
          <w:p w14:paraId="453A6399" w14:textId="5686E7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C0BC024" w14:textId="296241B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9D723EF" w14:textId="4C6CD9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R$ 150,00</w:t>
            </w:r>
          </w:p>
        </w:tc>
        <w:tc>
          <w:tcPr>
            <w:tcW w:w="1276" w:type="dxa"/>
            <w:vAlign w:val="center"/>
          </w:tcPr>
          <w:p w14:paraId="6D8A4F3A" w14:textId="2F1E7B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E0E683E" w14:textId="09AE2991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9C1FC3F" w14:textId="5875CAA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42EC300" w14:textId="77777777" w:rsidTr="00CE5D45">
        <w:trPr>
          <w:jc w:val="center"/>
        </w:trPr>
        <w:tc>
          <w:tcPr>
            <w:tcW w:w="557" w:type="dxa"/>
            <w:vAlign w:val="center"/>
          </w:tcPr>
          <w:p w14:paraId="574D5B95" w14:textId="1A101C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94</w:t>
            </w:r>
          </w:p>
        </w:tc>
        <w:tc>
          <w:tcPr>
            <w:tcW w:w="1134" w:type="dxa"/>
            <w:vAlign w:val="center"/>
          </w:tcPr>
          <w:p w14:paraId="4DBF564B" w14:textId="64B9C00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05E5C0E" w14:textId="741DFAB9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CANETA ESFEROGRÁFICA PRETA</w:t>
            </w:r>
          </w:p>
        </w:tc>
        <w:tc>
          <w:tcPr>
            <w:tcW w:w="1417" w:type="dxa"/>
            <w:vAlign w:val="center"/>
          </w:tcPr>
          <w:p w14:paraId="7EFE52A2" w14:textId="57F1C7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DB510FA" w14:textId="23A6D5A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2659380A" w14:textId="6D31CC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R$ 75,00</w:t>
            </w:r>
          </w:p>
        </w:tc>
        <w:tc>
          <w:tcPr>
            <w:tcW w:w="1276" w:type="dxa"/>
            <w:vAlign w:val="center"/>
          </w:tcPr>
          <w:p w14:paraId="47C79CCB" w14:textId="37771F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FD6E452" w14:textId="49AEB2D8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202100F" w14:textId="511C51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D2B21FC" w14:textId="77777777" w:rsidTr="00CE5D45">
        <w:trPr>
          <w:jc w:val="center"/>
        </w:trPr>
        <w:tc>
          <w:tcPr>
            <w:tcW w:w="557" w:type="dxa"/>
            <w:vAlign w:val="center"/>
          </w:tcPr>
          <w:p w14:paraId="30FBAFA5" w14:textId="01D307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95</w:t>
            </w:r>
          </w:p>
        </w:tc>
        <w:tc>
          <w:tcPr>
            <w:tcW w:w="1134" w:type="dxa"/>
            <w:vAlign w:val="center"/>
          </w:tcPr>
          <w:p w14:paraId="428E12DA" w14:textId="5E9E2AF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F75FABA" w14:textId="76EC3C1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CANETA MARCA TEXTO, CORES VARIADAS</w:t>
            </w:r>
          </w:p>
        </w:tc>
        <w:tc>
          <w:tcPr>
            <w:tcW w:w="1417" w:type="dxa"/>
            <w:vAlign w:val="center"/>
          </w:tcPr>
          <w:p w14:paraId="4C20A0FD" w14:textId="7AD2244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ACCE793" w14:textId="13F1D7C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1DCA7D4" w14:textId="45B55AE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R$ 48,00</w:t>
            </w:r>
          </w:p>
        </w:tc>
        <w:tc>
          <w:tcPr>
            <w:tcW w:w="1276" w:type="dxa"/>
            <w:vAlign w:val="center"/>
          </w:tcPr>
          <w:p w14:paraId="491F370C" w14:textId="33A9992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D8FA8B1" w14:textId="287B1A32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B476645" w14:textId="061588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ED61E45" w14:textId="77777777" w:rsidTr="00CE5D45">
        <w:trPr>
          <w:jc w:val="center"/>
        </w:trPr>
        <w:tc>
          <w:tcPr>
            <w:tcW w:w="557" w:type="dxa"/>
            <w:vAlign w:val="center"/>
          </w:tcPr>
          <w:p w14:paraId="1AC38DE0" w14:textId="366D8E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96</w:t>
            </w:r>
          </w:p>
        </w:tc>
        <w:tc>
          <w:tcPr>
            <w:tcW w:w="1134" w:type="dxa"/>
            <w:vAlign w:val="center"/>
          </w:tcPr>
          <w:p w14:paraId="5B268F3C" w14:textId="7782428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151C7DC" w14:textId="7D24B6A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CLIPS 4/0, 06 CAIXA</w:t>
            </w:r>
          </w:p>
        </w:tc>
        <w:tc>
          <w:tcPr>
            <w:tcW w:w="1417" w:type="dxa"/>
            <w:vAlign w:val="center"/>
          </w:tcPr>
          <w:p w14:paraId="696D45AB" w14:textId="6E67FDC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016AFFA" w14:textId="103B3BF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169D127" w14:textId="3A8EB0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R$ 18,00</w:t>
            </w:r>
          </w:p>
        </w:tc>
        <w:tc>
          <w:tcPr>
            <w:tcW w:w="1276" w:type="dxa"/>
            <w:vAlign w:val="center"/>
          </w:tcPr>
          <w:p w14:paraId="73899C02" w14:textId="4797B5C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132E693" w14:textId="18DA06D1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8C453F8" w14:textId="78BC4D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FB78FC7" w14:textId="77777777" w:rsidTr="00CE5D45">
        <w:trPr>
          <w:jc w:val="center"/>
        </w:trPr>
        <w:tc>
          <w:tcPr>
            <w:tcW w:w="557" w:type="dxa"/>
            <w:vAlign w:val="center"/>
          </w:tcPr>
          <w:p w14:paraId="375425DB" w14:textId="6A162DB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97</w:t>
            </w:r>
          </w:p>
        </w:tc>
        <w:tc>
          <w:tcPr>
            <w:tcW w:w="1134" w:type="dxa"/>
            <w:vAlign w:val="center"/>
          </w:tcPr>
          <w:p w14:paraId="323D0A31" w14:textId="36EDD75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ABCC627" w14:textId="60A6B7B9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CLIPS 2/0, 06 CAIXA</w:t>
            </w:r>
          </w:p>
        </w:tc>
        <w:tc>
          <w:tcPr>
            <w:tcW w:w="1417" w:type="dxa"/>
            <w:vAlign w:val="center"/>
          </w:tcPr>
          <w:p w14:paraId="670AA387" w14:textId="00736A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E305853" w14:textId="6257A09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FB9194E" w14:textId="794493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R$ 18,00</w:t>
            </w:r>
          </w:p>
        </w:tc>
        <w:tc>
          <w:tcPr>
            <w:tcW w:w="1276" w:type="dxa"/>
            <w:vAlign w:val="center"/>
          </w:tcPr>
          <w:p w14:paraId="3B0CA52B" w14:textId="4909F3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F2948AC" w14:textId="7D7E6866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DD5D776" w14:textId="183859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0A143E7" w14:textId="77777777" w:rsidTr="00CE5D45">
        <w:trPr>
          <w:jc w:val="center"/>
        </w:trPr>
        <w:tc>
          <w:tcPr>
            <w:tcW w:w="557" w:type="dxa"/>
            <w:vAlign w:val="center"/>
          </w:tcPr>
          <w:p w14:paraId="30138AD4" w14:textId="720DED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98</w:t>
            </w:r>
          </w:p>
        </w:tc>
        <w:tc>
          <w:tcPr>
            <w:tcW w:w="1134" w:type="dxa"/>
            <w:vAlign w:val="center"/>
          </w:tcPr>
          <w:p w14:paraId="78C1B011" w14:textId="2AD7EF2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98C8033" w14:textId="77D3B961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GRAMPO, 26/6, 03 CAIXA</w:t>
            </w:r>
          </w:p>
        </w:tc>
        <w:tc>
          <w:tcPr>
            <w:tcW w:w="1417" w:type="dxa"/>
            <w:vAlign w:val="center"/>
          </w:tcPr>
          <w:p w14:paraId="5E1F0076" w14:textId="74547D3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661AA32" w14:textId="272CF08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BCB3F9E" w14:textId="04C84B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R$ 72,00</w:t>
            </w:r>
          </w:p>
        </w:tc>
        <w:tc>
          <w:tcPr>
            <w:tcW w:w="1276" w:type="dxa"/>
            <w:vAlign w:val="center"/>
          </w:tcPr>
          <w:p w14:paraId="4F54691D" w14:textId="7F2EFF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45159C5" w14:textId="4B9287A9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FEDCB68" w14:textId="5F1CCA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E994499" w14:textId="77777777" w:rsidTr="00CE5D45">
        <w:trPr>
          <w:jc w:val="center"/>
        </w:trPr>
        <w:tc>
          <w:tcPr>
            <w:tcW w:w="557" w:type="dxa"/>
            <w:vAlign w:val="center"/>
          </w:tcPr>
          <w:p w14:paraId="15B6B6C8" w14:textId="0B65A0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99</w:t>
            </w:r>
          </w:p>
        </w:tc>
        <w:tc>
          <w:tcPr>
            <w:tcW w:w="1134" w:type="dxa"/>
            <w:vAlign w:val="center"/>
          </w:tcPr>
          <w:p w14:paraId="1D8EE389" w14:textId="2552776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DBBC02F" w14:textId="09196F2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GRAMPO, 24/6, 03 CAIXA</w:t>
            </w:r>
          </w:p>
        </w:tc>
        <w:tc>
          <w:tcPr>
            <w:tcW w:w="1417" w:type="dxa"/>
            <w:vAlign w:val="center"/>
          </w:tcPr>
          <w:p w14:paraId="76C89480" w14:textId="69CEE6E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7F5F301" w14:textId="04BC8CF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17834A0" w14:textId="2DB9AD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R$ 72,00</w:t>
            </w:r>
          </w:p>
        </w:tc>
        <w:tc>
          <w:tcPr>
            <w:tcW w:w="1276" w:type="dxa"/>
            <w:vAlign w:val="center"/>
          </w:tcPr>
          <w:p w14:paraId="7B8787A2" w14:textId="037A0F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96B43D2" w14:textId="73FBEF5F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31598F2" w14:textId="5D6DD1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6970B97" w14:textId="77777777" w:rsidTr="00CE5D45">
        <w:trPr>
          <w:jc w:val="center"/>
        </w:trPr>
        <w:tc>
          <w:tcPr>
            <w:tcW w:w="557" w:type="dxa"/>
            <w:vAlign w:val="center"/>
          </w:tcPr>
          <w:p w14:paraId="48E95C67" w14:textId="6E2939C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100</w:t>
            </w:r>
          </w:p>
        </w:tc>
        <w:tc>
          <w:tcPr>
            <w:tcW w:w="1134" w:type="dxa"/>
            <w:vAlign w:val="center"/>
          </w:tcPr>
          <w:p w14:paraId="3B8AA573" w14:textId="45E5EBF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0F9F1EF" w14:textId="03672BA5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ALFINETE MAPA TAÇA 02 CAIXA</w:t>
            </w:r>
          </w:p>
        </w:tc>
        <w:tc>
          <w:tcPr>
            <w:tcW w:w="1417" w:type="dxa"/>
            <w:vAlign w:val="center"/>
          </w:tcPr>
          <w:p w14:paraId="1FC350C4" w14:textId="743578E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2FE3B1C" w14:textId="4B1C3AF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E2E54BA" w14:textId="1BC98CA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227515D9" w14:textId="2B4469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0D3FB1B" w14:textId="316004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F54E30B" w14:textId="4B6B093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BAC27CC" w14:textId="77777777" w:rsidTr="00CE5D45">
        <w:trPr>
          <w:jc w:val="center"/>
        </w:trPr>
        <w:tc>
          <w:tcPr>
            <w:tcW w:w="557" w:type="dxa"/>
            <w:vAlign w:val="center"/>
          </w:tcPr>
          <w:p w14:paraId="7BA4890D" w14:textId="33A4F2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101</w:t>
            </w:r>
          </w:p>
        </w:tc>
        <w:tc>
          <w:tcPr>
            <w:tcW w:w="1134" w:type="dxa"/>
            <w:vAlign w:val="center"/>
          </w:tcPr>
          <w:p w14:paraId="722AB8D2" w14:textId="6251A31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C014F4A" w14:textId="1885D0DE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LIGA ELÁSTICA, 01 PACOTE COM 100 UNIDADES, N.º 18</w:t>
            </w:r>
          </w:p>
        </w:tc>
        <w:tc>
          <w:tcPr>
            <w:tcW w:w="1417" w:type="dxa"/>
            <w:vAlign w:val="center"/>
          </w:tcPr>
          <w:p w14:paraId="094BC598" w14:textId="0CC15C6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AE80780" w14:textId="2455930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2748493" w14:textId="099A9F8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R$ 15,00</w:t>
            </w:r>
          </w:p>
        </w:tc>
        <w:tc>
          <w:tcPr>
            <w:tcW w:w="1276" w:type="dxa"/>
            <w:vAlign w:val="center"/>
          </w:tcPr>
          <w:p w14:paraId="7B0EFBC0" w14:textId="3F4E6B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8DCFACD" w14:textId="7D7ED2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08E3C4D" w14:textId="1044C6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8AF237E" w14:textId="77777777" w:rsidTr="00CE5D45">
        <w:trPr>
          <w:jc w:val="center"/>
        </w:trPr>
        <w:tc>
          <w:tcPr>
            <w:tcW w:w="557" w:type="dxa"/>
            <w:vAlign w:val="center"/>
          </w:tcPr>
          <w:p w14:paraId="667F7E12" w14:textId="4E457DB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102</w:t>
            </w:r>
          </w:p>
        </w:tc>
        <w:tc>
          <w:tcPr>
            <w:tcW w:w="1134" w:type="dxa"/>
            <w:vAlign w:val="center"/>
          </w:tcPr>
          <w:p w14:paraId="441464E3" w14:textId="5CC1C7D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D6F24F7" w14:textId="67379CE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TESOURA 21CM</w:t>
            </w:r>
          </w:p>
        </w:tc>
        <w:tc>
          <w:tcPr>
            <w:tcW w:w="1417" w:type="dxa"/>
            <w:vAlign w:val="center"/>
          </w:tcPr>
          <w:p w14:paraId="0BEA0308" w14:textId="7E7B39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B830194" w14:textId="6570075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5BE06308" w14:textId="25B4B7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4A4402B2" w14:textId="2E11673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E2849DF" w14:textId="5996B116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AA6B65E" w14:textId="7F99C3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0C6546A9" w14:textId="77777777" w:rsidTr="00CE5D45">
        <w:trPr>
          <w:jc w:val="center"/>
        </w:trPr>
        <w:tc>
          <w:tcPr>
            <w:tcW w:w="557" w:type="dxa"/>
            <w:vAlign w:val="center"/>
          </w:tcPr>
          <w:p w14:paraId="01F16F78" w14:textId="1286B9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103</w:t>
            </w:r>
          </w:p>
        </w:tc>
        <w:tc>
          <w:tcPr>
            <w:tcW w:w="1134" w:type="dxa"/>
            <w:vAlign w:val="center"/>
          </w:tcPr>
          <w:p w14:paraId="264E0824" w14:textId="231EB67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A9B13BE" w14:textId="78F5402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ESTILETE LARGO</w:t>
            </w:r>
          </w:p>
        </w:tc>
        <w:tc>
          <w:tcPr>
            <w:tcW w:w="1417" w:type="dxa"/>
            <w:vAlign w:val="center"/>
          </w:tcPr>
          <w:p w14:paraId="4A510F27" w14:textId="2588590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2BF2EAD" w14:textId="3FAAD56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B6E5EB8" w14:textId="636435C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R$ 36,00</w:t>
            </w:r>
          </w:p>
        </w:tc>
        <w:tc>
          <w:tcPr>
            <w:tcW w:w="1276" w:type="dxa"/>
            <w:vAlign w:val="center"/>
          </w:tcPr>
          <w:p w14:paraId="74347156" w14:textId="58FDB0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AECEECC" w14:textId="2C9DC40C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E91DA02" w14:textId="5886D4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96E28D7" w14:textId="77777777" w:rsidTr="00CE5D45">
        <w:trPr>
          <w:jc w:val="center"/>
        </w:trPr>
        <w:tc>
          <w:tcPr>
            <w:tcW w:w="557" w:type="dxa"/>
            <w:vAlign w:val="center"/>
          </w:tcPr>
          <w:p w14:paraId="24548342" w14:textId="5615F2E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104</w:t>
            </w:r>
          </w:p>
        </w:tc>
        <w:tc>
          <w:tcPr>
            <w:tcW w:w="1134" w:type="dxa"/>
            <w:vAlign w:val="center"/>
          </w:tcPr>
          <w:p w14:paraId="593C47DA" w14:textId="058C104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89D5DF8" w14:textId="3B954B0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BLOCO ADESIVO – POST IT</w:t>
            </w:r>
          </w:p>
        </w:tc>
        <w:tc>
          <w:tcPr>
            <w:tcW w:w="1417" w:type="dxa"/>
            <w:vAlign w:val="center"/>
          </w:tcPr>
          <w:p w14:paraId="482AE2E3" w14:textId="13DDAD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04EF89B" w14:textId="35A5864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0A4197D" w14:textId="7A68A64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R$ 15,00</w:t>
            </w:r>
          </w:p>
        </w:tc>
        <w:tc>
          <w:tcPr>
            <w:tcW w:w="1276" w:type="dxa"/>
            <w:vAlign w:val="center"/>
          </w:tcPr>
          <w:p w14:paraId="1272BFAF" w14:textId="384923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73045EF" w14:textId="4AAD79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1F7C5DA" w14:textId="629982D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99F6981" w14:textId="77777777" w:rsidTr="00CE5D45">
        <w:trPr>
          <w:jc w:val="center"/>
        </w:trPr>
        <w:tc>
          <w:tcPr>
            <w:tcW w:w="557" w:type="dxa"/>
            <w:vAlign w:val="center"/>
          </w:tcPr>
          <w:p w14:paraId="2221A8A2" w14:textId="03959D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105</w:t>
            </w:r>
          </w:p>
        </w:tc>
        <w:tc>
          <w:tcPr>
            <w:tcW w:w="1134" w:type="dxa"/>
            <w:vAlign w:val="center"/>
          </w:tcPr>
          <w:p w14:paraId="004F113E" w14:textId="31CBEEC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4552873" w14:textId="08A94722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2E287F" w:themeColor="text1" w:themeTint="BF"/>
                <w:sz w:val="14"/>
                <w:szCs w:val="14"/>
              </w:rPr>
              <w:t>PAPEL FOTOGRÁFICO C/50FLS</w:t>
            </w:r>
          </w:p>
        </w:tc>
        <w:tc>
          <w:tcPr>
            <w:tcW w:w="1417" w:type="dxa"/>
            <w:vAlign w:val="center"/>
          </w:tcPr>
          <w:p w14:paraId="01FDB513" w14:textId="51A0B1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D184DF9" w14:textId="61082E6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87452E1" w14:textId="4FB0AD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R$ 70,00</w:t>
            </w:r>
          </w:p>
        </w:tc>
        <w:tc>
          <w:tcPr>
            <w:tcW w:w="1276" w:type="dxa"/>
            <w:vAlign w:val="center"/>
          </w:tcPr>
          <w:p w14:paraId="119C513E" w14:textId="5077C79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4E56049" w14:textId="6580F8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EABA32A" w14:textId="5C2AFA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D248705" w14:textId="77777777" w:rsidTr="00CE5D45">
        <w:trPr>
          <w:jc w:val="center"/>
        </w:trPr>
        <w:tc>
          <w:tcPr>
            <w:tcW w:w="557" w:type="dxa"/>
            <w:vAlign w:val="center"/>
          </w:tcPr>
          <w:p w14:paraId="739F859A" w14:textId="73A593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106</w:t>
            </w:r>
          </w:p>
        </w:tc>
        <w:tc>
          <w:tcPr>
            <w:tcW w:w="1134" w:type="dxa"/>
            <w:vAlign w:val="center"/>
          </w:tcPr>
          <w:p w14:paraId="49D55C02" w14:textId="4B9AFD7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9378455" w14:textId="0FA5DC5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PAPEL 60KG (RESMA)</w:t>
            </w:r>
          </w:p>
        </w:tc>
        <w:tc>
          <w:tcPr>
            <w:tcW w:w="1417" w:type="dxa"/>
            <w:vAlign w:val="center"/>
          </w:tcPr>
          <w:p w14:paraId="01DC6EEC" w14:textId="2C69F3C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0981680" w14:textId="5A35704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5A3D9E8" w14:textId="1B0E57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59EB8CF7" w14:textId="317BC9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C8BB7D9" w14:textId="14CE1F6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718CAAF" w14:textId="76B1598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D7D8B6D" w14:textId="77777777" w:rsidTr="00CE5D45">
        <w:trPr>
          <w:jc w:val="center"/>
        </w:trPr>
        <w:tc>
          <w:tcPr>
            <w:tcW w:w="557" w:type="dxa"/>
            <w:vAlign w:val="center"/>
          </w:tcPr>
          <w:p w14:paraId="2D5CB6CA" w14:textId="7319BF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107</w:t>
            </w:r>
          </w:p>
        </w:tc>
        <w:tc>
          <w:tcPr>
            <w:tcW w:w="1134" w:type="dxa"/>
            <w:vAlign w:val="center"/>
          </w:tcPr>
          <w:p w14:paraId="58DD337B" w14:textId="38E2717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90CD631" w14:textId="1783BE3B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PASTA PLÁSTICA PORTA PAPEL</w:t>
            </w:r>
          </w:p>
        </w:tc>
        <w:tc>
          <w:tcPr>
            <w:tcW w:w="1417" w:type="dxa"/>
            <w:vAlign w:val="center"/>
          </w:tcPr>
          <w:p w14:paraId="3C81EDD8" w14:textId="20D8E4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F8E3B5A" w14:textId="2989637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E87DB43" w14:textId="5C830E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R$ 20,00</w:t>
            </w:r>
          </w:p>
        </w:tc>
        <w:tc>
          <w:tcPr>
            <w:tcW w:w="1276" w:type="dxa"/>
            <w:vAlign w:val="center"/>
          </w:tcPr>
          <w:p w14:paraId="6CF384EF" w14:textId="34BA78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53FBEBB" w14:textId="39ED31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984FA28" w14:textId="793942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FE8BDB2" w14:textId="77777777" w:rsidTr="00CE5D45">
        <w:trPr>
          <w:jc w:val="center"/>
        </w:trPr>
        <w:tc>
          <w:tcPr>
            <w:tcW w:w="557" w:type="dxa"/>
            <w:vAlign w:val="center"/>
          </w:tcPr>
          <w:p w14:paraId="645AA598" w14:textId="45AF72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108</w:t>
            </w:r>
          </w:p>
        </w:tc>
        <w:tc>
          <w:tcPr>
            <w:tcW w:w="1134" w:type="dxa"/>
            <w:vAlign w:val="center"/>
          </w:tcPr>
          <w:p w14:paraId="048F9FA0" w14:textId="257A4D4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4EB63B7" w14:textId="447B4E7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PASTA AZ</w:t>
            </w:r>
          </w:p>
        </w:tc>
        <w:tc>
          <w:tcPr>
            <w:tcW w:w="1417" w:type="dxa"/>
            <w:vAlign w:val="center"/>
          </w:tcPr>
          <w:p w14:paraId="255D2BDD" w14:textId="69297A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2688299" w14:textId="58110DE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E66DBBB" w14:textId="335FE6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4B087EF6" w14:textId="5D35DBF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FFB6EAC" w14:textId="4B172A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BD18505" w14:textId="03CD5E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EA620AE" w14:textId="77777777" w:rsidTr="00CE5D45">
        <w:trPr>
          <w:jc w:val="center"/>
        </w:trPr>
        <w:tc>
          <w:tcPr>
            <w:tcW w:w="557" w:type="dxa"/>
            <w:vAlign w:val="center"/>
          </w:tcPr>
          <w:p w14:paraId="1EC24E4D" w14:textId="5D7192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109</w:t>
            </w:r>
          </w:p>
        </w:tc>
        <w:tc>
          <w:tcPr>
            <w:tcW w:w="1134" w:type="dxa"/>
            <w:vAlign w:val="center"/>
          </w:tcPr>
          <w:p w14:paraId="1F42A489" w14:textId="13ED645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AAED6F6" w14:textId="26F17470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PASTA SUSPENSA</w:t>
            </w:r>
          </w:p>
        </w:tc>
        <w:tc>
          <w:tcPr>
            <w:tcW w:w="1417" w:type="dxa"/>
            <w:vAlign w:val="center"/>
          </w:tcPr>
          <w:p w14:paraId="0079883E" w14:textId="396EA5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16C6314" w14:textId="26E9417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621C4B7" w14:textId="0F6874D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R$ 66,00</w:t>
            </w:r>
          </w:p>
        </w:tc>
        <w:tc>
          <w:tcPr>
            <w:tcW w:w="1276" w:type="dxa"/>
            <w:vAlign w:val="center"/>
          </w:tcPr>
          <w:p w14:paraId="18848C9B" w14:textId="3CB246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012CDE8" w14:textId="03DEF6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C720E94" w14:textId="028DB4E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520D1AA" w14:textId="77777777" w:rsidTr="00CE5D45">
        <w:trPr>
          <w:jc w:val="center"/>
        </w:trPr>
        <w:tc>
          <w:tcPr>
            <w:tcW w:w="557" w:type="dxa"/>
            <w:vAlign w:val="center"/>
          </w:tcPr>
          <w:p w14:paraId="66406FAD" w14:textId="5AEEBF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110</w:t>
            </w:r>
          </w:p>
        </w:tc>
        <w:tc>
          <w:tcPr>
            <w:tcW w:w="1134" w:type="dxa"/>
            <w:vAlign w:val="center"/>
          </w:tcPr>
          <w:p w14:paraId="51093017" w14:textId="24DCCA2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886BFF0" w14:textId="5A3D01E5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FITA GOMADA</w:t>
            </w:r>
          </w:p>
        </w:tc>
        <w:tc>
          <w:tcPr>
            <w:tcW w:w="1417" w:type="dxa"/>
            <w:vAlign w:val="center"/>
          </w:tcPr>
          <w:p w14:paraId="147E555F" w14:textId="226B5C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D9DE8AA" w14:textId="30BDE1A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3DF3A2B7" w14:textId="7DA0CB1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46B621F8" w14:textId="3DA85F2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441F89D" w14:textId="320BB3C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1EB90DB" w14:textId="545DFE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210B2530" w14:textId="77777777" w:rsidTr="00CE5D45">
        <w:trPr>
          <w:jc w:val="center"/>
        </w:trPr>
        <w:tc>
          <w:tcPr>
            <w:tcW w:w="557" w:type="dxa"/>
            <w:vAlign w:val="center"/>
          </w:tcPr>
          <w:p w14:paraId="171831C4" w14:textId="009A3E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111</w:t>
            </w:r>
          </w:p>
        </w:tc>
        <w:tc>
          <w:tcPr>
            <w:tcW w:w="1134" w:type="dxa"/>
            <w:vAlign w:val="center"/>
          </w:tcPr>
          <w:p w14:paraId="1639EFDE" w14:textId="6015CCC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7B3CBF3" w14:textId="09CB496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RÉGUA GRANDE</w:t>
            </w:r>
          </w:p>
        </w:tc>
        <w:tc>
          <w:tcPr>
            <w:tcW w:w="1417" w:type="dxa"/>
            <w:vAlign w:val="center"/>
          </w:tcPr>
          <w:p w14:paraId="57A3FAE0" w14:textId="0E6DFF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8DC35CC" w14:textId="4361B68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308A575" w14:textId="2B8426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3DC044E2" w14:textId="384BAB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41F619A" w14:textId="28EA3B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2F02013" w14:textId="7AB8FB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FF0DFC6" w14:textId="77777777" w:rsidTr="00CE5D45">
        <w:trPr>
          <w:jc w:val="center"/>
        </w:trPr>
        <w:tc>
          <w:tcPr>
            <w:tcW w:w="557" w:type="dxa"/>
            <w:vAlign w:val="center"/>
          </w:tcPr>
          <w:p w14:paraId="439E6353" w14:textId="53DD5AB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112</w:t>
            </w:r>
          </w:p>
        </w:tc>
        <w:tc>
          <w:tcPr>
            <w:tcW w:w="1134" w:type="dxa"/>
            <w:vAlign w:val="center"/>
          </w:tcPr>
          <w:p w14:paraId="2E554C88" w14:textId="0147B5C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965CE08" w14:textId="200A3DB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CORRETIVO</w:t>
            </w:r>
          </w:p>
        </w:tc>
        <w:tc>
          <w:tcPr>
            <w:tcW w:w="1417" w:type="dxa"/>
            <w:vAlign w:val="center"/>
          </w:tcPr>
          <w:p w14:paraId="719DCD77" w14:textId="39A53F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DE02FC9" w14:textId="37E9EF9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C961F0B" w14:textId="4502C6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R$ 70,00</w:t>
            </w:r>
          </w:p>
        </w:tc>
        <w:tc>
          <w:tcPr>
            <w:tcW w:w="1276" w:type="dxa"/>
            <w:vAlign w:val="center"/>
          </w:tcPr>
          <w:p w14:paraId="1631A77D" w14:textId="76C498C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9F32C9F" w14:textId="3C68E53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1038ACE" w14:textId="26B032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15DB714" w14:textId="77777777" w:rsidTr="00CE5D45">
        <w:trPr>
          <w:jc w:val="center"/>
        </w:trPr>
        <w:tc>
          <w:tcPr>
            <w:tcW w:w="557" w:type="dxa"/>
            <w:vAlign w:val="center"/>
          </w:tcPr>
          <w:p w14:paraId="26C567BA" w14:textId="3D0EF7B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113</w:t>
            </w:r>
          </w:p>
        </w:tc>
        <w:tc>
          <w:tcPr>
            <w:tcW w:w="1134" w:type="dxa"/>
            <w:vAlign w:val="center"/>
          </w:tcPr>
          <w:p w14:paraId="7E291844" w14:textId="1E802C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994F6C5" w14:textId="379BC69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GRAMPEADOR</w:t>
            </w:r>
          </w:p>
        </w:tc>
        <w:tc>
          <w:tcPr>
            <w:tcW w:w="1417" w:type="dxa"/>
            <w:vAlign w:val="center"/>
          </w:tcPr>
          <w:p w14:paraId="32CBA607" w14:textId="4CE65D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9AD38CD" w14:textId="4A96EC1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568FDA5" w14:textId="12A3B9D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77D76F5D" w14:textId="53F7D1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ED84D7B" w14:textId="154F80E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B21238D" w14:textId="658D05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ECADA3A" w14:textId="77777777" w:rsidTr="00CE5D45">
        <w:trPr>
          <w:jc w:val="center"/>
        </w:trPr>
        <w:tc>
          <w:tcPr>
            <w:tcW w:w="557" w:type="dxa"/>
            <w:vAlign w:val="center"/>
          </w:tcPr>
          <w:p w14:paraId="334578F8" w14:textId="119CBDA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114</w:t>
            </w:r>
          </w:p>
        </w:tc>
        <w:tc>
          <w:tcPr>
            <w:tcW w:w="1134" w:type="dxa"/>
            <w:vAlign w:val="center"/>
          </w:tcPr>
          <w:p w14:paraId="0B3EA1EE" w14:textId="073171A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CD6E726" w14:textId="1EA3539E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ORGANIZADOR DE PAPÉIS</w:t>
            </w:r>
          </w:p>
        </w:tc>
        <w:tc>
          <w:tcPr>
            <w:tcW w:w="1417" w:type="dxa"/>
            <w:vAlign w:val="center"/>
          </w:tcPr>
          <w:p w14:paraId="5B6E85C7" w14:textId="6EFFD8D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A0F0F91" w14:textId="12923BB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ED4F335" w14:textId="37C6BA9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7A8327AB" w14:textId="390897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495CF39" w14:textId="24CFC5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23B7A2C" w14:textId="3942AD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65804D9" w14:textId="77777777" w:rsidTr="00CE5D45">
        <w:trPr>
          <w:jc w:val="center"/>
        </w:trPr>
        <w:tc>
          <w:tcPr>
            <w:tcW w:w="557" w:type="dxa"/>
            <w:vAlign w:val="center"/>
          </w:tcPr>
          <w:p w14:paraId="5722C0A8" w14:textId="02544C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115</w:t>
            </w:r>
          </w:p>
        </w:tc>
        <w:tc>
          <w:tcPr>
            <w:tcW w:w="1134" w:type="dxa"/>
            <w:vAlign w:val="center"/>
          </w:tcPr>
          <w:p w14:paraId="6B45C1D9" w14:textId="3FC8F2C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E2A9359" w14:textId="6EBE1E1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ENVELOPE A4 22X32 AMARELO OURO C/250 UNDS</w:t>
            </w:r>
          </w:p>
        </w:tc>
        <w:tc>
          <w:tcPr>
            <w:tcW w:w="1417" w:type="dxa"/>
            <w:vAlign w:val="center"/>
          </w:tcPr>
          <w:p w14:paraId="72639E5D" w14:textId="16F103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2BF3850" w14:textId="1A124CE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CE04FDF" w14:textId="0321FE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R$ 115,00</w:t>
            </w:r>
          </w:p>
        </w:tc>
        <w:tc>
          <w:tcPr>
            <w:tcW w:w="1276" w:type="dxa"/>
            <w:vAlign w:val="center"/>
          </w:tcPr>
          <w:p w14:paraId="3464ECC3" w14:textId="1497838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EDBCB02" w14:textId="29D3BE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107E138" w14:textId="2D3B05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F905BD8" w14:textId="77777777" w:rsidTr="00CE5D45">
        <w:trPr>
          <w:jc w:val="center"/>
        </w:trPr>
        <w:tc>
          <w:tcPr>
            <w:tcW w:w="557" w:type="dxa"/>
            <w:vAlign w:val="center"/>
          </w:tcPr>
          <w:p w14:paraId="09BEDB11" w14:textId="6EA09D0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116</w:t>
            </w:r>
          </w:p>
        </w:tc>
        <w:tc>
          <w:tcPr>
            <w:tcW w:w="1134" w:type="dxa"/>
            <w:vAlign w:val="center"/>
          </w:tcPr>
          <w:p w14:paraId="79E6D3AB" w14:textId="21002B3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75345AD" w14:textId="0CB0ABA0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ENVELOPE CARTA 11,4X16,2 NA COR AZUL MARINHO</w:t>
            </w:r>
          </w:p>
        </w:tc>
        <w:tc>
          <w:tcPr>
            <w:tcW w:w="1417" w:type="dxa"/>
            <w:vAlign w:val="center"/>
          </w:tcPr>
          <w:p w14:paraId="40A4CFBF" w14:textId="66643B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DC29A52" w14:textId="0F9DC00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DA6FDA6" w14:textId="5FAD34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R$ 33,00</w:t>
            </w:r>
          </w:p>
        </w:tc>
        <w:tc>
          <w:tcPr>
            <w:tcW w:w="1276" w:type="dxa"/>
            <w:vAlign w:val="center"/>
          </w:tcPr>
          <w:p w14:paraId="0A5DBC8C" w14:textId="7A86134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917086C" w14:textId="744417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3AAEE9B" w14:textId="6130CC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EAA42B8" w14:textId="77777777" w:rsidTr="00CE5D45">
        <w:trPr>
          <w:jc w:val="center"/>
        </w:trPr>
        <w:tc>
          <w:tcPr>
            <w:tcW w:w="557" w:type="dxa"/>
            <w:vAlign w:val="center"/>
          </w:tcPr>
          <w:p w14:paraId="00203567" w14:textId="6A6ED2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117</w:t>
            </w:r>
          </w:p>
        </w:tc>
        <w:tc>
          <w:tcPr>
            <w:tcW w:w="1134" w:type="dxa"/>
            <w:vAlign w:val="center"/>
          </w:tcPr>
          <w:p w14:paraId="6EAD7247" w14:textId="2CC5D0C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F06010A" w14:textId="5F8E1D94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DESODORIZADOR DE AR</w:t>
            </w:r>
          </w:p>
        </w:tc>
        <w:tc>
          <w:tcPr>
            <w:tcW w:w="1417" w:type="dxa"/>
            <w:vAlign w:val="center"/>
          </w:tcPr>
          <w:p w14:paraId="74628611" w14:textId="413581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2BE252D" w14:textId="6119E17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3A4F182" w14:textId="5C1746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79D1F0FA" w14:textId="001E05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616951E" w14:textId="6F5B4209" w:rsidR="00903A50" w:rsidRPr="00AD2BF1" w:rsidRDefault="00903A50" w:rsidP="00903A50">
            <w:pPr>
              <w:spacing w:line="240" w:lineRule="auto"/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B6361C3" w14:textId="198801C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8D49D2B" w14:textId="77777777" w:rsidTr="00CE5D45">
        <w:trPr>
          <w:jc w:val="center"/>
        </w:trPr>
        <w:tc>
          <w:tcPr>
            <w:tcW w:w="557" w:type="dxa"/>
            <w:vAlign w:val="center"/>
          </w:tcPr>
          <w:p w14:paraId="04CE4E43" w14:textId="696531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118</w:t>
            </w:r>
          </w:p>
        </w:tc>
        <w:tc>
          <w:tcPr>
            <w:tcW w:w="1134" w:type="dxa"/>
            <w:vAlign w:val="center"/>
          </w:tcPr>
          <w:p w14:paraId="799D0367" w14:textId="6A1F01A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79886EC" w14:textId="05E51EB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INSETICIDA</w:t>
            </w:r>
          </w:p>
        </w:tc>
        <w:tc>
          <w:tcPr>
            <w:tcW w:w="1417" w:type="dxa"/>
            <w:vAlign w:val="center"/>
          </w:tcPr>
          <w:p w14:paraId="517CD2FE" w14:textId="14589C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CB72A26" w14:textId="1C46DDA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9D8BF68" w14:textId="142009C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6B33DD2F" w14:textId="164ABD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FB93D33" w14:textId="27C370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06DA15F" w14:textId="02C2084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66E744B" w14:textId="77777777" w:rsidTr="00CE5D45">
        <w:trPr>
          <w:jc w:val="center"/>
        </w:trPr>
        <w:tc>
          <w:tcPr>
            <w:tcW w:w="557" w:type="dxa"/>
            <w:vAlign w:val="center"/>
          </w:tcPr>
          <w:p w14:paraId="1F9E446E" w14:textId="763642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119</w:t>
            </w:r>
          </w:p>
        </w:tc>
        <w:tc>
          <w:tcPr>
            <w:tcW w:w="1134" w:type="dxa"/>
            <w:vAlign w:val="center"/>
          </w:tcPr>
          <w:p w14:paraId="15B3E038" w14:textId="5577076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0AD76EC" w14:textId="41587F17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ALCOOL LÍQUIDO</w:t>
            </w:r>
          </w:p>
        </w:tc>
        <w:tc>
          <w:tcPr>
            <w:tcW w:w="1417" w:type="dxa"/>
            <w:vAlign w:val="center"/>
          </w:tcPr>
          <w:p w14:paraId="09B80684" w14:textId="3EF714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3DEB411" w14:textId="7A93E41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1AEE045" w14:textId="12CE18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R$ 480,00</w:t>
            </w:r>
          </w:p>
        </w:tc>
        <w:tc>
          <w:tcPr>
            <w:tcW w:w="1276" w:type="dxa"/>
            <w:vAlign w:val="center"/>
          </w:tcPr>
          <w:p w14:paraId="6CDE86B6" w14:textId="267D19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FE2F78B" w14:textId="2887F6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13F5A0D" w14:textId="6E7A60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DE9C7DF" w14:textId="77777777" w:rsidTr="00CE5D45">
        <w:trPr>
          <w:jc w:val="center"/>
        </w:trPr>
        <w:tc>
          <w:tcPr>
            <w:tcW w:w="557" w:type="dxa"/>
            <w:vAlign w:val="center"/>
          </w:tcPr>
          <w:p w14:paraId="36705DB4" w14:textId="079F06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120</w:t>
            </w:r>
          </w:p>
        </w:tc>
        <w:tc>
          <w:tcPr>
            <w:tcW w:w="1134" w:type="dxa"/>
            <w:vAlign w:val="center"/>
          </w:tcPr>
          <w:p w14:paraId="0FC790EB" w14:textId="5D46CF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60F48A1" w14:textId="2101BA9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ÁLCOOL EM GEL</w:t>
            </w:r>
          </w:p>
        </w:tc>
        <w:tc>
          <w:tcPr>
            <w:tcW w:w="1417" w:type="dxa"/>
            <w:vAlign w:val="center"/>
          </w:tcPr>
          <w:p w14:paraId="436250B5" w14:textId="164023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DBF1249" w14:textId="51920C8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62D4EE4" w14:textId="317863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63384888" w14:textId="29A414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1438318" w14:textId="48702A3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608E299" w14:textId="272214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C1B28B7" w14:textId="77777777" w:rsidTr="00CE5D45">
        <w:trPr>
          <w:jc w:val="center"/>
        </w:trPr>
        <w:tc>
          <w:tcPr>
            <w:tcW w:w="557" w:type="dxa"/>
            <w:vAlign w:val="center"/>
          </w:tcPr>
          <w:p w14:paraId="3CA59582" w14:textId="54F248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121</w:t>
            </w:r>
          </w:p>
        </w:tc>
        <w:tc>
          <w:tcPr>
            <w:tcW w:w="1134" w:type="dxa"/>
            <w:vAlign w:val="center"/>
          </w:tcPr>
          <w:p w14:paraId="37657637" w14:textId="7E140E0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A74FB97" w14:textId="29C62F27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ESPONJA DE LIMPEZA</w:t>
            </w:r>
          </w:p>
        </w:tc>
        <w:tc>
          <w:tcPr>
            <w:tcW w:w="1417" w:type="dxa"/>
            <w:vAlign w:val="center"/>
          </w:tcPr>
          <w:p w14:paraId="04E4A102" w14:textId="640221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2017256" w14:textId="456CDC8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C8C3851" w14:textId="6CD2D7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R$ 225,00</w:t>
            </w:r>
          </w:p>
        </w:tc>
        <w:tc>
          <w:tcPr>
            <w:tcW w:w="1276" w:type="dxa"/>
            <w:vAlign w:val="center"/>
          </w:tcPr>
          <w:p w14:paraId="4A59448E" w14:textId="3D30104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DA7E037" w14:textId="4A14B09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C5175A6" w14:textId="5E964B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FD47152" w14:textId="77777777" w:rsidTr="00CE5D45">
        <w:trPr>
          <w:jc w:val="center"/>
        </w:trPr>
        <w:tc>
          <w:tcPr>
            <w:tcW w:w="557" w:type="dxa"/>
            <w:vAlign w:val="center"/>
          </w:tcPr>
          <w:p w14:paraId="235DCFA8" w14:textId="610159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122</w:t>
            </w:r>
          </w:p>
        </w:tc>
        <w:tc>
          <w:tcPr>
            <w:tcW w:w="1134" w:type="dxa"/>
            <w:vAlign w:val="center"/>
          </w:tcPr>
          <w:p w14:paraId="60F42603" w14:textId="1EB3634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16333F5" w14:textId="0077A0DE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PAPEL TOALHA PCT C/02</w:t>
            </w:r>
          </w:p>
        </w:tc>
        <w:tc>
          <w:tcPr>
            <w:tcW w:w="1417" w:type="dxa"/>
            <w:vAlign w:val="center"/>
          </w:tcPr>
          <w:p w14:paraId="25CD02F1" w14:textId="5C005C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4F68F39" w14:textId="023E542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1E155F9" w14:textId="691CAA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7CAC0A3E" w14:textId="4FB6BE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F11F617" w14:textId="058FF1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F1ABD14" w14:textId="615774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BE7110B" w14:textId="77777777" w:rsidTr="00CE5D45">
        <w:trPr>
          <w:jc w:val="center"/>
        </w:trPr>
        <w:tc>
          <w:tcPr>
            <w:tcW w:w="557" w:type="dxa"/>
            <w:vAlign w:val="center"/>
          </w:tcPr>
          <w:p w14:paraId="740C3472" w14:textId="5B9D72A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123</w:t>
            </w:r>
          </w:p>
        </w:tc>
        <w:tc>
          <w:tcPr>
            <w:tcW w:w="1134" w:type="dxa"/>
            <w:vAlign w:val="center"/>
          </w:tcPr>
          <w:p w14:paraId="1344FB91" w14:textId="759D08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873B0C8" w14:textId="170E16DC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PAPEL HIGIÊNICO PCT C/04</w:t>
            </w:r>
          </w:p>
        </w:tc>
        <w:tc>
          <w:tcPr>
            <w:tcW w:w="1417" w:type="dxa"/>
            <w:vAlign w:val="center"/>
          </w:tcPr>
          <w:p w14:paraId="6951D0F4" w14:textId="2B5CEB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2CA1ADA" w14:textId="201CB0C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E74DA7D" w14:textId="777022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R$ 768,00</w:t>
            </w:r>
          </w:p>
        </w:tc>
        <w:tc>
          <w:tcPr>
            <w:tcW w:w="1276" w:type="dxa"/>
            <w:vAlign w:val="center"/>
          </w:tcPr>
          <w:p w14:paraId="03EEB739" w14:textId="0F6D14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7F7A699" w14:textId="5598EC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2BF31D1" w14:textId="4763D93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DB9D1B2" w14:textId="77777777" w:rsidTr="00CE5D45">
        <w:trPr>
          <w:jc w:val="center"/>
        </w:trPr>
        <w:tc>
          <w:tcPr>
            <w:tcW w:w="557" w:type="dxa"/>
            <w:vAlign w:val="center"/>
          </w:tcPr>
          <w:p w14:paraId="5A859F0C" w14:textId="489076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124</w:t>
            </w:r>
          </w:p>
        </w:tc>
        <w:tc>
          <w:tcPr>
            <w:tcW w:w="1134" w:type="dxa"/>
            <w:vAlign w:val="center"/>
          </w:tcPr>
          <w:p w14:paraId="53337736" w14:textId="0BF6EB1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8712303" w14:textId="67B57D7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DESINFETANTE 1L</w:t>
            </w:r>
          </w:p>
        </w:tc>
        <w:tc>
          <w:tcPr>
            <w:tcW w:w="1417" w:type="dxa"/>
            <w:vAlign w:val="center"/>
          </w:tcPr>
          <w:p w14:paraId="27592679" w14:textId="55DFB31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225B784" w14:textId="1C195B7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BFE0857" w14:textId="23BE44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R$ 600,00</w:t>
            </w:r>
          </w:p>
        </w:tc>
        <w:tc>
          <w:tcPr>
            <w:tcW w:w="1276" w:type="dxa"/>
            <w:vAlign w:val="center"/>
          </w:tcPr>
          <w:p w14:paraId="7B92ACB8" w14:textId="4ACCFF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4F91B1C" w14:textId="5E7A7A6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391DC36" w14:textId="6278CD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0228891" w14:textId="77777777" w:rsidTr="00CE5D45">
        <w:trPr>
          <w:jc w:val="center"/>
        </w:trPr>
        <w:tc>
          <w:tcPr>
            <w:tcW w:w="557" w:type="dxa"/>
            <w:vAlign w:val="center"/>
          </w:tcPr>
          <w:p w14:paraId="4CAE577B" w14:textId="1F423C2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125</w:t>
            </w:r>
          </w:p>
        </w:tc>
        <w:tc>
          <w:tcPr>
            <w:tcW w:w="1134" w:type="dxa"/>
            <w:vAlign w:val="center"/>
          </w:tcPr>
          <w:p w14:paraId="575EDDE7" w14:textId="6A2F7FD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D73C70C" w14:textId="3846D6A7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DETERGENTE 500ML</w:t>
            </w:r>
          </w:p>
        </w:tc>
        <w:tc>
          <w:tcPr>
            <w:tcW w:w="1417" w:type="dxa"/>
            <w:vAlign w:val="center"/>
          </w:tcPr>
          <w:p w14:paraId="0DA8194A" w14:textId="3D48AC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REGULAR DAS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ATIVIDADES DO ÓRGÃO.</w:t>
            </w:r>
          </w:p>
        </w:tc>
        <w:tc>
          <w:tcPr>
            <w:tcW w:w="1276" w:type="dxa"/>
            <w:vAlign w:val="center"/>
          </w:tcPr>
          <w:p w14:paraId="04DEDE2A" w14:textId="1517635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74FDA029" w14:textId="215991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R$ 250,00</w:t>
            </w:r>
          </w:p>
        </w:tc>
        <w:tc>
          <w:tcPr>
            <w:tcW w:w="1276" w:type="dxa"/>
            <w:vAlign w:val="center"/>
          </w:tcPr>
          <w:p w14:paraId="40F639DC" w14:textId="7960B86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116753A" w14:textId="016641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59C16C7" w14:textId="327BEB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AAD9608" w14:textId="77777777" w:rsidTr="00CE5D45">
        <w:trPr>
          <w:jc w:val="center"/>
        </w:trPr>
        <w:tc>
          <w:tcPr>
            <w:tcW w:w="557" w:type="dxa"/>
            <w:vAlign w:val="center"/>
          </w:tcPr>
          <w:p w14:paraId="67DDE5F6" w14:textId="4B29E2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126</w:t>
            </w:r>
          </w:p>
        </w:tc>
        <w:tc>
          <w:tcPr>
            <w:tcW w:w="1134" w:type="dxa"/>
            <w:vAlign w:val="center"/>
          </w:tcPr>
          <w:p w14:paraId="46CBEC8D" w14:textId="490979D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83EC36D" w14:textId="481D8C1F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ÁGUA SANITÁRIA</w:t>
            </w:r>
          </w:p>
        </w:tc>
        <w:tc>
          <w:tcPr>
            <w:tcW w:w="1417" w:type="dxa"/>
            <w:vAlign w:val="center"/>
          </w:tcPr>
          <w:p w14:paraId="3ADBFD25" w14:textId="6D47C0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48B5866" w14:textId="4E00870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0CB005F" w14:textId="5956E3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R$ 350,00</w:t>
            </w:r>
          </w:p>
        </w:tc>
        <w:tc>
          <w:tcPr>
            <w:tcW w:w="1276" w:type="dxa"/>
            <w:vAlign w:val="center"/>
          </w:tcPr>
          <w:p w14:paraId="56DA02A5" w14:textId="68ADD9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4A44E62" w14:textId="7A99F63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E5FC24B" w14:textId="65DFF3B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A906D7B" w14:textId="77777777" w:rsidTr="00CE5D45">
        <w:trPr>
          <w:jc w:val="center"/>
        </w:trPr>
        <w:tc>
          <w:tcPr>
            <w:tcW w:w="557" w:type="dxa"/>
            <w:vAlign w:val="center"/>
          </w:tcPr>
          <w:p w14:paraId="60618220" w14:textId="3B4908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127</w:t>
            </w:r>
          </w:p>
        </w:tc>
        <w:tc>
          <w:tcPr>
            <w:tcW w:w="1134" w:type="dxa"/>
            <w:vAlign w:val="center"/>
          </w:tcPr>
          <w:p w14:paraId="17CA01EF" w14:textId="19211F3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BB8EE6A" w14:textId="06CD613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ÁCIDO MURIÁTICO</w:t>
            </w:r>
          </w:p>
        </w:tc>
        <w:tc>
          <w:tcPr>
            <w:tcW w:w="1417" w:type="dxa"/>
            <w:vAlign w:val="center"/>
          </w:tcPr>
          <w:p w14:paraId="409F2203" w14:textId="748F15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3E8AE33" w14:textId="01E4672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06F9D98" w14:textId="7EB422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54FD7322" w14:textId="1F9CDA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A36D1EC" w14:textId="2B4351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41FFF42" w14:textId="7C899D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1BF259A" w14:textId="77777777" w:rsidTr="00CE5D45">
        <w:trPr>
          <w:jc w:val="center"/>
        </w:trPr>
        <w:tc>
          <w:tcPr>
            <w:tcW w:w="557" w:type="dxa"/>
            <w:vAlign w:val="center"/>
          </w:tcPr>
          <w:p w14:paraId="31C4CDBE" w14:textId="08FBC7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128</w:t>
            </w:r>
          </w:p>
        </w:tc>
        <w:tc>
          <w:tcPr>
            <w:tcW w:w="1134" w:type="dxa"/>
            <w:vAlign w:val="center"/>
          </w:tcPr>
          <w:p w14:paraId="6615C57E" w14:textId="3010AF1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C4659F3" w14:textId="03B549B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SABÃO EM PÓ</w:t>
            </w:r>
          </w:p>
        </w:tc>
        <w:tc>
          <w:tcPr>
            <w:tcW w:w="1417" w:type="dxa"/>
            <w:vAlign w:val="center"/>
          </w:tcPr>
          <w:p w14:paraId="61F59DAF" w14:textId="0B9E5C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6AF3DAF" w14:textId="4EF6FC0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BDE26C3" w14:textId="1C0686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0481C58F" w14:textId="528412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184B3B4" w14:textId="00CE29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AEEAF12" w14:textId="650C4A0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4E1C9E3" w14:textId="77777777" w:rsidTr="00CE5D45">
        <w:trPr>
          <w:jc w:val="center"/>
        </w:trPr>
        <w:tc>
          <w:tcPr>
            <w:tcW w:w="557" w:type="dxa"/>
            <w:vAlign w:val="center"/>
          </w:tcPr>
          <w:p w14:paraId="6D123EA3" w14:textId="479FCB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129</w:t>
            </w:r>
          </w:p>
        </w:tc>
        <w:tc>
          <w:tcPr>
            <w:tcW w:w="1134" w:type="dxa"/>
            <w:vAlign w:val="center"/>
          </w:tcPr>
          <w:p w14:paraId="6FF9EE2B" w14:textId="459CC02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232EAAB" w14:textId="7D9783F5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DESENGORDURANTE DE 500ML</w:t>
            </w:r>
          </w:p>
        </w:tc>
        <w:tc>
          <w:tcPr>
            <w:tcW w:w="1417" w:type="dxa"/>
            <w:vAlign w:val="center"/>
          </w:tcPr>
          <w:p w14:paraId="5661967C" w14:textId="109988D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8D6F041" w14:textId="7EE790C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8CBEC51" w14:textId="3E5B26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7235BF42" w14:textId="42E9974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2F72D08" w14:textId="3F1FB83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F874EAB" w14:textId="656CAB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33C17F0" w14:textId="77777777" w:rsidTr="00CE5D45">
        <w:trPr>
          <w:jc w:val="center"/>
        </w:trPr>
        <w:tc>
          <w:tcPr>
            <w:tcW w:w="557" w:type="dxa"/>
            <w:vAlign w:val="center"/>
          </w:tcPr>
          <w:p w14:paraId="150B0C84" w14:textId="51CC714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130</w:t>
            </w:r>
          </w:p>
        </w:tc>
        <w:tc>
          <w:tcPr>
            <w:tcW w:w="1134" w:type="dxa"/>
            <w:vAlign w:val="center"/>
          </w:tcPr>
          <w:p w14:paraId="63EBF1F4" w14:textId="0C914BD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DADFAD9" w14:textId="6C59C3F9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VASSOURA DE PÊLO</w:t>
            </w:r>
          </w:p>
        </w:tc>
        <w:tc>
          <w:tcPr>
            <w:tcW w:w="1417" w:type="dxa"/>
            <w:vAlign w:val="center"/>
          </w:tcPr>
          <w:p w14:paraId="467D5589" w14:textId="487393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147489A" w14:textId="6F676B2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6B92200" w14:textId="514AB9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775A1C9C" w14:textId="08F0A5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70878DE" w14:textId="50D77BD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B11C193" w14:textId="785263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F442C1F" w14:textId="77777777" w:rsidTr="00CE5D45">
        <w:trPr>
          <w:jc w:val="center"/>
        </w:trPr>
        <w:tc>
          <w:tcPr>
            <w:tcW w:w="557" w:type="dxa"/>
            <w:vAlign w:val="center"/>
          </w:tcPr>
          <w:p w14:paraId="636F55FC" w14:textId="077D76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131</w:t>
            </w:r>
          </w:p>
        </w:tc>
        <w:tc>
          <w:tcPr>
            <w:tcW w:w="1134" w:type="dxa"/>
            <w:vAlign w:val="center"/>
          </w:tcPr>
          <w:p w14:paraId="414291DE" w14:textId="518761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1E2CC03" w14:textId="263FC2C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VASSOURA DE PIAÇAVA</w:t>
            </w:r>
          </w:p>
        </w:tc>
        <w:tc>
          <w:tcPr>
            <w:tcW w:w="1417" w:type="dxa"/>
            <w:vAlign w:val="center"/>
          </w:tcPr>
          <w:p w14:paraId="64B96B2D" w14:textId="385275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8518041" w14:textId="780CC4D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9B20E76" w14:textId="3F32B62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2EE19E55" w14:textId="477AF2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083F813" w14:textId="0F4AFA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1D0B88A" w14:textId="781A57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8DEB5E3" w14:textId="77777777" w:rsidTr="00CE5D45">
        <w:trPr>
          <w:jc w:val="center"/>
        </w:trPr>
        <w:tc>
          <w:tcPr>
            <w:tcW w:w="557" w:type="dxa"/>
            <w:vAlign w:val="center"/>
          </w:tcPr>
          <w:p w14:paraId="355D7EA0" w14:textId="44D179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132</w:t>
            </w:r>
          </w:p>
        </w:tc>
        <w:tc>
          <w:tcPr>
            <w:tcW w:w="1134" w:type="dxa"/>
            <w:vAlign w:val="center"/>
          </w:tcPr>
          <w:p w14:paraId="5ECF970A" w14:textId="2C77A74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CE24F72" w14:textId="22DDF1A3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RODO DE PLÁSTICO</w:t>
            </w:r>
          </w:p>
        </w:tc>
        <w:tc>
          <w:tcPr>
            <w:tcW w:w="1417" w:type="dxa"/>
            <w:vAlign w:val="center"/>
          </w:tcPr>
          <w:p w14:paraId="710EA912" w14:textId="08DA5F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A78FD84" w14:textId="70AB527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EA29308" w14:textId="2EAFB2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6DEF9131" w14:textId="6AD367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AA1E53C" w14:textId="3EED8D3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FE3FFF2" w14:textId="2A8746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ED7090E" w14:textId="77777777" w:rsidTr="00CE5D45">
        <w:trPr>
          <w:jc w:val="center"/>
        </w:trPr>
        <w:tc>
          <w:tcPr>
            <w:tcW w:w="557" w:type="dxa"/>
            <w:vAlign w:val="center"/>
          </w:tcPr>
          <w:p w14:paraId="12F4B08A" w14:textId="7EEFF1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133</w:t>
            </w:r>
          </w:p>
        </w:tc>
        <w:tc>
          <w:tcPr>
            <w:tcW w:w="1134" w:type="dxa"/>
            <w:vAlign w:val="center"/>
          </w:tcPr>
          <w:p w14:paraId="50256756" w14:textId="0596B65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5FA39D7" w14:textId="625CB4C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PÁ DE LIXO DE PLÁSTICO</w:t>
            </w:r>
          </w:p>
        </w:tc>
        <w:tc>
          <w:tcPr>
            <w:tcW w:w="1417" w:type="dxa"/>
            <w:vAlign w:val="center"/>
          </w:tcPr>
          <w:p w14:paraId="2B89C0A7" w14:textId="50C33E0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REGULAR DAS ATIVIDADES DO ÓRGÃO.</w:t>
            </w:r>
          </w:p>
        </w:tc>
        <w:tc>
          <w:tcPr>
            <w:tcW w:w="1276" w:type="dxa"/>
            <w:vAlign w:val="center"/>
          </w:tcPr>
          <w:p w14:paraId="5EB08E73" w14:textId="2BFBB49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3655AC11" w14:textId="39AA8D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0FB6DD4C" w14:textId="1C5458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5546D45" w14:textId="5454C31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2F0E6E7" w14:textId="2383FE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34F19D5" w14:textId="77777777" w:rsidTr="00CE5D45">
        <w:trPr>
          <w:jc w:val="center"/>
        </w:trPr>
        <w:tc>
          <w:tcPr>
            <w:tcW w:w="557" w:type="dxa"/>
            <w:vAlign w:val="center"/>
          </w:tcPr>
          <w:p w14:paraId="0A832F76" w14:textId="64F808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134</w:t>
            </w:r>
          </w:p>
        </w:tc>
        <w:tc>
          <w:tcPr>
            <w:tcW w:w="1134" w:type="dxa"/>
            <w:vAlign w:val="center"/>
          </w:tcPr>
          <w:p w14:paraId="65C07F62" w14:textId="62AAFC4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4E3B150" w14:textId="518BB99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LIXEIRO PLÁSTICO</w:t>
            </w:r>
          </w:p>
        </w:tc>
        <w:tc>
          <w:tcPr>
            <w:tcW w:w="1417" w:type="dxa"/>
            <w:vAlign w:val="center"/>
          </w:tcPr>
          <w:p w14:paraId="4E161451" w14:textId="6AC752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016417D" w14:textId="0A066A9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0DB3EFD" w14:textId="3151D1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R$ 90,00</w:t>
            </w:r>
          </w:p>
        </w:tc>
        <w:tc>
          <w:tcPr>
            <w:tcW w:w="1276" w:type="dxa"/>
            <w:vAlign w:val="center"/>
          </w:tcPr>
          <w:p w14:paraId="660C3CEF" w14:textId="21D12B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E8A9288" w14:textId="1EDB73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5247953" w14:textId="5F9401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28B296F" w14:textId="77777777" w:rsidTr="00CE5D45">
        <w:trPr>
          <w:jc w:val="center"/>
        </w:trPr>
        <w:tc>
          <w:tcPr>
            <w:tcW w:w="557" w:type="dxa"/>
            <w:vAlign w:val="center"/>
          </w:tcPr>
          <w:p w14:paraId="0C9EA818" w14:textId="67AFBD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135</w:t>
            </w:r>
          </w:p>
        </w:tc>
        <w:tc>
          <w:tcPr>
            <w:tcW w:w="1134" w:type="dxa"/>
            <w:vAlign w:val="center"/>
          </w:tcPr>
          <w:p w14:paraId="3DA35E8A" w14:textId="4CD74EC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F6E98FC" w14:textId="47360CA2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SACO PLÁSTICO PARA LIXO 60L</w:t>
            </w:r>
          </w:p>
        </w:tc>
        <w:tc>
          <w:tcPr>
            <w:tcW w:w="1417" w:type="dxa"/>
            <w:vAlign w:val="center"/>
          </w:tcPr>
          <w:p w14:paraId="10EFC355" w14:textId="3D1176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92547CE" w14:textId="3EAD997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6407EF5" w14:textId="14C1ED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73533DAA" w14:textId="21AB47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B719998" w14:textId="5D0EA4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01E395B" w14:textId="61D5C73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3471451" w14:textId="77777777" w:rsidTr="00CE5D45">
        <w:trPr>
          <w:jc w:val="center"/>
        </w:trPr>
        <w:tc>
          <w:tcPr>
            <w:tcW w:w="557" w:type="dxa"/>
            <w:vAlign w:val="center"/>
          </w:tcPr>
          <w:p w14:paraId="7FC144D6" w14:textId="1695546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136</w:t>
            </w:r>
          </w:p>
        </w:tc>
        <w:tc>
          <w:tcPr>
            <w:tcW w:w="1134" w:type="dxa"/>
            <w:vAlign w:val="center"/>
          </w:tcPr>
          <w:p w14:paraId="347ACAD1" w14:textId="4127BC6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5C37E2E" w14:textId="56602F66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SACO PLÁSTICO PARA LIXO 100L</w:t>
            </w:r>
          </w:p>
        </w:tc>
        <w:tc>
          <w:tcPr>
            <w:tcW w:w="1417" w:type="dxa"/>
            <w:vAlign w:val="center"/>
          </w:tcPr>
          <w:p w14:paraId="17CC84C7" w14:textId="06D3A20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C0E8682" w14:textId="0F45409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44AF640" w14:textId="6F4311E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7AD5EAF6" w14:textId="541D59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BA3C6FD" w14:textId="5F52BB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515E034" w14:textId="2D3F70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F95FBDE" w14:textId="77777777" w:rsidTr="00CE5D45">
        <w:trPr>
          <w:jc w:val="center"/>
        </w:trPr>
        <w:tc>
          <w:tcPr>
            <w:tcW w:w="557" w:type="dxa"/>
            <w:vAlign w:val="center"/>
          </w:tcPr>
          <w:p w14:paraId="18E330B5" w14:textId="5E83B5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137</w:t>
            </w:r>
          </w:p>
        </w:tc>
        <w:tc>
          <w:tcPr>
            <w:tcW w:w="1134" w:type="dxa"/>
            <w:vAlign w:val="center"/>
          </w:tcPr>
          <w:p w14:paraId="5ED05BF4" w14:textId="4BBF830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A64956D" w14:textId="39CE74C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PALHA DE AÇO</w:t>
            </w:r>
          </w:p>
        </w:tc>
        <w:tc>
          <w:tcPr>
            <w:tcW w:w="1417" w:type="dxa"/>
            <w:vAlign w:val="center"/>
          </w:tcPr>
          <w:p w14:paraId="7FC5651D" w14:textId="2E2D08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2C506BD" w14:textId="28DA572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BA06E94" w14:textId="420374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R$ 192,00</w:t>
            </w:r>
          </w:p>
        </w:tc>
        <w:tc>
          <w:tcPr>
            <w:tcW w:w="1276" w:type="dxa"/>
            <w:vAlign w:val="center"/>
          </w:tcPr>
          <w:p w14:paraId="04BF0F84" w14:textId="50E87A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0C2F639" w14:textId="785274C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26CB62F" w14:textId="3FEC81B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203EC3D" w14:textId="77777777" w:rsidTr="00CE5D45">
        <w:trPr>
          <w:jc w:val="center"/>
        </w:trPr>
        <w:tc>
          <w:tcPr>
            <w:tcW w:w="557" w:type="dxa"/>
            <w:vAlign w:val="center"/>
          </w:tcPr>
          <w:p w14:paraId="17EC68D7" w14:textId="193BF95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138</w:t>
            </w:r>
          </w:p>
        </w:tc>
        <w:tc>
          <w:tcPr>
            <w:tcW w:w="1134" w:type="dxa"/>
            <w:vAlign w:val="center"/>
          </w:tcPr>
          <w:p w14:paraId="637EB6E0" w14:textId="4B2E56F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F3AA71D" w14:textId="5150EC9D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FLANELA CORES VARIADAS</w:t>
            </w:r>
          </w:p>
        </w:tc>
        <w:tc>
          <w:tcPr>
            <w:tcW w:w="1417" w:type="dxa"/>
            <w:vAlign w:val="center"/>
          </w:tcPr>
          <w:p w14:paraId="5829C10D" w14:textId="0A2AFA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4DFEE6E" w14:textId="559F532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DCAE294" w14:textId="741174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5B6321D4" w14:textId="52630BC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515A899" w14:textId="5E2C083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AF19C3F" w14:textId="7DB42D3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5130D02" w14:textId="77777777" w:rsidTr="00CE5D45">
        <w:trPr>
          <w:jc w:val="center"/>
        </w:trPr>
        <w:tc>
          <w:tcPr>
            <w:tcW w:w="557" w:type="dxa"/>
            <w:vAlign w:val="center"/>
          </w:tcPr>
          <w:p w14:paraId="3B8AA159" w14:textId="64DAAA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139</w:t>
            </w:r>
          </w:p>
        </w:tc>
        <w:tc>
          <w:tcPr>
            <w:tcW w:w="1134" w:type="dxa"/>
            <w:vAlign w:val="center"/>
          </w:tcPr>
          <w:p w14:paraId="505CAE38" w14:textId="6E63E67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E9480D9" w14:textId="38F77528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PANO DE CHÃO</w:t>
            </w:r>
          </w:p>
        </w:tc>
        <w:tc>
          <w:tcPr>
            <w:tcW w:w="1417" w:type="dxa"/>
            <w:vAlign w:val="center"/>
          </w:tcPr>
          <w:p w14:paraId="721FCAE3" w14:textId="721A15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8B7604C" w14:textId="26AD663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DF62AF0" w14:textId="7DD757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27D9FF2C" w14:textId="40C3E55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11F077C" w14:textId="014D4D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E6F0B58" w14:textId="6403A5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9F4BCF4" w14:textId="77777777" w:rsidTr="00CE5D45">
        <w:trPr>
          <w:jc w:val="center"/>
        </w:trPr>
        <w:tc>
          <w:tcPr>
            <w:tcW w:w="557" w:type="dxa"/>
            <w:vAlign w:val="center"/>
          </w:tcPr>
          <w:p w14:paraId="16E6B7A2" w14:textId="0171354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140</w:t>
            </w:r>
          </w:p>
        </w:tc>
        <w:tc>
          <w:tcPr>
            <w:tcW w:w="1134" w:type="dxa"/>
            <w:vAlign w:val="center"/>
          </w:tcPr>
          <w:p w14:paraId="2C1F7448" w14:textId="242A29A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DBCAAFF" w14:textId="5B0816AC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PANO DE PRATO</w:t>
            </w:r>
          </w:p>
        </w:tc>
        <w:tc>
          <w:tcPr>
            <w:tcW w:w="1417" w:type="dxa"/>
            <w:vAlign w:val="center"/>
          </w:tcPr>
          <w:p w14:paraId="59F8E55B" w14:textId="0EAF7C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C83C367" w14:textId="1ABF3BB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5EC1D1D" w14:textId="7C0419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6E259B14" w14:textId="3924A6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3BB3B4A" w14:textId="074805C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0DE4473" w14:textId="7EEFA85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CF123A0" w14:textId="77777777" w:rsidTr="00CE5D45">
        <w:trPr>
          <w:jc w:val="center"/>
        </w:trPr>
        <w:tc>
          <w:tcPr>
            <w:tcW w:w="557" w:type="dxa"/>
            <w:vAlign w:val="center"/>
          </w:tcPr>
          <w:p w14:paraId="1D01B9EE" w14:textId="68740A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141</w:t>
            </w:r>
          </w:p>
        </w:tc>
        <w:tc>
          <w:tcPr>
            <w:tcW w:w="1134" w:type="dxa"/>
            <w:vAlign w:val="center"/>
          </w:tcPr>
          <w:p w14:paraId="66469868" w14:textId="6A0109F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D51A96B" w14:textId="1C0C83FA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MAÇO DE FÓSFOROS C/10 UND</w:t>
            </w:r>
          </w:p>
        </w:tc>
        <w:tc>
          <w:tcPr>
            <w:tcW w:w="1417" w:type="dxa"/>
            <w:vAlign w:val="center"/>
          </w:tcPr>
          <w:p w14:paraId="00DD4D55" w14:textId="6EF4A85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FUNCIONAMENTO REGULAR DAS ATIVIDADES DO ÓRGÃO.</w:t>
            </w:r>
          </w:p>
        </w:tc>
        <w:tc>
          <w:tcPr>
            <w:tcW w:w="1276" w:type="dxa"/>
            <w:vAlign w:val="center"/>
          </w:tcPr>
          <w:p w14:paraId="44EC7917" w14:textId="1737503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3EEE3E93" w14:textId="268D87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R$ 72,00</w:t>
            </w:r>
          </w:p>
        </w:tc>
        <w:tc>
          <w:tcPr>
            <w:tcW w:w="1276" w:type="dxa"/>
            <w:vAlign w:val="center"/>
          </w:tcPr>
          <w:p w14:paraId="54E35CD3" w14:textId="407A2E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16CF92C" w14:textId="1DBED7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C9FE3C0" w14:textId="06DC28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BEBA5C0" w14:textId="77777777" w:rsidTr="00CE5D45">
        <w:trPr>
          <w:jc w:val="center"/>
        </w:trPr>
        <w:tc>
          <w:tcPr>
            <w:tcW w:w="557" w:type="dxa"/>
            <w:vAlign w:val="center"/>
          </w:tcPr>
          <w:p w14:paraId="29F09A07" w14:textId="2DD20A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142</w:t>
            </w:r>
          </w:p>
        </w:tc>
        <w:tc>
          <w:tcPr>
            <w:tcW w:w="1134" w:type="dxa"/>
            <w:vAlign w:val="center"/>
          </w:tcPr>
          <w:p w14:paraId="0E51BD69" w14:textId="3F5976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0DC27D4" w14:textId="5FCB52A5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ESPANADOR</w:t>
            </w:r>
          </w:p>
        </w:tc>
        <w:tc>
          <w:tcPr>
            <w:tcW w:w="1417" w:type="dxa"/>
            <w:vAlign w:val="center"/>
          </w:tcPr>
          <w:p w14:paraId="48F0E32E" w14:textId="0E88340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C483C98" w14:textId="60FD5C5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A4967BD" w14:textId="36D522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R$ 90,00</w:t>
            </w:r>
          </w:p>
        </w:tc>
        <w:tc>
          <w:tcPr>
            <w:tcW w:w="1276" w:type="dxa"/>
            <w:vAlign w:val="center"/>
          </w:tcPr>
          <w:p w14:paraId="4D1D934D" w14:textId="5B800E3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2A8E26B" w14:textId="55D5EA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402D680" w14:textId="7463B8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87AE874" w14:textId="77777777" w:rsidTr="00CE5D45">
        <w:trPr>
          <w:jc w:val="center"/>
        </w:trPr>
        <w:tc>
          <w:tcPr>
            <w:tcW w:w="557" w:type="dxa"/>
            <w:vAlign w:val="center"/>
          </w:tcPr>
          <w:p w14:paraId="5E2FC684" w14:textId="29D41C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143</w:t>
            </w:r>
          </w:p>
        </w:tc>
        <w:tc>
          <w:tcPr>
            <w:tcW w:w="1134" w:type="dxa"/>
            <w:vAlign w:val="center"/>
          </w:tcPr>
          <w:p w14:paraId="69DF9EDA" w14:textId="7957E9F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2DDF66C" w14:textId="484C2F74" w:rsidR="00903A50" w:rsidRPr="00AD2BF1" w:rsidRDefault="00903A50" w:rsidP="00903A50">
            <w:pPr>
              <w:spacing w:line="240" w:lineRule="auto"/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TAPETE MICROFIBRA BANHEIRO</w:t>
            </w:r>
          </w:p>
        </w:tc>
        <w:tc>
          <w:tcPr>
            <w:tcW w:w="1417" w:type="dxa"/>
            <w:vAlign w:val="center"/>
          </w:tcPr>
          <w:p w14:paraId="58437648" w14:textId="036B7C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F1D9B53" w14:textId="3B62C1F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DDC7999" w14:textId="3C2C2FA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R$ 720,00</w:t>
            </w:r>
          </w:p>
        </w:tc>
        <w:tc>
          <w:tcPr>
            <w:tcW w:w="1276" w:type="dxa"/>
            <w:vAlign w:val="center"/>
          </w:tcPr>
          <w:p w14:paraId="2E31B022" w14:textId="1CE9D9E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33EE21E" w14:textId="57FF3B0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E75639A" w14:textId="3416C0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AE4DD03" w14:textId="77777777" w:rsidTr="00CE5D45">
        <w:trPr>
          <w:jc w:val="center"/>
        </w:trPr>
        <w:tc>
          <w:tcPr>
            <w:tcW w:w="557" w:type="dxa"/>
            <w:vAlign w:val="center"/>
          </w:tcPr>
          <w:p w14:paraId="5C3D6602" w14:textId="1D08CA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144</w:t>
            </w:r>
          </w:p>
        </w:tc>
        <w:tc>
          <w:tcPr>
            <w:tcW w:w="1134" w:type="dxa"/>
            <w:vAlign w:val="center"/>
          </w:tcPr>
          <w:p w14:paraId="3A7F34CB" w14:textId="7644C62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PERMANENTE</w:t>
            </w:r>
          </w:p>
        </w:tc>
        <w:tc>
          <w:tcPr>
            <w:tcW w:w="1418" w:type="dxa"/>
            <w:vAlign w:val="center"/>
          </w:tcPr>
          <w:p w14:paraId="3D190FF6" w14:textId="719F44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CONJUNTO DE SEMÁFORO COM 03 GRUPO FOCAL</w:t>
            </w:r>
          </w:p>
        </w:tc>
        <w:tc>
          <w:tcPr>
            <w:tcW w:w="1417" w:type="dxa"/>
            <w:vAlign w:val="center"/>
          </w:tcPr>
          <w:p w14:paraId="05861D66" w14:textId="6278B2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BEM DURÁVEL COM VIDA ÚTIL PROLONGADA, DESTINADO A APOIAR DE FORMA CONTÍNUA AS ATIVIDADES INSTITUCIONAIS.</w:t>
            </w:r>
          </w:p>
        </w:tc>
        <w:tc>
          <w:tcPr>
            <w:tcW w:w="1276" w:type="dxa"/>
            <w:vAlign w:val="center"/>
          </w:tcPr>
          <w:p w14:paraId="05227B0B" w14:textId="6CE0700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6D71630" w14:textId="682F85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R$ 65.000,00</w:t>
            </w:r>
          </w:p>
        </w:tc>
        <w:tc>
          <w:tcPr>
            <w:tcW w:w="1276" w:type="dxa"/>
            <w:vAlign w:val="center"/>
          </w:tcPr>
          <w:p w14:paraId="547AE3F6" w14:textId="1C2243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9883ADF" w14:textId="715B5E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A474312" w14:textId="0C3723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7F9D342" w14:textId="77777777" w:rsidTr="00CE5D45">
        <w:trPr>
          <w:jc w:val="center"/>
        </w:trPr>
        <w:tc>
          <w:tcPr>
            <w:tcW w:w="557" w:type="dxa"/>
            <w:vAlign w:val="center"/>
          </w:tcPr>
          <w:p w14:paraId="28FF7CE8" w14:textId="704A88E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145</w:t>
            </w:r>
          </w:p>
        </w:tc>
        <w:tc>
          <w:tcPr>
            <w:tcW w:w="1134" w:type="dxa"/>
            <w:vAlign w:val="center"/>
          </w:tcPr>
          <w:p w14:paraId="6C678853" w14:textId="58A772D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 DE EXECUÇÃO DE OBRAS OU SERVIÇOS DE ENGENHARIA</w:t>
            </w:r>
          </w:p>
        </w:tc>
        <w:tc>
          <w:tcPr>
            <w:tcW w:w="1418" w:type="dxa"/>
            <w:vAlign w:val="center"/>
          </w:tcPr>
          <w:p w14:paraId="5AE5D342" w14:textId="108E78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MANUTENÇÃO CORRETIVA DE SEMÁFORO</w:t>
            </w:r>
          </w:p>
        </w:tc>
        <w:tc>
          <w:tcPr>
            <w:tcW w:w="1417" w:type="dxa"/>
            <w:vAlign w:val="center"/>
          </w:tcPr>
          <w:p w14:paraId="3DE6759A" w14:textId="4BA040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 TÉCNICO DE ENGENHARIA INDISPENSÁVEL À MANUTENÇÃO E SEGURANÇA DA INFRAESTRUTURA PÚBLICA.</w:t>
            </w:r>
          </w:p>
        </w:tc>
        <w:tc>
          <w:tcPr>
            <w:tcW w:w="1276" w:type="dxa"/>
            <w:vAlign w:val="center"/>
          </w:tcPr>
          <w:p w14:paraId="4D3A5AA1" w14:textId="318F50F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2B3A97B" w14:textId="3582EB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R$ 24.000,00</w:t>
            </w:r>
          </w:p>
        </w:tc>
        <w:tc>
          <w:tcPr>
            <w:tcW w:w="1276" w:type="dxa"/>
            <w:vAlign w:val="center"/>
          </w:tcPr>
          <w:p w14:paraId="5179A91A" w14:textId="73B318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35926FB" w14:textId="2BC021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E395189" w14:textId="0E77412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AF459C2" w14:textId="77777777" w:rsidTr="00CE5D45">
        <w:trPr>
          <w:jc w:val="center"/>
        </w:trPr>
        <w:tc>
          <w:tcPr>
            <w:tcW w:w="557" w:type="dxa"/>
            <w:vAlign w:val="center"/>
          </w:tcPr>
          <w:p w14:paraId="162A4054" w14:textId="1C5037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146</w:t>
            </w:r>
          </w:p>
        </w:tc>
        <w:tc>
          <w:tcPr>
            <w:tcW w:w="1134" w:type="dxa"/>
            <w:vAlign w:val="center"/>
          </w:tcPr>
          <w:p w14:paraId="6DF29694" w14:textId="0A915C4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E879139" w14:textId="4ED63D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BARROTE DE 3,5M</w:t>
            </w:r>
          </w:p>
        </w:tc>
        <w:tc>
          <w:tcPr>
            <w:tcW w:w="1417" w:type="dxa"/>
            <w:vAlign w:val="center"/>
          </w:tcPr>
          <w:p w14:paraId="01DAE917" w14:textId="071FD3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62CBF5E" w14:textId="512140F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DB652D7" w14:textId="206008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R$ 15.000,00</w:t>
            </w:r>
          </w:p>
        </w:tc>
        <w:tc>
          <w:tcPr>
            <w:tcW w:w="1276" w:type="dxa"/>
            <w:vAlign w:val="center"/>
          </w:tcPr>
          <w:p w14:paraId="1694DCD9" w14:textId="231C429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7E92308" w14:textId="4CCA50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5F1DE91" w14:textId="3182789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CE7AA19" w14:textId="77777777" w:rsidTr="00CE5D45">
        <w:trPr>
          <w:jc w:val="center"/>
        </w:trPr>
        <w:tc>
          <w:tcPr>
            <w:tcW w:w="557" w:type="dxa"/>
            <w:vAlign w:val="center"/>
          </w:tcPr>
          <w:p w14:paraId="6B2455B2" w14:textId="08F224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147</w:t>
            </w:r>
          </w:p>
        </w:tc>
        <w:tc>
          <w:tcPr>
            <w:tcW w:w="1134" w:type="dxa"/>
            <w:vAlign w:val="center"/>
          </w:tcPr>
          <w:p w14:paraId="6BF86EEB" w14:textId="24E8CDB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4C424E2" w14:textId="172D97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PLACAS DE SINALIZAÇÃO</w:t>
            </w:r>
          </w:p>
        </w:tc>
        <w:tc>
          <w:tcPr>
            <w:tcW w:w="1417" w:type="dxa"/>
            <w:vAlign w:val="center"/>
          </w:tcPr>
          <w:p w14:paraId="63C7C126" w14:textId="6E9502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149C0DA" w14:textId="5C1404A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57809D8" w14:textId="6536396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vAlign w:val="center"/>
          </w:tcPr>
          <w:p w14:paraId="691E621C" w14:textId="598B84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DA6ABD0" w14:textId="51B6BDC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E1A2AC6" w14:textId="754325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D02F848" w14:textId="77777777" w:rsidTr="00CE5D45">
        <w:trPr>
          <w:jc w:val="center"/>
        </w:trPr>
        <w:tc>
          <w:tcPr>
            <w:tcW w:w="557" w:type="dxa"/>
            <w:vAlign w:val="center"/>
          </w:tcPr>
          <w:p w14:paraId="7E755573" w14:textId="34F0DAE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148</w:t>
            </w:r>
          </w:p>
        </w:tc>
        <w:tc>
          <w:tcPr>
            <w:tcW w:w="1134" w:type="dxa"/>
            <w:vAlign w:val="center"/>
          </w:tcPr>
          <w:p w14:paraId="765C0AD8" w14:textId="7AC3D39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418FA3A" w14:textId="45741C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TACHÕES</w:t>
            </w:r>
          </w:p>
        </w:tc>
        <w:tc>
          <w:tcPr>
            <w:tcW w:w="1417" w:type="dxa"/>
            <w:vAlign w:val="center"/>
          </w:tcPr>
          <w:p w14:paraId="0D44635B" w14:textId="6E89C03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3A45D33" w14:textId="235B2D1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398176A" w14:textId="5D209B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R$ 120.000,00</w:t>
            </w:r>
          </w:p>
        </w:tc>
        <w:tc>
          <w:tcPr>
            <w:tcW w:w="1276" w:type="dxa"/>
            <w:vAlign w:val="center"/>
          </w:tcPr>
          <w:p w14:paraId="1CC70597" w14:textId="1BC07E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JANEIRO</w:t>
            </w:r>
          </w:p>
        </w:tc>
        <w:tc>
          <w:tcPr>
            <w:tcW w:w="1001" w:type="dxa"/>
            <w:vAlign w:val="center"/>
          </w:tcPr>
          <w:p w14:paraId="1A2E41A8" w14:textId="4C56DC9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ALTÍSSIMA</w:t>
            </w:r>
          </w:p>
        </w:tc>
        <w:tc>
          <w:tcPr>
            <w:tcW w:w="1135" w:type="dxa"/>
            <w:vAlign w:val="center"/>
          </w:tcPr>
          <w:p w14:paraId="7B998EAA" w14:textId="05F86C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F954745" w14:textId="77777777" w:rsidTr="00CE5D45">
        <w:trPr>
          <w:jc w:val="center"/>
        </w:trPr>
        <w:tc>
          <w:tcPr>
            <w:tcW w:w="557" w:type="dxa"/>
            <w:vAlign w:val="center"/>
          </w:tcPr>
          <w:p w14:paraId="05FBCAFC" w14:textId="4C34AD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149</w:t>
            </w:r>
          </w:p>
        </w:tc>
        <w:tc>
          <w:tcPr>
            <w:tcW w:w="1134" w:type="dxa"/>
            <w:vAlign w:val="center"/>
          </w:tcPr>
          <w:p w14:paraId="27A6DD72" w14:textId="134171D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78A2539" w14:textId="5604F4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CONE SILICONIZADO FAIXA REFLETIVA, 75CM, LARANJA E BRANCO PVC</w:t>
            </w:r>
          </w:p>
        </w:tc>
        <w:tc>
          <w:tcPr>
            <w:tcW w:w="1417" w:type="dxa"/>
            <w:vAlign w:val="center"/>
          </w:tcPr>
          <w:p w14:paraId="19C2C823" w14:textId="3B53417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REGULAR DAS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ATIVIDADES DO ÓRGÃO.</w:t>
            </w:r>
          </w:p>
        </w:tc>
        <w:tc>
          <w:tcPr>
            <w:tcW w:w="1276" w:type="dxa"/>
            <w:vAlign w:val="center"/>
          </w:tcPr>
          <w:p w14:paraId="6084A4AE" w14:textId="036D25F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5BAE895E" w14:textId="3F8EB88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R$ 4.000,00</w:t>
            </w:r>
          </w:p>
        </w:tc>
        <w:tc>
          <w:tcPr>
            <w:tcW w:w="1276" w:type="dxa"/>
            <w:vAlign w:val="center"/>
          </w:tcPr>
          <w:p w14:paraId="51D8B30A" w14:textId="787E75D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15962F3" w14:textId="57859F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D35AF5C" w14:textId="02E442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1BF120B" w14:textId="77777777" w:rsidTr="00CE5D45">
        <w:trPr>
          <w:jc w:val="center"/>
        </w:trPr>
        <w:tc>
          <w:tcPr>
            <w:tcW w:w="557" w:type="dxa"/>
            <w:vAlign w:val="center"/>
          </w:tcPr>
          <w:p w14:paraId="4CDC081E" w14:textId="1FDC13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150</w:t>
            </w:r>
          </w:p>
        </w:tc>
        <w:tc>
          <w:tcPr>
            <w:tcW w:w="1134" w:type="dxa"/>
            <w:vAlign w:val="center"/>
          </w:tcPr>
          <w:p w14:paraId="30305006" w14:textId="50B551F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87AC9F3" w14:textId="31DB0E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CONE BALIZADOR FAIXA REFLETIVA, 114CM, LARANJA E BRANCO</w:t>
            </w:r>
          </w:p>
        </w:tc>
        <w:tc>
          <w:tcPr>
            <w:tcW w:w="1417" w:type="dxa"/>
            <w:vAlign w:val="center"/>
          </w:tcPr>
          <w:p w14:paraId="29A24BF7" w14:textId="4BE706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24910A8" w14:textId="18CD6F7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810D346" w14:textId="78881C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R$ 9.000,00</w:t>
            </w:r>
          </w:p>
        </w:tc>
        <w:tc>
          <w:tcPr>
            <w:tcW w:w="1276" w:type="dxa"/>
            <w:vAlign w:val="center"/>
          </w:tcPr>
          <w:p w14:paraId="188600E5" w14:textId="14336B5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7DD0A36" w14:textId="593DA4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5DD9C3A" w14:textId="608DFE2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B253C96" w14:textId="77777777" w:rsidTr="00CE5D45">
        <w:trPr>
          <w:jc w:val="center"/>
        </w:trPr>
        <w:tc>
          <w:tcPr>
            <w:tcW w:w="557" w:type="dxa"/>
            <w:vAlign w:val="center"/>
          </w:tcPr>
          <w:p w14:paraId="5A2419F2" w14:textId="0A38D0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151</w:t>
            </w:r>
          </w:p>
        </w:tc>
        <w:tc>
          <w:tcPr>
            <w:tcW w:w="1134" w:type="dxa"/>
            <w:vAlign w:val="center"/>
          </w:tcPr>
          <w:p w14:paraId="36042C9C" w14:textId="0FAABF5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9303263" w14:textId="010639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BARREIRA SINALIZADORA (CAVALETE)</w:t>
            </w:r>
          </w:p>
        </w:tc>
        <w:tc>
          <w:tcPr>
            <w:tcW w:w="1417" w:type="dxa"/>
            <w:vAlign w:val="center"/>
          </w:tcPr>
          <w:p w14:paraId="2909F860" w14:textId="362116C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E8A50BD" w14:textId="2289993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B486902" w14:textId="20D92D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R$ 8.000,00</w:t>
            </w:r>
          </w:p>
        </w:tc>
        <w:tc>
          <w:tcPr>
            <w:tcW w:w="1276" w:type="dxa"/>
            <w:vAlign w:val="center"/>
          </w:tcPr>
          <w:p w14:paraId="43F13F6D" w14:textId="5E2B3C9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91B204D" w14:textId="5A620C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0B2EC6F" w14:textId="51935C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B02752B" w14:textId="77777777" w:rsidTr="00CE5D45">
        <w:trPr>
          <w:jc w:val="center"/>
        </w:trPr>
        <w:tc>
          <w:tcPr>
            <w:tcW w:w="557" w:type="dxa"/>
            <w:vAlign w:val="center"/>
          </w:tcPr>
          <w:p w14:paraId="4E920D4D" w14:textId="58E0BC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152</w:t>
            </w:r>
          </w:p>
        </w:tc>
        <w:tc>
          <w:tcPr>
            <w:tcW w:w="1134" w:type="dxa"/>
            <w:vAlign w:val="center"/>
          </w:tcPr>
          <w:p w14:paraId="54150F66" w14:textId="29C38B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6FCA062" w14:textId="5AAB00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FITA ZEBRADA</w:t>
            </w:r>
          </w:p>
        </w:tc>
        <w:tc>
          <w:tcPr>
            <w:tcW w:w="1417" w:type="dxa"/>
            <w:vAlign w:val="center"/>
          </w:tcPr>
          <w:p w14:paraId="64A1B1C1" w14:textId="650F3C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A2D375E" w14:textId="11A22E5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3B1ED76" w14:textId="760ABE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R$ 2.000,00</w:t>
            </w:r>
          </w:p>
        </w:tc>
        <w:tc>
          <w:tcPr>
            <w:tcW w:w="1276" w:type="dxa"/>
            <w:vAlign w:val="center"/>
          </w:tcPr>
          <w:p w14:paraId="7BEF9950" w14:textId="7EE9DC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1D97CE9" w14:textId="272D48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F99D161" w14:textId="13E254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CC03BED" w14:textId="77777777" w:rsidTr="00CE5D45">
        <w:trPr>
          <w:jc w:val="center"/>
        </w:trPr>
        <w:tc>
          <w:tcPr>
            <w:tcW w:w="557" w:type="dxa"/>
            <w:vAlign w:val="center"/>
          </w:tcPr>
          <w:p w14:paraId="3855C112" w14:textId="33D2E9A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153</w:t>
            </w:r>
          </w:p>
        </w:tc>
        <w:tc>
          <w:tcPr>
            <w:tcW w:w="1134" w:type="dxa"/>
            <w:vAlign w:val="center"/>
          </w:tcPr>
          <w:p w14:paraId="4CDCB032" w14:textId="6C8E8BB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9605424" w14:textId="335D95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MOTOCICLETA HONDA BROS 160CC</w:t>
            </w:r>
          </w:p>
        </w:tc>
        <w:tc>
          <w:tcPr>
            <w:tcW w:w="1417" w:type="dxa"/>
            <w:vAlign w:val="center"/>
          </w:tcPr>
          <w:p w14:paraId="0F88CB16" w14:textId="61B181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DE3D4F3" w14:textId="1CC92AD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86D2C77" w14:textId="44B2F9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vAlign w:val="center"/>
          </w:tcPr>
          <w:p w14:paraId="0F4FC84B" w14:textId="340943C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2C3B0DA" w14:textId="548AA8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864593D" w14:textId="7ED69F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51D75E5" w14:textId="77777777" w:rsidTr="00CE5D45">
        <w:trPr>
          <w:jc w:val="center"/>
        </w:trPr>
        <w:tc>
          <w:tcPr>
            <w:tcW w:w="557" w:type="dxa"/>
            <w:vAlign w:val="center"/>
          </w:tcPr>
          <w:p w14:paraId="65C7B781" w14:textId="704F8C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154</w:t>
            </w:r>
          </w:p>
        </w:tc>
        <w:tc>
          <w:tcPr>
            <w:tcW w:w="1134" w:type="dxa"/>
            <w:vAlign w:val="center"/>
          </w:tcPr>
          <w:p w14:paraId="39D7C9D9" w14:textId="5571986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6675895" w14:textId="2659170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DIANTEIRO MOTOCICLETA BROS 160CC</w:t>
            </w:r>
          </w:p>
        </w:tc>
        <w:tc>
          <w:tcPr>
            <w:tcW w:w="1417" w:type="dxa"/>
            <w:vAlign w:val="center"/>
          </w:tcPr>
          <w:p w14:paraId="65BE224B" w14:textId="681A9E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A36931A" w14:textId="03F4F48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AB62FF4" w14:textId="333086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R$ 1.400,00</w:t>
            </w:r>
          </w:p>
        </w:tc>
        <w:tc>
          <w:tcPr>
            <w:tcW w:w="1276" w:type="dxa"/>
            <w:vAlign w:val="center"/>
          </w:tcPr>
          <w:p w14:paraId="2A5A5F83" w14:textId="12686E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80EDD15" w14:textId="22EEAC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D446D2F" w14:textId="4289163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5CF9A4F" w14:textId="77777777" w:rsidTr="00CE5D45">
        <w:trPr>
          <w:jc w:val="center"/>
        </w:trPr>
        <w:tc>
          <w:tcPr>
            <w:tcW w:w="557" w:type="dxa"/>
            <w:vAlign w:val="center"/>
          </w:tcPr>
          <w:p w14:paraId="3640B985" w14:textId="7A23F7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155</w:t>
            </w:r>
          </w:p>
        </w:tc>
        <w:tc>
          <w:tcPr>
            <w:tcW w:w="1134" w:type="dxa"/>
            <w:vAlign w:val="center"/>
          </w:tcPr>
          <w:p w14:paraId="6C19E94C" w14:textId="09F52DA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917FB7A" w14:textId="71F7EA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TRAZEIRO MOTOCICLETA BROS, 160CC</w:t>
            </w:r>
          </w:p>
        </w:tc>
        <w:tc>
          <w:tcPr>
            <w:tcW w:w="1417" w:type="dxa"/>
            <w:vAlign w:val="center"/>
          </w:tcPr>
          <w:p w14:paraId="68173C54" w14:textId="5A0B24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E724784" w14:textId="53AD05F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12E8D76" w14:textId="6F25B1F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R$ 1.800,00</w:t>
            </w:r>
          </w:p>
        </w:tc>
        <w:tc>
          <w:tcPr>
            <w:tcW w:w="1276" w:type="dxa"/>
            <w:vAlign w:val="center"/>
          </w:tcPr>
          <w:p w14:paraId="51F5C108" w14:textId="107D8E3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BFB2F97" w14:textId="1A3C94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E5D8BF8" w14:textId="59553A1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63F2160" w14:textId="77777777" w:rsidTr="00CE5D45">
        <w:trPr>
          <w:jc w:val="center"/>
        </w:trPr>
        <w:tc>
          <w:tcPr>
            <w:tcW w:w="557" w:type="dxa"/>
            <w:vAlign w:val="center"/>
          </w:tcPr>
          <w:p w14:paraId="385FB426" w14:textId="40E4FE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156</w:t>
            </w:r>
          </w:p>
        </w:tc>
        <w:tc>
          <w:tcPr>
            <w:tcW w:w="1134" w:type="dxa"/>
            <w:vAlign w:val="center"/>
          </w:tcPr>
          <w:p w14:paraId="4A8EDB90" w14:textId="6EA9214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58A0145" w14:textId="5EAB6F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ARO 15 205/60</w:t>
            </w:r>
          </w:p>
        </w:tc>
        <w:tc>
          <w:tcPr>
            <w:tcW w:w="1417" w:type="dxa"/>
            <w:vAlign w:val="center"/>
          </w:tcPr>
          <w:p w14:paraId="7A5FABB9" w14:textId="7D2EE0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34BDB7B" w14:textId="3A9EA21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02FE083" w14:textId="214F0C2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R$ 4.000,00</w:t>
            </w:r>
          </w:p>
        </w:tc>
        <w:tc>
          <w:tcPr>
            <w:tcW w:w="1276" w:type="dxa"/>
            <w:vAlign w:val="center"/>
          </w:tcPr>
          <w:p w14:paraId="57C4F1D5" w14:textId="14AE8F3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97E55F7" w14:textId="44D74E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EB4B98D" w14:textId="24FA37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D5FEC12" w14:textId="77777777" w:rsidTr="00CE5D45">
        <w:trPr>
          <w:jc w:val="center"/>
        </w:trPr>
        <w:tc>
          <w:tcPr>
            <w:tcW w:w="557" w:type="dxa"/>
            <w:vAlign w:val="center"/>
          </w:tcPr>
          <w:p w14:paraId="2EF040D5" w14:textId="66E6980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157</w:t>
            </w:r>
          </w:p>
        </w:tc>
        <w:tc>
          <w:tcPr>
            <w:tcW w:w="1134" w:type="dxa"/>
            <w:vAlign w:val="center"/>
          </w:tcPr>
          <w:p w14:paraId="51F406DE" w14:textId="7D8F31A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9B8442C" w14:textId="6585DE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ÓLEO MOTOR PARA MOTOCICLETA, BROS 160CC</w:t>
            </w:r>
          </w:p>
        </w:tc>
        <w:tc>
          <w:tcPr>
            <w:tcW w:w="1417" w:type="dxa"/>
            <w:vAlign w:val="center"/>
          </w:tcPr>
          <w:p w14:paraId="4D1C1770" w14:textId="09C724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REGULAR DAS ATIVIDADES DO ÓRGÃO.</w:t>
            </w:r>
          </w:p>
        </w:tc>
        <w:tc>
          <w:tcPr>
            <w:tcW w:w="1276" w:type="dxa"/>
            <w:vAlign w:val="center"/>
          </w:tcPr>
          <w:p w14:paraId="49BBFA28" w14:textId="013B018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4B789B89" w14:textId="0E55434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6CF3A9CA" w14:textId="07789A1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AC58E1C" w14:textId="4AC1CD3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7E9BF61" w14:textId="3AAEAA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C81CB27" w14:textId="77777777" w:rsidTr="00CE5D45">
        <w:trPr>
          <w:jc w:val="center"/>
        </w:trPr>
        <w:tc>
          <w:tcPr>
            <w:tcW w:w="557" w:type="dxa"/>
            <w:vAlign w:val="center"/>
          </w:tcPr>
          <w:p w14:paraId="33F01D5F" w14:textId="360BB9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158</w:t>
            </w:r>
          </w:p>
        </w:tc>
        <w:tc>
          <w:tcPr>
            <w:tcW w:w="1134" w:type="dxa"/>
            <w:vAlign w:val="center"/>
          </w:tcPr>
          <w:p w14:paraId="1DA38D25" w14:textId="6179780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66A90CC" w14:textId="5D49566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ÓLEO MOTOR VOYAGE</w:t>
            </w:r>
          </w:p>
        </w:tc>
        <w:tc>
          <w:tcPr>
            <w:tcW w:w="1417" w:type="dxa"/>
            <w:vAlign w:val="center"/>
          </w:tcPr>
          <w:p w14:paraId="6141991B" w14:textId="65D5C5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C9B8716" w14:textId="3F4890B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59A2E82" w14:textId="3AED22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R$ 480,00</w:t>
            </w:r>
          </w:p>
        </w:tc>
        <w:tc>
          <w:tcPr>
            <w:tcW w:w="1276" w:type="dxa"/>
            <w:vAlign w:val="center"/>
          </w:tcPr>
          <w:p w14:paraId="66F7110F" w14:textId="2AD436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F565281" w14:textId="259274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DA7E17A" w14:textId="3B58E3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185E903" w14:textId="77777777" w:rsidTr="00CE5D45">
        <w:trPr>
          <w:jc w:val="center"/>
        </w:trPr>
        <w:tc>
          <w:tcPr>
            <w:tcW w:w="557" w:type="dxa"/>
            <w:vAlign w:val="center"/>
          </w:tcPr>
          <w:p w14:paraId="2A5B7C19" w14:textId="01978F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159</w:t>
            </w:r>
          </w:p>
        </w:tc>
        <w:tc>
          <w:tcPr>
            <w:tcW w:w="1134" w:type="dxa"/>
            <w:vAlign w:val="center"/>
          </w:tcPr>
          <w:p w14:paraId="12B49843" w14:textId="0669106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541F943" w14:textId="05728A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FILTRO DE ÓLEO VOYAGE</w:t>
            </w:r>
          </w:p>
        </w:tc>
        <w:tc>
          <w:tcPr>
            <w:tcW w:w="1417" w:type="dxa"/>
            <w:vAlign w:val="center"/>
          </w:tcPr>
          <w:p w14:paraId="3F045EA6" w14:textId="4B02F8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5AFE1F2" w14:textId="484AA7A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77BBA02" w14:textId="0C413F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R$ 90,00</w:t>
            </w:r>
          </w:p>
        </w:tc>
        <w:tc>
          <w:tcPr>
            <w:tcW w:w="1276" w:type="dxa"/>
            <w:vAlign w:val="center"/>
          </w:tcPr>
          <w:p w14:paraId="109BC84E" w14:textId="029908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3600930" w14:textId="6C9A7C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64D60C2" w14:textId="5FF783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6085A7C" w14:textId="77777777" w:rsidTr="00CE5D45">
        <w:trPr>
          <w:jc w:val="center"/>
        </w:trPr>
        <w:tc>
          <w:tcPr>
            <w:tcW w:w="557" w:type="dxa"/>
            <w:vAlign w:val="center"/>
          </w:tcPr>
          <w:p w14:paraId="3948FF91" w14:textId="4AB067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160</w:t>
            </w:r>
          </w:p>
        </w:tc>
        <w:tc>
          <w:tcPr>
            <w:tcW w:w="1134" w:type="dxa"/>
            <w:vAlign w:val="center"/>
          </w:tcPr>
          <w:p w14:paraId="408131AC" w14:textId="699A3A6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75B5EB7" w14:textId="56563A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FILTRO DE CABINE VOYAGE</w:t>
            </w:r>
          </w:p>
        </w:tc>
        <w:tc>
          <w:tcPr>
            <w:tcW w:w="1417" w:type="dxa"/>
            <w:vAlign w:val="center"/>
          </w:tcPr>
          <w:p w14:paraId="474D540B" w14:textId="39367DE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C9E015C" w14:textId="05DBA13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4A71EAE" w14:textId="6EECDD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2A50E795" w14:textId="1CA63D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CD107F5" w14:textId="23EF7EB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A2B311F" w14:textId="1C3A465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615BD27" w14:textId="77777777" w:rsidTr="00CE5D45">
        <w:trPr>
          <w:jc w:val="center"/>
        </w:trPr>
        <w:tc>
          <w:tcPr>
            <w:tcW w:w="557" w:type="dxa"/>
            <w:vAlign w:val="center"/>
          </w:tcPr>
          <w:p w14:paraId="69843A5C" w14:textId="597AABE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161</w:t>
            </w:r>
          </w:p>
        </w:tc>
        <w:tc>
          <w:tcPr>
            <w:tcW w:w="1134" w:type="dxa"/>
            <w:vAlign w:val="center"/>
          </w:tcPr>
          <w:p w14:paraId="10BFCA2B" w14:textId="65D692E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8BB98EE" w14:textId="56124D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BATERIA PARA MOTOCICLETA BROS 160CC</w:t>
            </w:r>
          </w:p>
        </w:tc>
        <w:tc>
          <w:tcPr>
            <w:tcW w:w="1417" w:type="dxa"/>
            <w:vAlign w:val="center"/>
          </w:tcPr>
          <w:p w14:paraId="3FE6BCFA" w14:textId="78B2C3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1EC867C" w14:textId="573C3D1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9EFF759" w14:textId="539507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R$ 680,00</w:t>
            </w:r>
          </w:p>
        </w:tc>
        <w:tc>
          <w:tcPr>
            <w:tcW w:w="1276" w:type="dxa"/>
            <w:vAlign w:val="center"/>
          </w:tcPr>
          <w:p w14:paraId="45F0E2EE" w14:textId="78E682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53E96E2" w14:textId="4E3AA6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D2F2E74" w14:textId="6F0012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10C4E7B" w14:textId="77777777" w:rsidTr="00CE5D45">
        <w:trPr>
          <w:jc w:val="center"/>
        </w:trPr>
        <w:tc>
          <w:tcPr>
            <w:tcW w:w="557" w:type="dxa"/>
            <w:vAlign w:val="center"/>
          </w:tcPr>
          <w:p w14:paraId="6B067707" w14:textId="19BDDA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162</w:t>
            </w:r>
          </w:p>
        </w:tc>
        <w:tc>
          <w:tcPr>
            <w:tcW w:w="1134" w:type="dxa"/>
            <w:vAlign w:val="center"/>
          </w:tcPr>
          <w:p w14:paraId="72113D07" w14:textId="715F9A5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A5F2E8E" w14:textId="3624EC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BATERIA VOYAGE</w:t>
            </w:r>
          </w:p>
        </w:tc>
        <w:tc>
          <w:tcPr>
            <w:tcW w:w="1417" w:type="dxa"/>
            <w:vAlign w:val="center"/>
          </w:tcPr>
          <w:p w14:paraId="5089BE8C" w14:textId="5A307A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F5FED34" w14:textId="659FD86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E1BD6C2" w14:textId="72DBAC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7D0A9568" w14:textId="3AC040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A12BB2F" w14:textId="741DEE3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BA3AC0D" w14:textId="51D593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D72F7B6" w14:textId="77777777" w:rsidTr="00CE5D45">
        <w:trPr>
          <w:jc w:val="center"/>
        </w:trPr>
        <w:tc>
          <w:tcPr>
            <w:tcW w:w="557" w:type="dxa"/>
            <w:vAlign w:val="center"/>
          </w:tcPr>
          <w:p w14:paraId="402BA3C5" w14:textId="3C8D4F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163</w:t>
            </w:r>
          </w:p>
        </w:tc>
        <w:tc>
          <w:tcPr>
            <w:tcW w:w="1134" w:type="dxa"/>
            <w:vAlign w:val="center"/>
          </w:tcPr>
          <w:p w14:paraId="6536834C" w14:textId="3C946CA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757E66E" w14:textId="37E727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FAROL MOTOCICLETA BROS, 160CC</w:t>
            </w:r>
          </w:p>
        </w:tc>
        <w:tc>
          <w:tcPr>
            <w:tcW w:w="1417" w:type="dxa"/>
            <w:vAlign w:val="center"/>
          </w:tcPr>
          <w:p w14:paraId="022FF26A" w14:textId="4E2AA1C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4738814" w14:textId="320B56B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F382A41" w14:textId="4ACFAD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08B9D8EC" w14:textId="155DB1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CC38DB4" w14:textId="065863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5202687" w14:textId="7F5B4C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411873E" w14:textId="77777777" w:rsidTr="00CE5D45">
        <w:trPr>
          <w:jc w:val="center"/>
        </w:trPr>
        <w:tc>
          <w:tcPr>
            <w:tcW w:w="557" w:type="dxa"/>
            <w:vAlign w:val="center"/>
          </w:tcPr>
          <w:p w14:paraId="4E95E5D2" w14:textId="02550AC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164</w:t>
            </w:r>
          </w:p>
        </w:tc>
        <w:tc>
          <w:tcPr>
            <w:tcW w:w="1134" w:type="dxa"/>
            <w:vAlign w:val="center"/>
          </w:tcPr>
          <w:p w14:paraId="679E87EC" w14:textId="6E2836F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7D15262" w14:textId="3664E1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FAROL VOYAGE</w:t>
            </w:r>
          </w:p>
        </w:tc>
        <w:tc>
          <w:tcPr>
            <w:tcW w:w="1417" w:type="dxa"/>
            <w:vAlign w:val="center"/>
          </w:tcPr>
          <w:p w14:paraId="445257C9" w14:textId="3BC179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5FEA039" w14:textId="5075DCE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4557B42" w14:textId="06F45A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4E665091" w14:textId="5A2F6E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62DB05A" w14:textId="3A246A6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1D35931" w14:textId="7543B4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4E8485B" w14:textId="77777777" w:rsidTr="00CE5D45">
        <w:trPr>
          <w:jc w:val="center"/>
        </w:trPr>
        <w:tc>
          <w:tcPr>
            <w:tcW w:w="557" w:type="dxa"/>
            <w:vAlign w:val="center"/>
          </w:tcPr>
          <w:p w14:paraId="2F7E1237" w14:textId="7B3E28A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165</w:t>
            </w:r>
          </w:p>
        </w:tc>
        <w:tc>
          <w:tcPr>
            <w:tcW w:w="1134" w:type="dxa"/>
            <w:vAlign w:val="center"/>
          </w:tcPr>
          <w:p w14:paraId="128DA6C5" w14:textId="33286A9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F437E6C" w14:textId="7F7E1F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PISCA MOTOCICLETA BROS, 160CC</w:t>
            </w:r>
          </w:p>
        </w:tc>
        <w:tc>
          <w:tcPr>
            <w:tcW w:w="1417" w:type="dxa"/>
            <w:vAlign w:val="center"/>
          </w:tcPr>
          <w:p w14:paraId="3B55F18B" w14:textId="5E199E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FUNCIONAMENTO REGULAR DAS ATIVIDADES DO ÓRGÃO.</w:t>
            </w:r>
          </w:p>
        </w:tc>
        <w:tc>
          <w:tcPr>
            <w:tcW w:w="1276" w:type="dxa"/>
            <w:vAlign w:val="center"/>
          </w:tcPr>
          <w:p w14:paraId="6B202215" w14:textId="377574D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4AC86F7F" w14:textId="347B26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R$ 128,00</w:t>
            </w:r>
          </w:p>
        </w:tc>
        <w:tc>
          <w:tcPr>
            <w:tcW w:w="1276" w:type="dxa"/>
            <w:vAlign w:val="center"/>
          </w:tcPr>
          <w:p w14:paraId="066A3C53" w14:textId="75797BC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498DFD2" w14:textId="797A27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7CF4072" w14:textId="033B68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9FDDB9D" w14:textId="77777777" w:rsidTr="00CE5D45">
        <w:trPr>
          <w:jc w:val="center"/>
        </w:trPr>
        <w:tc>
          <w:tcPr>
            <w:tcW w:w="557" w:type="dxa"/>
            <w:vAlign w:val="center"/>
          </w:tcPr>
          <w:p w14:paraId="2E2C96F6" w14:textId="41437B0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166</w:t>
            </w:r>
          </w:p>
        </w:tc>
        <w:tc>
          <w:tcPr>
            <w:tcW w:w="1134" w:type="dxa"/>
            <w:vAlign w:val="center"/>
          </w:tcPr>
          <w:p w14:paraId="7FA83547" w14:textId="7D4647E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310E3CB" w14:textId="4436DE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PISCA VOYAGE</w:t>
            </w:r>
          </w:p>
        </w:tc>
        <w:tc>
          <w:tcPr>
            <w:tcW w:w="1417" w:type="dxa"/>
            <w:vAlign w:val="center"/>
          </w:tcPr>
          <w:p w14:paraId="69FFDE73" w14:textId="790A47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805DDC9" w14:textId="0BEC3C0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41A3319" w14:textId="479A1A3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R$ 160,00</w:t>
            </w:r>
          </w:p>
        </w:tc>
        <w:tc>
          <w:tcPr>
            <w:tcW w:w="1276" w:type="dxa"/>
            <w:vAlign w:val="center"/>
          </w:tcPr>
          <w:p w14:paraId="6C272012" w14:textId="64F5D0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4063226" w14:textId="0FB592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CBEACF3" w14:textId="1F3BC8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F7E2D3D" w14:textId="77777777" w:rsidTr="00CE5D45">
        <w:trPr>
          <w:jc w:val="center"/>
        </w:trPr>
        <w:tc>
          <w:tcPr>
            <w:tcW w:w="557" w:type="dxa"/>
            <w:vAlign w:val="center"/>
          </w:tcPr>
          <w:p w14:paraId="4ADF0142" w14:textId="69DA9D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167</w:t>
            </w:r>
          </w:p>
        </w:tc>
        <w:tc>
          <w:tcPr>
            <w:tcW w:w="1134" w:type="dxa"/>
            <w:vAlign w:val="center"/>
          </w:tcPr>
          <w:p w14:paraId="6840180B" w14:textId="4693BDC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DE73A61" w14:textId="4DC2AC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KIT TRANSMISSÃO MOTOCICLETA</w:t>
            </w:r>
          </w:p>
        </w:tc>
        <w:tc>
          <w:tcPr>
            <w:tcW w:w="1417" w:type="dxa"/>
            <w:vAlign w:val="center"/>
          </w:tcPr>
          <w:p w14:paraId="2AB79A05" w14:textId="195C01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09C722E" w14:textId="04E2D00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CD529AC" w14:textId="58E263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R$ 640,00</w:t>
            </w:r>
          </w:p>
        </w:tc>
        <w:tc>
          <w:tcPr>
            <w:tcW w:w="1276" w:type="dxa"/>
            <w:vAlign w:val="center"/>
          </w:tcPr>
          <w:p w14:paraId="48AC98F4" w14:textId="7C2017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074B105" w14:textId="6D3717A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7B7C144" w14:textId="53387C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1B0E078" w14:textId="77777777" w:rsidTr="00CE5D45">
        <w:trPr>
          <w:jc w:val="center"/>
        </w:trPr>
        <w:tc>
          <w:tcPr>
            <w:tcW w:w="557" w:type="dxa"/>
            <w:vAlign w:val="center"/>
          </w:tcPr>
          <w:p w14:paraId="469A4757" w14:textId="4E663C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168</w:t>
            </w:r>
          </w:p>
        </w:tc>
        <w:tc>
          <w:tcPr>
            <w:tcW w:w="1134" w:type="dxa"/>
            <w:vAlign w:val="center"/>
          </w:tcPr>
          <w:p w14:paraId="27AFA7B4" w14:textId="5AC6F43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8C168BA" w14:textId="44B95A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CÂMARA DE AR TRASEIRA MOTOCICLETA</w:t>
            </w:r>
          </w:p>
        </w:tc>
        <w:tc>
          <w:tcPr>
            <w:tcW w:w="1417" w:type="dxa"/>
            <w:vAlign w:val="center"/>
          </w:tcPr>
          <w:p w14:paraId="4EDB7439" w14:textId="2E91C2C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4068194" w14:textId="538D596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8A5E090" w14:textId="1EFB26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2EA4A6F7" w14:textId="2C7F40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DA62379" w14:textId="677B1D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9ABDFAD" w14:textId="62D3413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EDE2548" w14:textId="77777777" w:rsidTr="00CE5D45">
        <w:trPr>
          <w:jc w:val="center"/>
        </w:trPr>
        <w:tc>
          <w:tcPr>
            <w:tcW w:w="557" w:type="dxa"/>
            <w:vAlign w:val="center"/>
          </w:tcPr>
          <w:p w14:paraId="79A00F4B" w14:textId="4ED39F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169</w:t>
            </w:r>
          </w:p>
        </w:tc>
        <w:tc>
          <w:tcPr>
            <w:tcW w:w="1134" w:type="dxa"/>
            <w:vAlign w:val="center"/>
          </w:tcPr>
          <w:p w14:paraId="0C7796D4" w14:textId="15C38D5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2E200AE" w14:textId="1B26CE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CÂMARA DE AR DIANTEIRA MOTOCICLETA</w:t>
            </w:r>
          </w:p>
        </w:tc>
        <w:tc>
          <w:tcPr>
            <w:tcW w:w="1417" w:type="dxa"/>
            <w:vAlign w:val="center"/>
          </w:tcPr>
          <w:p w14:paraId="1340FFDC" w14:textId="100F5F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FA45CEF" w14:textId="74CA8C5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F8E17A4" w14:textId="508290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292DA7C0" w14:textId="0B4F78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7893AEE" w14:textId="7137722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6A68F8E" w14:textId="201D6F1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B5342B9" w14:textId="77777777" w:rsidTr="00CE5D45">
        <w:trPr>
          <w:jc w:val="center"/>
        </w:trPr>
        <w:tc>
          <w:tcPr>
            <w:tcW w:w="557" w:type="dxa"/>
            <w:vAlign w:val="center"/>
          </w:tcPr>
          <w:p w14:paraId="2B492E2C" w14:textId="27022F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170</w:t>
            </w:r>
          </w:p>
        </w:tc>
        <w:tc>
          <w:tcPr>
            <w:tcW w:w="1134" w:type="dxa"/>
            <w:vAlign w:val="center"/>
          </w:tcPr>
          <w:p w14:paraId="317D20EE" w14:textId="200E441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8652739" w14:textId="6BD4D2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ADESIVAÇÃO MOTOCICLETA</w:t>
            </w:r>
          </w:p>
        </w:tc>
        <w:tc>
          <w:tcPr>
            <w:tcW w:w="1417" w:type="dxa"/>
            <w:vAlign w:val="center"/>
          </w:tcPr>
          <w:p w14:paraId="4B9E8A9A" w14:textId="2F3A23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C380812" w14:textId="5E165EA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C9A5103" w14:textId="759139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R$ 1.000,00</w:t>
            </w:r>
          </w:p>
        </w:tc>
        <w:tc>
          <w:tcPr>
            <w:tcW w:w="1276" w:type="dxa"/>
            <w:vAlign w:val="center"/>
          </w:tcPr>
          <w:p w14:paraId="3722BBF4" w14:textId="29FFB8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A914DA4" w14:textId="29231D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35C69CA" w14:textId="2F7E73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90B726E" w14:textId="77777777" w:rsidTr="00CE5D45">
        <w:trPr>
          <w:jc w:val="center"/>
        </w:trPr>
        <w:tc>
          <w:tcPr>
            <w:tcW w:w="557" w:type="dxa"/>
            <w:vAlign w:val="center"/>
          </w:tcPr>
          <w:p w14:paraId="543392F7" w14:textId="4C5AB3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171</w:t>
            </w:r>
          </w:p>
        </w:tc>
        <w:tc>
          <w:tcPr>
            <w:tcW w:w="1134" w:type="dxa"/>
            <w:vAlign w:val="center"/>
          </w:tcPr>
          <w:p w14:paraId="5999ECD0" w14:textId="089D6BA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11ED4AA" w14:textId="6B35C7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ADESIVAÇÃO CARRO</w:t>
            </w:r>
          </w:p>
        </w:tc>
        <w:tc>
          <w:tcPr>
            <w:tcW w:w="1417" w:type="dxa"/>
            <w:vAlign w:val="center"/>
          </w:tcPr>
          <w:p w14:paraId="16D11CDB" w14:textId="5570A8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F4CBFA5" w14:textId="24D1F66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E610A39" w14:textId="48A284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vAlign w:val="center"/>
          </w:tcPr>
          <w:p w14:paraId="1BD216E2" w14:textId="4A6062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5C49E69" w14:textId="71D6E5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2FE18D5" w14:textId="66C96A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E93BDEB" w14:textId="77777777" w:rsidTr="00CE5D45">
        <w:trPr>
          <w:jc w:val="center"/>
        </w:trPr>
        <w:tc>
          <w:tcPr>
            <w:tcW w:w="557" w:type="dxa"/>
            <w:vAlign w:val="center"/>
          </w:tcPr>
          <w:p w14:paraId="3731B1A4" w14:textId="7DD103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172</w:t>
            </w:r>
          </w:p>
        </w:tc>
        <w:tc>
          <w:tcPr>
            <w:tcW w:w="1134" w:type="dxa"/>
            <w:vAlign w:val="center"/>
          </w:tcPr>
          <w:p w14:paraId="0878A597" w14:textId="2F336BB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7755080" w14:textId="22DA17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CAPACETE</w:t>
            </w:r>
          </w:p>
        </w:tc>
        <w:tc>
          <w:tcPr>
            <w:tcW w:w="1417" w:type="dxa"/>
            <w:vAlign w:val="center"/>
          </w:tcPr>
          <w:p w14:paraId="0A9DEC49" w14:textId="50A274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77E5F52" w14:textId="2B2A59B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61BAC78" w14:textId="690CC8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R$ 2.000,00</w:t>
            </w:r>
          </w:p>
        </w:tc>
        <w:tc>
          <w:tcPr>
            <w:tcW w:w="1276" w:type="dxa"/>
            <w:vAlign w:val="center"/>
          </w:tcPr>
          <w:p w14:paraId="1EB47613" w14:textId="759871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C2281C2" w14:textId="1C221AE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2D8B490" w14:textId="201BCC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7BFA22C" w14:textId="77777777" w:rsidTr="00CE5D45">
        <w:trPr>
          <w:jc w:val="center"/>
        </w:trPr>
        <w:tc>
          <w:tcPr>
            <w:tcW w:w="557" w:type="dxa"/>
            <w:vAlign w:val="center"/>
          </w:tcPr>
          <w:p w14:paraId="34E9D6C2" w14:textId="4354EA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173</w:t>
            </w:r>
          </w:p>
        </w:tc>
        <w:tc>
          <w:tcPr>
            <w:tcW w:w="1134" w:type="dxa"/>
            <w:vAlign w:val="center"/>
          </w:tcPr>
          <w:p w14:paraId="09E0AA05" w14:textId="082EB6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AE7379E" w14:textId="06D598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COLETE DE SEGURANÇA REFLETIVO</w:t>
            </w:r>
          </w:p>
        </w:tc>
        <w:tc>
          <w:tcPr>
            <w:tcW w:w="1417" w:type="dxa"/>
            <w:vAlign w:val="center"/>
          </w:tcPr>
          <w:p w14:paraId="634D6BE8" w14:textId="6A27427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C31965F" w14:textId="5B9885A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0562945B" w14:textId="7380BED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R$ 900,00</w:t>
            </w:r>
          </w:p>
        </w:tc>
        <w:tc>
          <w:tcPr>
            <w:tcW w:w="1276" w:type="dxa"/>
            <w:vAlign w:val="center"/>
          </w:tcPr>
          <w:p w14:paraId="31E2125E" w14:textId="26A958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8E7798A" w14:textId="27CCE74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32E715B" w14:textId="64DDA0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243AFB9" w14:textId="77777777" w:rsidTr="00CE5D45">
        <w:trPr>
          <w:jc w:val="center"/>
        </w:trPr>
        <w:tc>
          <w:tcPr>
            <w:tcW w:w="557" w:type="dxa"/>
            <w:vAlign w:val="center"/>
          </w:tcPr>
          <w:p w14:paraId="6DBD6466" w14:textId="272C87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174</w:t>
            </w:r>
          </w:p>
        </w:tc>
        <w:tc>
          <w:tcPr>
            <w:tcW w:w="1134" w:type="dxa"/>
            <w:vAlign w:val="center"/>
          </w:tcPr>
          <w:p w14:paraId="15C184E9" w14:textId="004DBFE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C1488D4" w14:textId="4685DA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ARMÁRIO DE AÇO VERTICAL ESCRITÓRIO 02 PORTAS</w:t>
            </w:r>
          </w:p>
        </w:tc>
        <w:tc>
          <w:tcPr>
            <w:tcW w:w="1417" w:type="dxa"/>
            <w:vAlign w:val="center"/>
          </w:tcPr>
          <w:p w14:paraId="7AD210F7" w14:textId="196667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7E1DFC5" w14:textId="6348AD5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F527523" w14:textId="505F50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R$ 1.000,00</w:t>
            </w:r>
          </w:p>
        </w:tc>
        <w:tc>
          <w:tcPr>
            <w:tcW w:w="1276" w:type="dxa"/>
            <w:vAlign w:val="center"/>
          </w:tcPr>
          <w:p w14:paraId="7964A11E" w14:textId="369666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4860133" w14:textId="39032EE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3E8BA66" w14:textId="146DD93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CB156A2" w14:textId="77777777" w:rsidTr="00CE5D45">
        <w:trPr>
          <w:jc w:val="center"/>
        </w:trPr>
        <w:tc>
          <w:tcPr>
            <w:tcW w:w="557" w:type="dxa"/>
            <w:vAlign w:val="center"/>
          </w:tcPr>
          <w:p w14:paraId="09B92FCA" w14:textId="4808DE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175</w:t>
            </w:r>
          </w:p>
        </w:tc>
        <w:tc>
          <w:tcPr>
            <w:tcW w:w="1134" w:type="dxa"/>
            <w:vAlign w:val="center"/>
          </w:tcPr>
          <w:p w14:paraId="206B1B39" w14:textId="641B082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8000E15" w14:textId="1E1CB8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ARMÁRIO DE AÇO VERTICAL DE 12 PORTAS</w:t>
            </w:r>
          </w:p>
        </w:tc>
        <w:tc>
          <w:tcPr>
            <w:tcW w:w="1417" w:type="dxa"/>
            <w:vAlign w:val="center"/>
          </w:tcPr>
          <w:p w14:paraId="45291432" w14:textId="7E0AF8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3F89077" w14:textId="5E864F8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1CAF7F5" w14:textId="1625C6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R$ 1.600,00</w:t>
            </w:r>
          </w:p>
        </w:tc>
        <w:tc>
          <w:tcPr>
            <w:tcW w:w="1276" w:type="dxa"/>
            <w:vAlign w:val="center"/>
          </w:tcPr>
          <w:p w14:paraId="6297137F" w14:textId="59CE4A8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8D3D065" w14:textId="65747C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0EE9AB1" w14:textId="1D39B6D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AA266DF" w14:textId="77777777" w:rsidTr="00CE5D45">
        <w:trPr>
          <w:jc w:val="center"/>
        </w:trPr>
        <w:tc>
          <w:tcPr>
            <w:tcW w:w="557" w:type="dxa"/>
            <w:vAlign w:val="center"/>
          </w:tcPr>
          <w:p w14:paraId="6A5578FD" w14:textId="6073B3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176</w:t>
            </w:r>
          </w:p>
        </w:tc>
        <w:tc>
          <w:tcPr>
            <w:tcW w:w="1134" w:type="dxa"/>
            <w:vAlign w:val="center"/>
          </w:tcPr>
          <w:p w14:paraId="6C0F70BA" w14:textId="2BE3CFA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7648236" w14:textId="4B835DF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GELADEIRA</w:t>
            </w:r>
          </w:p>
        </w:tc>
        <w:tc>
          <w:tcPr>
            <w:tcW w:w="1417" w:type="dxa"/>
            <w:vAlign w:val="center"/>
          </w:tcPr>
          <w:p w14:paraId="55E42829" w14:textId="05E7854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CE57EDE" w14:textId="4BD6398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B40D98B" w14:textId="69E283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R$ 2.500,00</w:t>
            </w:r>
          </w:p>
        </w:tc>
        <w:tc>
          <w:tcPr>
            <w:tcW w:w="1276" w:type="dxa"/>
            <w:vAlign w:val="center"/>
          </w:tcPr>
          <w:p w14:paraId="01E6B3F8" w14:textId="6608E4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A92D7FC" w14:textId="6AE705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E749C71" w14:textId="4BEBC26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6ED7585" w14:textId="77777777" w:rsidTr="00CE5D45">
        <w:trPr>
          <w:jc w:val="center"/>
        </w:trPr>
        <w:tc>
          <w:tcPr>
            <w:tcW w:w="557" w:type="dxa"/>
            <w:vAlign w:val="center"/>
          </w:tcPr>
          <w:p w14:paraId="63513CAC" w14:textId="67307D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177</w:t>
            </w:r>
          </w:p>
        </w:tc>
        <w:tc>
          <w:tcPr>
            <w:tcW w:w="1134" w:type="dxa"/>
            <w:vAlign w:val="center"/>
          </w:tcPr>
          <w:p w14:paraId="3E916D26" w14:textId="3CD1F35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C151C66" w14:textId="679926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CAMA BELICHE SOLTEIRO AÇO REFORÇADO TUBULAR</w:t>
            </w:r>
          </w:p>
        </w:tc>
        <w:tc>
          <w:tcPr>
            <w:tcW w:w="1417" w:type="dxa"/>
            <w:vAlign w:val="center"/>
          </w:tcPr>
          <w:p w14:paraId="00EF6DD8" w14:textId="1ED08F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C55A373" w14:textId="1A52EAB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C6C6484" w14:textId="1134872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R$ 1.600,00</w:t>
            </w:r>
          </w:p>
        </w:tc>
        <w:tc>
          <w:tcPr>
            <w:tcW w:w="1276" w:type="dxa"/>
            <w:vAlign w:val="center"/>
          </w:tcPr>
          <w:p w14:paraId="65591D5A" w14:textId="2C569BC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6C7FA36" w14:textId="4452A3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0D6AE66" w14:textId="34B530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77FA02B" w14:textId="77777777" w:rsidTr="00CE5D45">
        <w:trPr>
          <w:jc w:val="center"/>
        </w:trPr>
        <w:tc>
          <w:tcPr>
            <w:tcW w:w="557" w:type="dxa"/>
            <w:vAlign w:val="center"/>
          </w:tcPr>
          <w:p w14:paraId="7EC22975" w14:textId="566AE1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178</w:t>
            </w:r>
          </w:p>
        </w:tc>
        <w:tc>
          <w:tcPr>
            <w:tcW w:w="1134" w:type="dxa"/>
            <w:vAlign w:val="center"/>
          </w:tcPr>
          <w:p w14:paraId="79BD6BE8" w14:textId="5AE5FF1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2E18D9A" w14:textId="36F228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COLCHÃO SOLTEIRO</w:t>
            </w:r>
          </w:p>
        </w:tc>
        <w:tc>
          <w:tcPr>
            <w:tcW w:w="1417" w:type="dxa"/>
            <w:vAlign w:val="center"/>
          </w:tcPr>
          <w:p w14:paraId="5202438E" w14:textId="2782A15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BE68D1B" w14:textId="407D2CD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6C01B94" w14:textId="51AFF89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R$ 1.400,00</w:t>
            </w:r>
          </w:p>
        </w:tc>
        <w:tc>
          <w:tcPr>
            <w:tcW w:w="1276" w:type="dxa"/>
            <w:vAlign w:val="center"/>
          </w:tcPr>
          <w:p w14:paraId="62EEBD47" w14:textId="449806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BE035B0" w14:textId="1F0DEB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378AC87" w14:textId="22AB2F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7972AC8" w14:textId="77777777" w:rsidTr="00CE5D45">
        <w:trPr>
          <w:jc w:val="center"/>
        </w:trPr>
        <w:tc>
          <w:tcPr>
            <w:tcW w:w="557" w:type="dxa"/>
            <w:vAlign w:val="center"/>
          </w:tcPr>
          <w:p w14:paraId="66306564" w14:textId="3FC530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179</w:t>
            </w:r>
          </w:p>
        </w:tc>
        <w:tc>
          <w:tcPr>
            <w:tcW w:w="1134" w:type="dxa"/>
            <w:vAlign w:val="center"/>
          </w:tcPr>
          <w:p w14:paraId="69AE8A03" w14:textId="508BA08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7F18960" w14:textId="16AE5C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CADEIRA PLÁSTICA REFORÇADA</w:t>
            </w:r>
          </w:p>
        </w:tc>
        <w:tc>
          <w:tcPr>
            <w:tcW w:w="1417" w:type="dxa"/>
            <w:vAlign w:val="center"/>
          </w:tcPr>
          <w:p w14:paraId="3830247B" w14:textId="6A2BA9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9F45F26" w14:textId="7C57F5A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EF2EDD4" w14:textId="50AD85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689A9A41" w14:textId="691100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E1CB151" w14:textId="57858C4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DCB3402" w14:textId="343BA4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53E2326" w14:textId="77777777" w:rsidTr="00CE5D45">
        <w:trPr>
          <w:jc w:val="center"/>
        </w:trPr>
        <w:tc>
          <w:tcPr>
            <w:tcW w:w="557" w:type="dxa"/>
            <w:vAlign w:val="center"/>
          </w:tcPr>
          <w:p w14:paraId="7D5136CF" w14:textId="728879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180</w:t>
            </w:r>
          </w:p>
        </w:tc>
        <w:tc>
          <w:tcPr>
            <w:tcW w:w="1134" w:type="dxa"/>
            <w:vAlign w:val="center"/>
          </w:tcPr>
          <w:p w14:paraId="2FB0A2A7" w14:textId="4E40F33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65CB976" w14:textId="75EAB87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CADEIRA ESCRITÓRIO</w:t>
            </w:r>
          </w:p>
        </w:tc>
        <w:tc>
          <w:tcPr>
            <w:tcW w:w="1417" w:type="dxa"/>
            <w:vAlign w:val="center"/>
          </w:tcPr>
          <w:p w14:paraId="4E43A0B5" w14:textId="3F22DF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3792C7A" w14:textId="1449CB6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AAC0D4D" w14:textId="5B08AD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R$ 600,00</w:t>
            </w:r>
          </w:p>
        </w:tc>
        <w:tc>
          <w:tcPr>
            <w:tcW w:w="1276" w:type="dxa"/>
            <w:vAlign w:val="center"/>
          </w:tcPr>
          <w:p w14:paraId="258719AB" w14:textId="1580BB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AF06EAA" w14:textId="3AB166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4D25CC8" w14:textId="5C85D2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A675EE6" w14:textId="77777777" w:rsidTr="00CE5D45">
        <w:trPr>
          <w:jc w:val="center"/>
        </w:trPr>
        <w:tc>
          <w:tcPr>
            <w:tcW w:w="557" w:type="dxa"/>
            <w:vAlign w:val="center"/>
          </w:tcPr>
          <w:p w14:paraId="0BD72F04" w14:textId="3CCDA7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181</w:t>
            </w:r>
          </w:p>
        </w:tc>
        <w:tc>
          <w:tcPr>
            <w:tcW w:w="1134" w:type="dxa"/>
            <w:vAlign w:val="center"/>
          </w:tcPr>
          <w:p w14:paraId="5933677F" w14:textId="05F0D7B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4165213" w14:textId="2661D0C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BIRÔ DE MADEIRA</w:t>
            </w:r>
          </w:p>
        </w:tc>
        <w:tc>
          <w:tcPr>
            <w:tcW w:w="1417" w:type="dxa"/>
            <w:vAlign w:val="center"/>
          </w:tcPr>
          <w:p w14:paraId="07575BB4" w14:textId="5565F9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D65AFBA" w14:textId="29E554D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01135A46" w14:textId="3790C1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R$ 800,00</w:t>
            </w:r>
          </w:p>
        </w:tc>
        <w:tc>
          <w:tcPr>
            <w:tcW w:w="1276" w:type="dxa"/>
            <w:vAlign w:val="center"/>
          </w:tcPr>
          <w:p w14:paraId="5E7AF1E4" w14:textId="31DB323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D9E9617" w14:textId="3247D37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7F0C2A1" w14:textId="16D2F2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47004D88" w14:textId="77777777" w:rsidTr="00CE5D45">
        <w:trPr>
          <w:jc w:val="center"/>
        </w:trPr>
        <w:tc>
          <w:tcPr>
            <w:tcW w:w="557" w:type="dxa"/>
            <w:vAlign w:val="center"/>
          </w:tcPr>
          <w:p w14:paraId="5AB0712C" w14:textId="4AAC6E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182</w:t>
            </w:r>
          </w:p>
        </w:tc>
        <w:tc>
          <w:tcPr>
            <w:tcW w:w="1134" w:type="dxa"/>
            <w:vAlign w:val="center"/>
          </w:tcPr>
          <w:p w14:paraId="3DF29A19" w14:textId="3202FE7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PERMANENTE</w:t>
            </w:r>
          </w:p>
        </w:tc>
        <w:tc>
          <w:tcPr>
            <w:tcW w:w="1418" w:type="dxa"/>
            <w:vAlign w:val="center"/>
          </w:tcPr>
          <w:p w14:paraId="1F0E8740" w14:textId="7A03DF4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COMPUTADOR</w:t>
            </w:r>
          </w:p>
        </w:tc>
        <w:tc>
          <w:tcPr>
            <w:tcW w:w="1417" w:type="dxa"/>
            <w:vAlign w:val="center"/>
          </w:tcPr>
          <w:p w14:paraId="0B6777BF" w14:textId="7A2D69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BEM DURÁVEL COM VIDA ÚTIL PROLONGADA, DESTINADO A APOIAR DE FORMA CONTÍNUA AS ATIVIDADES INSTITUCIONAIS.</w:t>
            </w:r>
          </w:p>
        </w:tc>
        <w:tc>
          <w:tcPr>
            <w:tcW w:w="1276" w:type="dxa"/>
            <w:vAlign w:val="center"/>
          </w:tcPr>
          <w:p w14:paraId="1B699788" w14:textId="638BFED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CE6F846" w14:textId="7C1F19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vAlign w:val="center"/>
          </w:tcPr>
          <w:p w14:paraId="03CF744B" w14:textId="3BE69B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8AD1313" w14:textId="0B692D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2C191BA" w14:textId="297FB27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357726D" w14:textId="77777777" w:rsidTr="00CE5D45">
        <w:trPr>
          <w:jc w:val="center"/>
        </w:trPr>
        <w:tc>
          <w:tcPr>
            <w:tcW w:w="557" w:type="dxa"/>
            <w:vAlign w:val="center"/>
          </w:tcPr>
          <w:p w14:paraId="71AB46C0" w14:textId="45A3DBC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183</w:t>
            </w:r>
          </w:p>
        </w:tc>
        <w:tc>
          <w:tcPr>
            <w:tcW w:w="1134" w:type="dxa"/>
            <w:vAlign w:val="center"/>
          </w:tcPr>
          <w:p w14:paraId="52C6269D" w14:textId="6B28787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PERMANENTE</w:t>
            </w:r>
          </w:p>
        </w:tc>
        <w:tc>
          <w:tcPr>
            <w:tcW w:w="1418" w:type="dxa"/>
            <w:vAlign w:val="center"/>
          </w:tcPr>
          <w:p w14:paraId="16C44069" w14:textId="034471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IMPRESSORA COLORIDA</w:t>
            </w:r>
          </w:p>
        </w:tc>
        <w:tc>
          <w:tcPr>
            <w:tcW w:w="1417" w:type="dxa"/>
            <w:vAlign w:val="center"/>
          </w:tcPr>
          <w:p w14:paraId="01E7BACA" w14:textId="28AAA6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BEM DURÁVEL COM VIDA ÚTIL PROLONGADA, DESTINADO A APOIAR DE FORMA CONTÍNUA AS ATIVIDADES INSTITUCIONAIS.</w:t>
            </w:r>
          </w:p>
        </w:tc>
        <w:tc>
          <w:tcPr>
            <w:tcW w:w="1276" w:type="dxa"/>
            <w:vAlign w:val="center"/>
          </w:tcPr>
          <w:p w14:paraId="31F5852A" w14:textId="3BDDEDF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302756D" w14:textId="1939717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R$ 1.500,00</w:t>
            </w:r>
          </w:p>
        </w:tc>
        <w:tc>
          <w:tcPr>
            <w:tcW w:w="1276" w:type="dxa"/>
            <w:vAlign w:val="center"/>
          </w:tcPr>
          <w:p w14:paraId="005FA6ED" w14:textId="544E06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0937AC8" w14:textId="34EE4E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4DA3CB2" w14:textId="4A6DF3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8DE5E5C" w14:textId="77777777" w:rsidTr="00CE5D45">
        <w:trPr>
          <w:jc w:val="center"/>
        </w:trPr>
        <w:tc>
          <w:tcPr>
            <w:tcW w:w="557" w:type="dxa"/>
            <w:vAlign w:val="center"/>
          </w:tcPr>
          <w:p w14:paraId="6CCD7971" w14:textId="55E044C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184</w:t>
            </w:r>
          </w:p>
        </w:tc>
        <w:tc>
          <w:tcPr>
            <w:tcW w:w="1134" w:type="dxa"/>
            <w:vAlign w:val="center"/>
          </w:tcPr>
          <w:p w14:paraId="21B8C695" w14:textId="02E9602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8A71693" w14:textId="6F6E053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TELEVISÃO DE 40 POLEGADAS</w:t>
            </w:r>
          </w:p>
        </w:tc>
        <w:tc>
          <w:tcPr>
            <w:tcW w:w="1417" w:type="dxa"/>
            <w:vAlign w:val="center"/>
          </w:tcPr>
          <w:p w14:paraId="4D19D414" w14:textId="12F1551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2E9D276" w14:textId="121A702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F3BF8D9" w14:textId="1F44AC6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R$ 1.500,00</w:t>
            </w:r>
          </w:p>
        </w:tc>
        <w:tc>
          <w:tcPr>
            <w:tcW w:w="1276" w:type="dxa"/>
            <w:vAlign w:val="center"/>
          </w:tcPr>
          <w:p w14:paraId="0AC6599A" w14:textId="371AB3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6682855" w14:textId="6181FC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4E03859" w14:textId="0DDAEA6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761C755" w14:textId="77777777" w:rsidTr="00CE5D45">
        <w:trPr>
          <w:jc w:val="center"/>
        </w:trPr>
        <w:tc>
          <w:tcPr>
            <w:tcW w:w="557" w:type="dxa"/>
            <w:vAlign w:val="center"/>
          </w:tcPr>
          <w:p w14:paraId="05D6D9D3" w14:textId="6520A4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185</w:t>
            </w:r>
          </w:p>
        </w:tc>
        <w:tc>
          <w:tcPr>
            <w:tcW w:w="1134" w:type="dxa"/>
            <w:vAlign w:val="center"/>
          </w:tcPr>
          <w:p w14:paraId="1E6F246F" w14:textId="4DCF5B6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8D57351" w14:textId="4CF6D5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RÁDIO DE COMUNICAÇÃO DIGITAL PORTÁTIL, COM TECNOLOGIA TETRA OU MOTOTRBO, COM ALCANCE DE 20 KM</w:t>
            </w:r>
          </w:p>
        </w:tc>
        <w:tc>
          <w:tcPr>
            <w:tcW w:w="1417" w:type="dxa"/>
            <w:vAlign w:val="center"/>
          </w:tcPr>
          <w:p w14:paraId="1FB5BEB9" w14:textId="4EAE57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A627FF3" w14:textId="543F0F8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FD33E5B" w14:textId="30A05F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R$ 25.600,00</w:t>
            </w:r>
          </w:p>
        </w:tc>
        <w:tc>
          <w:tcPr>
            <w:tcW w:w="1276" w:type="dxa"/>
            <w:vAlign w:val="center"/>
          </w:tcPr>
          <w:p w14:paraId="760C01EC" w14:textId="670681A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5B2A4E8" w14:textId="2F2C4CB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16D40F4" w14:textId="7D76DBC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5F65EAD" w14:textId="77777777" w:rsidTr="00CE5D45">
        <w:trPr>
          <w:jc w:val="center"/>
        </w:trPr>
        <w:tc>
          <w:tcPr>
            <w:tcW w:w="557" w:type="dxa"/>
            <w:vAlign w:val="center"/>
          </w:tcPr>
          <w:p w14:paraId="4D28B091" w14:textId="077D10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186</w:t>
            </w:r>
          </w:p>
        </w:tc>
        <w:tc>
          <w:tcPr>
            <w:tcW w:w="1134" w:type="dxa"/>
            <w:vAlign w:val="center"/>
          </w:tcPr>
          <w:p w14:paraId="2D0A765B" w14:textId="2C64570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56B4612" w14:textId="65EB16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CENTRAL DE FIXA/MÓVEL DE RÁDIO DE COMUNICADOR DIGITAL, COM TECNOLOGIA TETRA OU MOTOTRBO, COM ANTENA EXTERNA</w:t>
            </w:r>
          </w:p>
        </w:tc>
        <w:tc>
          <w:tcPr>
            <w:tcW w:w="1417" w:type="dxa"/>
            <w:vAlign w:val="center"/>
          </w:tcPr>
          <w:p w14:paraId="7F6BDF2D" w14:textId="73F4EA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85DBBDA" w14:textId="635F4E9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EFC99CC" w14:textId="138058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R$ 15.000,00</w:t>
            </w:r>
          </w:p>
        </w:tc>
        <w:tc>
          <w:tcPr>
            <w:tcW w:w="1276" w:type="dxa"/>
            <w:vAlign w:val="center"/>
          </w:tcPr>
          <w:p w14:paraId="6BA50DC2" w14:textId="7E2DB7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60DC5FC" w14:textId="68FC7E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9712DC9" w14:textId="666AF0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8F58051" w14:textId="77777777" w:rsidTr="00CE5D45">
        <w:trPr>
          <w:jc w:val="center"/>
        </w:trPr>
        <w:tc>
          <w:tcPr>
            <w:tcW w:w="557" w:type="dxa"/>
            <w:vAlign w:val="center"/>
          </w:tcPr>
          <w:p w14:paraId="279AC07B" w14:textId="52F500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187</w:t>
            </w:r>
          </w:p>
        </w:tc>
        <w:tc>
          <w:tcPr>
            <w:tcW w:w="1134" w:type="dxa"/>
            <w:vAlign w:val="center"/>
          </w:tcPr>
          <w:p w14:paraId="76D6F9E9" w14:textId="52BECE1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03E4792" w14:textId="7AF2F8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LÂMPADA 9W</w:t>
            </w:r>
          </w:p>
        </w:tc>
        <w:tc>
          <w:tcPr>
            <w:tcW w:w="1417" w:type="dxa"/>
            <w:vAlign w:val="center"/>
          </w:tcPr>
          <w:p w14:paraId="604C837B" w14:textId="16FA13C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25CDE8C" w14:textId="525FAE0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FD28B08" w14:textId="21F7336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R$ 96,00</w:t>
            </w:r>
          </w:p>
        </w:tc>
        <w:tc>
          <w:tcPr>
            <w:tcW w:w="1276" w:type="dxa"/>
            <w:vAlign w:val="center"/>
          </w:tcPr>
          <w:p w14:paraId="7B2C9A94" w14:textId="4C8A0E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9331686" w14:textId="518EC1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7F40F23" w14:textId="2EB6EB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8DB1498" w14:textId="77777777" w:rsidTr="00CE5D45">
        <w:trPr>
          <w:jc w:val="center"/>
        </w:trPr>
        <w:tc>
          <w:tcPr>
            <w:tcW w:w="557" w:type="dxa"/>
            <w:vAlign w:val="center"/>
          </w:tcPr>
          <w:p w14:paraId="6D486BA7" w14:textId="5C08C8B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188</w:t>
            </w:r>
          </w:p>
        </w:tc>
        <w:tc>
          <w:tcPr>
            <w:tcW w:w="1134" w:type="dxa"/>
            <w:vAlign w:val="center"/>
          </w:tcPr>
          <w:p w14:paraId="0E56E9C5" w14:textId="0561D2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752E709" w14:textId="19D527A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LÂMPADA 40W</w:t>
            </w:r>
          </w:p>
        </w:tc>
        <w:tc>
          <w:tcPr>
            <w:tcW w:w="1417" w:type="dxa"/>
            <w:vAlign w:val="center"/>
          </w:tcPr>
          <w:p w14:paraId="02760E27" w14:textId="343DD4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609A565" w14:textId="0026B1C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B1AC226" w14:textId="580C80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0C970DF4" w14:textId="7CA6ED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9FF1240" w14:textId="4DD2C1E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96BD519" w14:textId="613879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53696F8" w14:textId="77777777" w:rsidTr="00CE5D45">
        <w:trPr>
          <w:jc w:val="center"/>
        </w:trPr>
        <w:tc>
          <w:tcPr>
            <w:tcW w:w="557" w:type="dxa"/>
            <w:vAlign w:val="center"/>
          </w:tcPr>
          <w:p w14:paraId="37B1F65E" w14:textId="512BF91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189</w:t>
            </w:r>
          </w:p>
        </w:tc>
        <w:tc>
          <w:tcPr>
            <w:tcW w:w="1134" w:type="dxa"/>
            <w:vAlign w:val="center"/>
          </w:tcPr>
          <w:p w14:paraId="4145443F" w14:textId="552A86C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9580566" w14:textId="6F53CB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REFLETOR DE LED 100W</w:t>
            </w:r>
          </w:p>
        </w:tc>
        <w:tc>
          <w:tcPr>
            <w:tcW w:w="1417" w:type="dxa"/>
            <w:vAlign w:val="center"/>
          </w:tcPr>
          <w:p w14:paraId="60D3CBBB" w14:textId="2EC4D1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83BAF2F" w14:textId="7FD7386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64BC6747" w14:textId="72219E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2AD2FA64" w14:textId="05B6C6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ADCA1DF" w14:textId="0A26F3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D3AD627" w14:textId="20D196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63A59BB" w14:textId="77777777" w:rsidTr="00CE5D45">
        <w:trPr>
          <w:jc w:val="center"/>
        </w:trPr>
        <w:tc>
          <w:tcPr>
            <w:tcW w:w="557" w:type="dxa"/>
            <w:vAlign w:val="center"/>
          </w:tcPr>
          <w:p w14:paraId="2A4A8B3A" w14:textId="63E649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190</w:t>
            </w:r>
          </w:p>
        </w:tc>
        <w:tc>
          <w:tcPr>
            <w:tcW w:w="1134" w:type="dxa"/>
            <w:vAlign w:val="center"/>
          </w:tcPr>
          <w:p w14:paraId="08CBEF77" w14:textId="3698275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2AE4EF9" w14:textId="029921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TUBO EXTENSÍVEL (SANFONADO)</w:t>
            </w:r>
          </w:p>
        </w:tc>
        <w:tc>
          <w:tcPr>
            <w:tcW w:w="1417" w:type="dxa"/>
            <w:vAlign w:val="center"/>
          </w:tcPr>
          <w:p w14:paraId="44185669" w14:textId="429C0C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4B7DD92" w14:textId="37ED000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CBC2BAA" w14:textId="21F95E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R$ 150,00</w:t>
            </w:r>
          </w:p>
        </w:tc>
        <w:tc>
          <w:tcPr>
            <w:tcW w:w="1276" w:type="dxa"/>
            <w:vAlign w:val="center"/>
          </w:tcPr>
          <w:p w14:paraId="69E3FBE3" w14:textId="67DBDD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A431937" w14:textId="114226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B2B4672" w14:textId="4E4888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A62400E" w14:textId="77777777" w:rsidTr="00CE5D45">
        <w:trPr>
          <w:jc w:val="center"/>
        </w:trPr>
        <w:tc>
          <w:tcPr>
            <w:tcW w:w="557" w:type="dxa"/>
            <w:vAlign w:val="center"/>
          </w:tcPr>
          <w:p w14:paraId="77913E5C" w14:textId="7B6AC3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191</w:t>
            </w:r>
          </w:p>
        </w:tc>
        <w:tc>
          <w:tcPr>
            <w:tcW w:w="1134" w:type="dxa"/>
            <w:vAlign w:val="center"/>
          </w:tcPr>
          <w:p w14:paraId="1A12510D" w14:textId="7D72A6A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BBC1C7D" w14:textId="1C604A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CHAVE DE FENDA</w:t>
            </w:r>
          </w:p>
        </w:tc>
        <w:tc>
          <w:tcPr>
            <w:tcW w:w="1417" w:type="dxa"/>
            <w:vAlign w:val="center"/>
          </w:tcPr>
          <w:p w14:paraId="0A9DCD2B" w14:textId="0D0082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2D4915B" w14:textId="61BD0B2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FD94CBE" w14:textId="7CE37D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1E61D218" w14:textId="19BF6E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9C5979F" w14:textId="5176C8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C566B62" w14:textId="7F3766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DFE082B" w14:textId="77777777" w:rsidTr="00CE5D45">
        <w:trPr>
          <w:jc w:val="center"/>
        </w:trPr>
        <w:tc>
          <w:tcPr>
            <w:tcW w:w="557" w:type="dxa"/>
            <w:vAlign w:val="center"/>
          </w:tcPr>
          <w:p w14:paraId="66402E6D" w14:textId="383B75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192</w:t>
            </w:r>
          </w:p>
        </w:tc>
        <w:tc>
          <w:tcPr>
            <w:tcW w:w="1134" w:type="dxa"/>
            <w:vAlign w:val="center"/>
          </w:tcPr>
          <w:p w14:paraId="47420787" w14:textId="66DB02F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B27B084" w14:textId="66C40F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CHAVE PHILIPS</w:t>
            </w:r>
          </w:p>
        </w:tc>
        <w:tc>
          <w:tcPr>
            <w:tcW w:w="1417" w:type="dxa"/>
            <w:vAlign w:val="center"/>
          </w:tcPr>
          <w:p w14:paraId="4CAB9610" w14:textId="400A0D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DA8C30B" w14:textId="213C520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E4F7806" w14:textId="3203AC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49BC8846" w14:textId="430E8A0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0C4B647" w14:textId="0548BB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5919B41" w14:textId="7890BE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948565C" w14:textId="77777777" w:rsidTr="00CE5D45">
        <w:trPr>
          <w:jc w:val="center"/>
        </w:trPr>
        <w:tc>
          <w:tcPr>
            <w:tcW w:w="557" w:type="dxa"/>
            <w:vAlign w:val="center"/>
          </w:tcPr>
          <w:p w14:paraId="458C47B1" w14:textId="66F7220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193</w:t>
            </w:r>
          </w:p>
        </w:tc>
        <w:tc>
          <w:tcPr>
            <w:tcW w:w="1134" w:type="dxa"/>
            <w:vAlign w:val="center"/>
          </w:tcPr>
          <w:p w14:paraId="31A724B2" w14:textId="39E8A38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437A0DE" w14:textId="58F5A6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CHAVE DE BOCA KIT</w:t>
            </w:r>
          </w:p>
        </w:tc>
        <w:tc>
          <w:tcPr>
            <w:tcW w:w="1417" w:type="dxa"/>
            <w:vAlign w:val="center"/>
          </w:tcPr>
          <w:p w14:paraId="15236D8C" w14:textId="7CC9EF7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B2E41F2" w14:textId="29F392B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8A4893B" w14:textId="60F9CC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R$ 100,00</w:t>
            </w:r>
          </w:p>
        </w:tc>
        <w:tc>
          <w:tcPr>
            <w:tcW w:w="1276" w:type="dxa"/>
            <w:vAlign w:val="center"/>
          </w:tcPr>
          <w:p w14:paraId="2B314545" w14:textId="2F2AD7B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C3B41AF" w14:textId="19FA4C7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8539358" w14:textId="43FEF4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4885191" w14:textId="77777777" w:rsidTr="00CE5D45">
        <w:trPr>
          <w:jc w:val="center"/>
        </w:trPr>
        <w:tc>
          <w:tcPr>
            <w:tcW w:w="557" w:type="dxa"/>
            <w:vAlign w:val="center"/>
          </w:tcPr>
          <w:p w14:paraId="5725D486" w14:textId="70E73E2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194</w:t>
            </w:r>
          </w:p>
        </w:tc>
        <w:tc>
          <w:tcPr>
            <w:tcW w:w="1134" w:type="dxa"/>
            <w:vAlign w:val="center"/>
          </w:tcPr>
          <w:p w14:paraId="6156EEFF" w14:textId="760A37F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F1B9011" w14:textId="08B2ED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ALICATE</w:t>
            </w:r>
          </w:p>
        </w:tc>
        <w:tc>
          <w:tcPr>
            <w:tcW w:w="1417" w:type="dxa"/>
            <w:vAlign w:val="center"/>
          </w:tcPr>
          <w:p w14:paraId="3F72B770" w14:textId="787842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EF426AB" w14:textId="452EEEF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77C45EF" w14:textId="39CB85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R$ 90,00</w:t>
            </w:r>
          </w:p>
        </w:tc>
        <w:tc>
          <w:tcPr>
            <w:tcW w:w="1276" w:type="dxa"/>
            <w:vAlign w:val="center"/>
          </w:tcPr>
          <w:p w14:paraId="2593DD88" w14:textId="0418923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4A67FFA" w14:textId="49B93D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2885DED" w14:textId="7422D4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D71AD70" w14:textId="77777777" w:rsidTr="00CE5D45">
        <w:trPr>
          <w:jc w:val="center"/>
        </w:trPr>
        <w:tc>
          <w:tcPr>
            <w:tcW w:w="557" w:type="dxa"/>
            <w:vAlign w:val="center"/>
          </w:tcPr>
          <w:p w14:paraId="2CAE2D46" w14:textId="093C6C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195</w:t>
            </w:r>
          </w:p>
        </w:tc>
        <w:tc>
          <w:tcPr>
            <w:tcW w:w="1134" w:type="dxa"/>
            <w:vAlign w:val="center"/>
          </w:tcPr>
          <w:p w14:paraId="310BAB2D" w14:textId="34C22FB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7B2A189" w14:textId="3AA4C7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PORTA SANFONADA</w:t>
            </w:r>
          </w:p>
        </w:tc>
        <w:tc>
          <w:tcPr>
            <w:tcW w:w="1417" w:type="dxa"/>
            <w:vAlign w:val="center"/>
          </w:tcPr>
          <w:p w14:paraId="0AEBC37D" w14:textId="5315F9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1B7472A" w14:textId="0916A02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F31C4F0" w14:textId="46E300A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735D0B3E" w14:textId="388FBC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385447B" w14:textId="2124D1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AA0FF5F" w14:textId="6F4DEA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45D172E" w14:textId="77777777" w:rsidTr="00CE5D45">
        <w:trPr>
          <w:jc w:val="center"/>
        </w:trPr>
        <w:tc>
          <w:tcPr>
            <w:tcW w:w="557" w:type="dxa"/>
            <w:vAlign w:val="center"/>
          </w:tcPr>
          <w:p w14:paraId="1D1777EF" w14:textId="450F55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196</w:t>
            </w:r>
          </w:p>
        </w:tc>
        <w:tc>
          <w:tcPr>
            <w:tcW w:w="1134" w:type="dxa"/>
            <w:vAlign w:val="center"/>
          </w:tcPr>
          <w:p w14:paraId="2860C1ED" w14:textId="4381E09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2FC5A1F" w14:textId="143657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REPARO VASO SANITÁRIO</w:t>
            </w:r>
          </w:p>
        </w:tc>
        <w:tc>
          <w:tcPr>
            <w:tcW w:w="1417" w:type="dxa"/>
            <w:vAlign w:val="center"/>
          </w:tcPr>
          <w:p w14:paraId="461A1381" w14:textId="67F3B5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16B1733" w14:textId="4872DAA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465E97A" w14:textId="406A09B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44BAC12A" w14:textId="60E3C7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B914BE9" w14:textId="2A6BC43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01A19D1" w14:textId="5949D1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DB15AB5" w14:textId="77777777" w:rsidTr="00CE5D45">
        <w:trPr>
          <w:jc w:val="center"/>
        </w:trPr>
        <w:tc>
          <w:tcPr>
            <w:tcW w:w="557" w:type="dxa"/>
            <w:vAlign w:val="center"/>
          </w:tcPr>
          <w:p w14:paraId="224F18A7" w14:textId="7AEBD34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197</w:t>
            </w:r>
          </w:p>
        </w:tc>
        <w:tc>
          <w:tcPr>
            <w:tcW w:w="1134" w:type="dxa"/>
            <w:vAlign w:val="center"/>
          </w:tcPr>
          <w:p w14:paraId="4F718972" w14:textId="79D4F07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1B2BEE4" w14:textId="0410869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DUCHA VASO SANITÁRIO</w:t>
            </w:r>
          </w:p>
        </w:tc>
        <w:tc>
          <w:tcPr>
            <w:tcW w:w="1417" w:type="dxa"/>
            <w:vAlign w:val="center"/>
          </w:tcPr>
          <w:p w14:paraId="515220EC" w14:textId="7E99B7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6C5CD62" w14:textId="0B16DCC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7D6505A9" w14:textId="1D00B1B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2797152A" w14:textId="3187DA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A13ADF8" w14:textId="4EABB3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005E866" w14:textId="1272A1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7FB7221C" w14:textId="77777777" w:rsidTr="00CE5D45">
        <w:trPr>
          <w:jc w:val="center"/>
        </w:trPr>
        <w:tc>
          <w:tcPr>
            <w:tcW w:w="557" w:type="dxa"/>
            <w:vAlign w:val="center"/>
          </w:tcPr>
          <w:p w14:paraId="27F1C0CD" w14:textId="7C793A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198</w:t>
            </w:r>
          </w:p>
        </w:tc>
        <w:tc>
          <w:tcPr>
            <w:tcW w:w="1134" w:type="dxa"/>
            <w:vAlign w:val="center"/>
          </w:tcPr>
          <w:p w14:paraId="007E334C" w14:textId="1FAC64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4828E47" w14:textId="17B66B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TONEIRA INOX</w:t>
            </w:r>
          </w:p>
        </w:tc>
        <w:tc>
          <w:tcPr>
            <w:tcW w:w="1417" w:type="dxa"/>
            <w:vAlign w:val="center"/>
          </w:tcPr>
          <w:p w14:paraId="1F98FEF5" w14:textId="33088D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B79AEB7" w14:textId="5F99F8C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6307564" w14:textId="61E253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R$ 420,00</w:t>
            </w:r>
          </w:p>
        </w:tc>
        <w:tc>
          <w:tcPr>
            <w:tcW w:w="1276" w:type="dxa"/>
            <w:vAlign w:val="center"/>
          </w:tcPr>
          <w:p w14:paraId="5C144376" w14:textId="37A5C2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06CE04F" w14:textId="0948B2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BE5F364" w14:textId="24B3153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C7F5515" w14:textId="77777777" w:rsidTr="00CE5D45">
        <w:trPr>
          <w:jc w:val="center"/>
        </w:trPr>
        <w:tc>
          <w:tcPr>
            <w:tcW w:w="557" w:type="dxa"/>
            <w:vAlign w:val="center"/>
          </w:tcPr>
          <w:p w14:paraId="2FA483C2" w14:textId="635708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199</w:t>
            </w:r>
          </w:p>
        </w:tc>
        <w:tc>
          <w:tcPr>
            <w:tcW w:w="1134" w:type="dxa"/>
            <w:vAlign w:val="center"/>
          </w:tcPr>
          <w:p w14:paraId="555F7F6B" w14:textId="5BDC651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BA812D2" w14:textId="0A3817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LIVRO DE ATA, COM 100 FOLHAS ENUMERADAS</w:t>
            </w:r>
          </w:p>
        </w:tc>
        <w:tc>
          <w:tcPr>
            <w:tcW w:w="1417" w:type="dxa"/>
            <w:vAlign w:val="center"/>
          </w:tcPr>
          <w:p w14:paraId="09E6F229" w14:textId="78DAAD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BE4C9A3" w14:textId="079C623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3185BA4" w14:textId="3B6125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28806BEF" w14:textId="2CD0B4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1B982FE" w14:textId="5C2EEB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4E33BF1" w14:textId="6D2963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785A92D" w14:textId="77777777" w:rsidTr="00CE5D45">
        <w:trPr>
          <w:jc w:val="center"/>
        </w:trPr>
        <w:tc>
          <w:tcPr>
            <w:tcW w:w="557" w:type="dxa"/>
            <w:vAlign w:val="center"/>
          </w:tcPr>
          <w:p w14:paraId="7BEFD9DF" w14:textId="225060C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200</w:t>
            </w:r>
          </w:p>
        </w:tc>
        <w:tc>
          <w:tcPr>
            <w:tcW w:w="1134" w:type="dxa"/>
            <w:vAlign w:val="center"/>
          </w:tcPr>
          <w:p w14:paraId="3B8638A6" w14:textId="3FDAC10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737FCDE" w14:textId="1692421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AGENDA</w:t>
            </w:r>
          </w:p>
        </w:tc>
        <w:tc>
          <w:tcPr>
            <w:tcW w:w="1417" w:type="dxa"/>
            <w:vAlign w:val="center"/>
          </w:tcPr>
          <w:p w14:paraId="29EC8BD8" w14:textId="4B4B0F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2BDA3F9" w14:textId="0156710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04884BC" w14:textId="1A909E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2919151D" w14:textId="384890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24BB3E8" w14:textId="18BEE8D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D4191DC" w14:textId="3475F8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CF6B7ED" w14:textId="77777777" w:rsidTr="00CE5D45">
        <w:trPr>
          <w:jc w:val="center"/>
        </w:trPr>
        <w:tc>
          <w:tcPr>
            <w:tcW w:w="557" w:type="dxa"/>
            <w:vAlign w:val="center"/>
          </w:tcPr>
          <w:p w14:paraId="2DB7C764" w14:textId="1BF7C5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201</w:t>
            </w:r>
          </w:p>
        </w:tc>
        <w:tc>
          <w:tcPr>
            <w:tcW w:w="1134" w:type="dxa"/>
            <w:vAlign w:val="center"/>
          </w:tcPr>
          <w:p w14:paraId="7E6908F6" w14:textId="45B5E99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E89CA11" w14:textId="16A473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COLA BRANCA, 90G</w:t>
            </w:r>
          </w:p>
        </w:tc>
        <w:tc>
          <w:tcPr>
            <w:tcW w:w="1417" w:type="dxa"/>
            <w:vAlign w:val="center"/>
          </w:tcPr>
          <w:p w14:paraId="2719BC07" w14:textId="490E1B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14F27D2" w14:textId="3AAC661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4B75D81" w14:textId="04200C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398B233D" w14:textId="4535EFF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9D39AED" w14:textId="6E74D7E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5EB3FAE" w14:textId="1232FC7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97D0332" w14:textId="77777777" w:rsidTr="00CE5D45">
        <w:trPr>
          <w:jc w:val="center"/>
        </w:trPr>
        <w:tc>
          <w:tcPr>
            <w:tcW w:w="557" w:type="dxa"/>
            <w:vAlign w:val="center"/>
          </w:tcPr>
          <w:p w14:paraId="3FFABE0A" w14:textId="748DDB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202</w:t>
            </w:r>
          </w:p>
        </w:tc>
        <w:tc>
          <w:tcPr>
            <w:tcW w:w="1134" w:type="dxa"/>
            <w:vAlign w:val="center"/>
          </w:tcPr>
          <w:p w14:paraId="11594F4A" w14:textId="099EB65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A439291" w14:textId="3CAE44D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COLA PARA ISOPOR</w:t>
            </w:r>
          </w:p>
        </w:tc>
        <w:tc>
          <w:tcPr>
            <w:tcW w:w="1417" w:type="dxa"/>
            <w:vAlign w:val="center"/>
          </w:tcPr>
          <w:p w14:paraId="7D5A7F7E" w14:textId="3CCA32A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3D9F52B" w14:textId="5CCA16D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B9F37C8" w14:textId="4050E4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162BC03C" w14:textId="126807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77A89B3" w14:textId="6947BE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30171F2" w14:textId="596B9A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03F73E8" w14:textId="77777777" w:rsidTr="00CE5D45">
        <w:trPr>
          <w:jc w:val="center"/>
        </w:trPr>
        <w:tc>
          <w:tcPr>
            <w:tcW w:w="557" w:type="dxa"/>
            <w:vAlign w:val="center"/>
          </w:tcPr>
          <w:p w14:paraId="1BF04412" w14:textId="4483AD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203</w:t>
            </w:r>
          </w:p>
        </w:tc>
        <w:tc>
          <w:tcPr>
            <w:tcW w:w="1134" w:type="dxa"/>
            <w:vAlign w:val="center"/>
          </w:tcPr>
          <w:p w14:paraId="6B703523" w14:textId="59E0745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AB36E4F" w14:textId="7E0AA32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CANETA ESFEROGRÁFICA AZUL</w:t>
            </w:r>
          </w:p>
        </w:tc>
        <w:tc>
          <w:tcPr>
            <w:tcW w:w="1417" w:type="dxa"/>
            <w:vAlign w:val="center"/>
          </w:tcPr>
          <w:p w14:paraId="609BAA6F" w14:textId="507A4E3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EE64714" w14:textId="4A1B51A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341B389" w14:textId="68676E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3A9196D7" w14:textId="5709B5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E548A8C" w14:textId="0E7112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C5411E7" w14:textId="1AF726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3FC11AE" w14:textId="77777777" w:rsidTr="00CE5D45">
        <w:trPr>
          <w:jc w:val="center"/>
        </w:trPr>
        <w:tc>
          <w:tcPr>
            <w:tcW w:w="557" w:type="dxa"/>
            <w:vAlign w:val="center"/>
          </w:tcPr>
          <w:p w14:paraId="6D4E4C77" w14:textId="7C2EB5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204</w:t>
            </w:r>
          </w:p>
        </w:tc>
        <w:tc>
          <w:tcPr>
            <w:tcW w:w="1134" w:type="dxa"/>
            <w:vAlign w:val="center"/>
          </w:tcPr>
          <w:p w14:paraId="6FD8727B" w14:textId="0F06594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DACBF42" w14:textId="7001280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CANETA ESFEROGRÁFICA PRETA</w:t>
            </w:r>
          </w:p>
        </w:tc>
        <w:tc>
          <w:tcPr>
            <w:tcW w:w="1417" w:type="dxa"/>
            <w:vAlign w:val="center"/>
          </w:tcPr>
          <w:p w14:paraId="47323A71" w14:textId="51E843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CF8D75E" w14:textId="191B442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16B1495" w14:textId="32FB73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R$ 150,00</w:t>
            </w:r>
          </w:p>
        </w:tc>
        <w:tc>
          <w:tcPr>
            <w:tcW w:w="1276" w:type="dxa"/>
            <w:vAlign w:val="center"/>
          </w:tcPr>
          <w:p w14:paraId="24014D1B" w14:textId="28C5061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0F7C864" w14:textId="54B9CD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CCF9E64" w14:textId="72DBF2C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002A6FD" w14:textId="77777777" w:rsidTr="00CE5D45">
        <w:trPr>
          <w:jc w:val="center"/>
        </w:trPr>
        <w:tc>
          <w:tcPr>
            <w:tcW w:w="557" w:type="dxa"/>
            <w:vAlign w:val="center"/>
          </w:tcPr>
          <w:p w14:paraId="583F389F" w14:textId="71F3345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205</w:t>
            </w:r>
          </w:p>
        </w:tc>
        <w:tc>
          <w:tcPr>
            <w:tcW w:w="1134" w:type="dxa"/>
            <w:vAlign w:val="center"/>
          </w:tcPr>
          <w:p w14:paraId="0C6C01A2" w14:textId="45F8553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6875D79" w14:textId="397906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CANETA MARCA TEXTO, CORES VARIADAS</w:t>
            </w:r>
          </w:p>
        </w:tc>
        <w:tc>
          <w:tcPr>
            <w:tcW w:w="1417" w:type="dxa"/>
            <w:vAlign w:val="center"/>
          </w:tcPr>
          <w:p w14:paraId="3219B895" w14:textId="47AC07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FCB0CDD" w14:textId="2C6F6B0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BB940DE" w14:textId="1FA0FF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R$ 96,00</w:t>
            </w:r>
          </w:p>
        </w:tc>
        <w:tc>
          <w:tcPr>
            <w:tcW w:w="1276" w:type="dxa"/>
            <w:vAlign w:val="center"/>
          </w:tcPr>
          <w:p w14:paraId="1CFA6289" w14:textId="2BF812D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CA2EC19" w14:textId="2F2CD6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1485C1E" w14:textId="1A751C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77941B8" w14:textId="77777777" w:rsidTr="00CE5D45">
        <w:trPr>
          <w:jc w:val="center"/>
        </w:trPr>
        <w:tc>
          <w:tcPr>
            <w:tcW w:w="557" w:type="dxa"/>
            <w:vAlign w:val="center"/>
          </w:tcPr>
          <w:p w14:paraId="30CD2BAD" w14:textId="2D68D6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206</w:t>
            </w:r>
          </w:p>
        </w:tc>
        <w:tc>
          <w:tcPr>
            <w:tcW w:w="1134" w:type="dxa"/>
            <w:vAlign w:val="center"/>
          </w:tcPr>
          <w:p w14:paraId="4A1157C0" w14:textId="39FDD9E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6603AAB" w14:textId="5CAB21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CLIPS 4/0, 06 CAIXA</w:t>
            </w:r>
          </w:p>
        </w:tc>
        <w:tc>
          <w:tcPr>
            <w:tcW w:w="1417" w:type="dxa"/>
            <w:vAlign w:val="center"/>
          </w:tcPr>
          <w:p w14:paraId="04B76467" w14:textId="019BD6A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A937254" w14:textId="52BB73F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595A8C0" w14:textId="71F96D5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R$ 36,00</w:t>
            </w:r>
          </w:p>
        </w:tc>
        <w:tc>
          <w:tcPr>
            <w:tcW w:w="1276" w:type="dxa"/>
            <w:vAlign w:val="center"/>
          </w:tcPr>
          <w:p w14:paraId="6977BC58" w14:textId="6FB642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18159B5" w14:textId="0F1A778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A5B3125" w14:textId="132E44D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C494EB6" w14:textId="77777777" w:rsidTr="00CE5D45">
        <w:trPr>
          <w:jc w:val="center"/>
        </w:trPr>
        <w:tc>
          <w:tcPr>
            <w:tcW w:w="557" w:type="dxa"/>
            <w:vAlign w:val="center"/>
          </w:tcPr>
          <w:p w14:paraId="71DAEB2F" w14:textId="0AAF6C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207</w:t>
            </w:r>
          </w:p>
        </w:tc>
        <w:tc>
          <w:tcPr>
            <w:tcW w:w="1134" w:type="dxa"/>
            <w:vAlign w:val="center"/>
          </w:tcPr>
          <w:p w14:paraId="767D64E1" w14:textId="1E8DF1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39400DA" w14:textId="14C657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CLIPS 2/0, 06 CAIXA</w:t>
            </w:r>
          </w:p>
        </w:tc>
        <w:tc>
          <w:tcPr>
            <w:tcW w:w="1417" w:type="dxa"/>
            <w:vAlign w:val="center"/>
          </w:tcPr>
          <w:p w14:paraId="1FF18171" w14:textId="4C5B60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EFF8227" w14:textId="63BB557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B30CB2F" w14:textId="2DA9CC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R$ 36,00</w:t>
            </w:r>
          </w:p>
        </w:tc>
        <w:tc>
          <w:tcPr>
            <w:tcW w:w="1276" w:type="dxa"/>
            <w:vAlign w:val="center"/>
          </w:tcPr>
          <w:p w14:paraId="19EFD30C" w14:textId="2E29B5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0802856" w14:textId="3468A1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F982ED3" w14:textId="42C19B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6B443A2" w14:textId="77777777" w:rsidTr="00CE5D45">
        <w:trPr>
          <w:jc w:val="center"/>
        </w:trPr>
        <w:tc>
          <w:tcPr>
            <w:tcW w:w="557" w:type="dxa"/>
            <w:vAlign w:val="center"/>
          </w:tcPr>
          <w:p w14:paraId="635D71E9" w14:textId="5EFD5D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208</w:t>
            </w:r>
          </w:p>
        </w:tc>
        <w:tc>
          <w:tcPr>
            <w:tcW w:w="1134" w:type="dxa"/>
            <w:vAlign w:val="center"/>
          </w:tcPr>
          <w:p w14:paraId="12E7D0AA" w14:textId="47D2018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23CB524" w14:textId="27D485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GRAMPO, 26/6, 06 CAIXA</w:t>
            </w:r>
          </w:p>
        </w:tc>
        <w:tc>
          <w:tcPr>
            <w:tcW w:w="1417" w:type="dxa"/>
            <w:vAlign w:val="center"/>
          </w:tcPr>
          <w:p w14:paraId="4DFE066F" w14:textId="4B156D4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549C0CB" w14:textId="36EFCEE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975F7E0" w14:textId="374ACF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R$ 144,00</w:t>
            </w:r>
          </w:p>
        </w:tc>
        <w:tc>
          <w:tcPr>
            <w:tcW w:w="1276" w:type="dxa"/>
            <w:vAlign w:val="center"/>
          </w:tcPr>
          <w:p w14:paraId="5DB314D4" w14:textId="227278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A32FBA8" w14:textId="1E18D3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0ED326C" w14:textId="34E03C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3B7DD25" w14:textId="77777777" w:rsidTr="00CE5D45">
        <w:trPr>
          <w:jc w:val="center"/>
        </w:trPr>
        <w:tc>
          <w:tcPr>
            <w:tcW w:w="557" w:type="dxa"/>
            <w:vAlign w:val="center"/>
          </w:tcPr>
          <w:p w14:paraId="3C9374FE" w14:textId="5CEFA7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209</w:t>
            </w:r>
          </w:p>
        </w:tc>
        <w:tc>
          <w:tcPr>
            <w:tcW w:w="1134" w:type="dxa"/>
            <w:vAlign w:val="center"/>
          </w:tcPr>
          <w:p w14:paraId="7FFC17A0" w14:textId="3C0AA11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5234FC9" w14:textId="02225A3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GRAMPO, 24/6, 06 CAIXA</w:t>
            </w:r>
          </w:p>
        </w:tc>
        <w:tc>
          <w:tcPr>
            <w:tcW w:w="1417" w:type="dxa"/>
            <w:vAlign w:val="center"/>
          </w:tcPr>
          <w:p w14:paraId="36B892D5" w14:textId="604EF9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1E5D3C9" w14:textId="6DEB470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8FAC120" w14:textId="534CA71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R$ 144,00</w:t>
            </w:r>
          </w:p>
        </w:tc>
        <w:tc>
          <w:tcPr>
            <w:tcW w:w="1276" w:type="dxa"/>
            <w:vAlign w:val="center"/>
          </w:tcPr>
          <w:p w14:paraId="56CFD32C" w14:textId="6A3F4DC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DE5240F" w14:textId="182343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AA554ED" w14:textId="584D0C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82F85E1" w14:textId="77777777" w:rsidTr="00CE5D45">
        <w:trPr>
          <w:jc w:val="center"/>
        </w:trPr>
        <w:tc>
          <w:tcPr>
            <w:tcW w:w="557" w:type="dxa"/>
            <w:vAlign w:val="center"/>
          </w:tcPr>
          <w:p w14:paraId="0FAB8E24" w14:textId="20E2CE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210</w:t>
            </w:r>
          </w:p>
        </w:tc>
        <w:tc>
          <w:tcPr>
            <w:tcW w:w="1134" w:type="dxa"/>
            <w:vAlign w:val="center"/>
          </w:tcPr>
          <w:p w14:paraId="4378A94F" w14:textId="23D6B4D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7041850" w14:textId="21BAE6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ALFINETE MAPA TAÇA 02 CAIXA</w:t>
            </w:r>
          </w:p>
        </w:tc>
        <w:tc>
          <w:tcPr>
            <w:tcW w:w="1417" w:type="dxa"/>
            <w:vAlign w:val="center"/>
          </w:tcPr>
          <w:p w14:paraId="43257C05" w14:textId="2628E4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013A62F" w14:textId="6AC1F78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CDB0ECC" w14:textId="764B82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5AD38B03" w14:textId="526480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088E94E" w14:textId="32754F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F6B0870" w14:textId="5CDF796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C1187F4" w14:textId="77777777" w:rsidTr="00CE5D45">
        <w:trPr>
          <w:jc w:val="center"/>
        </w:trPr>
        <w:tc>
          <w:tcPr>
            <w:tcW w:w="557" w:type="dxa"/>
            <w:vAlign w:val="center"/>
          </w:tcPr>
          <w:p w14:paraId="0230023D" w14:textId="31FE9A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211</w:t>
            </w:r>
          </w:p>
        </w:tc>
        <w:tc>
          <w:tcPr>
            <w:tcW w:w="1134" w:type="dxa"/>
            <w:vAlign w:val="center"/>
          </w:tcPr>
          <w:p w14:paraId="06D292C3" w14:textId="7EC898D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75509F3" w14:textId="19AD2A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LIGA ELÁSTICA, 01 PACOTE COM  100 UNIDADES, N.º 18</w:t>
            </w:r>
          </w:p>
        </w:tc>
        <w:tc>
          <w:tcPr>
            <w:tcW w:w="1417" w:type="dxa"/>
            <w:vAlign w:val="center"/>
          </w:tcPr>
          <w:p w14:paraId="746B8834" w14:textId="707A591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C553B1C" w14:textId="0F3AC30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CC983B4" w14:textId="05E7CF7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R$ 15,00</w:t>
            </w:r>
          </w:p>
        </w:tc>
        <w:tc>
          <w:tcPr>
            <w:tcW w:w="1276" w:type="dxa"/>
            <w:vAlign w:val="center"/>
          </w:tcPr>
          <w:p w14:paraId="69CE64C2" w14:textId="0C1BA0B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DFC548C" w14:textId="3A3CC5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444522E" w14:textId="7B76C0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98F5B9F" w14:textId="77777777" w:rsidTr="00CE5D45">
        <w:trPr>
          <w:jc w:val="center"/>
        </w:trPr>
        <w:tc>
          <w:tcPr>
            <w:tcW w:w="557" w:type="dxa"/>
            <w:vAlign w:val="center"/>
          </w:tcPr>
          <w:p w14:paraId="17995BEF" w14:textId="1680F5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212</w:t>
            </w:r>
          </w:p>
        </w:tc>
        <w:tc>
          <w:tcPr>
            <w:tcW w:w="1134" w:type="dxa"/>
            <w:vAlign w:val="center"/>
          </w:tcPr>
          <w:p w14:paraId="71688D74" w14:textId="2084F0D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3078CBB" w14:textId="65371A2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TESOURA, 21CM</w:t>
            </w:r>
          </w:p>
        </w:tc>
        <w:tc>
          <w:tcPr>
            <w:tcW w:w="1417" w:type="dxa"/>
            <w:vAlign w:val="center"/>
          </w:tcPr>
          <w:p w14:paraId="63AEC9DB" w14:textId="4E69B7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REGULAR DAS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ATIVIDADES DO ÓRGÃO.</w:t>
            </w:r>
          </w:p>
        </w:tc>
        <w:tc>
          <w:tcPr>
            <w:tcW w:w="1276" w:type="dxa"/>
            <w:vAlign w:val="center"/>
          </w:tcPr>
          <w:p w14:paraId="4382D44A" w14:textId="7F1F72A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0D16ECC8" w14:textId="2263D9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43867C96" w14:textId="7C49CE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9666EB8" w14:textId="342E7E5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9B255B9" w14:textId="78A9DD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2652108" w14:textId="77777777" w:rsidTr="00CE5D45">
        <w:trPr>
          <w:jc w:val="center"/>
        </w:trPr>
        <w:tc>
          <w:tcPr>
            <w:tcW w:w="557" w:type="dxa"/>
            <w:vAlign w:val="center"/>
          </w:tcPr>
          <w:p w14:paraId="2BBAAC31" w14:textId="2654677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213</w:t>
            </w:r>
          </w:p>
        </w:tc>
        <w:tc>
          <w:tcPr>
            <w:tcW w:w="1134" w:type="dxa"/>
            <w:vAlign w:val="center"/>
          </w:tcPr>
          <w:p w14:paraId="336CADF1" w14:textId="4A1395F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B59BDBB" w14:textId="01E382B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ESTILETE LARGO</w:t>
            </w:r>
          </w:p>
        </w:tc>
        <w:tc>
          <w:tcPr>
            <w:tcW w:w="1417" w:type="dxa"/>
            <w:vAlign w:val="center"/>
          </w:tcPr>
          <w:p w14:paraId="6CD09E33" w14:textId="750A14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A5200B1" w14:textId="526F742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6F14B02" w14:textId="3030A9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R$ 36,00</w:t>
            </w:r>
          </w:p>
        </w:tc>
        <w:tc>
          <w:tcPr>
            <w:tcW w:w="1276" w:type="dxa"/>
            <w:vAlign w:val="center"/>
          </w:tcPr>
          <w:p w14:paraId="01D77B39" w14:textId="2508647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29EF7F9" w14:textId="457981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79BE320" w14:textId="6023E8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1052206" w14:textId="77777777" w:rsidTr="00CE5D45">
        <w:trPr>
          <w:jc w:val="center"/>
        </w:trPr>
        <w:tc>
          <w:tcPr>
            <w:tcW w:w="557" w:type="dxa"/>
            <w:vAlign w:val="center"/>
          </w:tcPr>
          <w:p w14:paraId="5CB12B03" w14:textId="01568C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214</w:t>
            </w:r>
          </w:p>
        </w:tc>
        <w:tc>
          <w:tcPr>
            <w:tcW w:w="1134" w:type="dxa"/>
            <w:vAlign w:val="center"/>
          </w:tcPr>
          <w:p w14:paraId="13CBFCA4" w14:textId="53658D0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3A7DE4C" w14:textId="3A681A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BLOCO ADESIVO</w:t>
            </w:r>
          </w:p>
        </w:tc>
        <w:tc>
          <w:tcPr>
            <w:tcW w:w="1417" w:type="dxa"/>
            <w:vAlign w:val="center"/>
          </w:tcPr>
          <w:p w14:paraId="2A07BE5C" w14:textId="0A3636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61EA478" w14:textId="52FA402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0984949" w14:textId="546431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R$ 15,00</w:t>
            </w:r>
          </w:p>
        </w:tc>
        <w:tc>
          <w:tcPr>
            <w:tcW w:w="1276" w:type="dxa"/>
            <w:vAlign w:val="center"/>
          </w:tcPr>
          <w:p w14:paraId="4D40707A" w14:textId="70825A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C27D4EF" w14:textId="2CBF17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F209BC8" w14:textId="771D179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503AD68" w14:textId="77777777" w:rsidTr="00CE5D45">
        <w:trPr>
          <w:jc w:val="center"/>
        </w:trPr>
        <w:tc>
          <w:tcPr>
            <w:tcW w:w="557" w:type="dxa"/>
            <w:vAlign w:val="center"/>
          </w:tcPr>
          <w:p w14:paraId="3CF6F5E7" w14:textId="66ADA0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215</w:t>
            </w:r>
          </w:p>
        </w:tc>
        <w:tc>
          <w:tcPr>
            <w:tcW w:w="1134" w:type="dxa"/>
            <w:vAlign w:val="center"/>
          </w:tcPr>
          <w:p w14:paraId="694481D3" w14:textId="7C47F8F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43557F8" w14:textId="02177F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2E287F" w:themeColor="text1" w:themeTint="BF"/>
                <w:sz w:val="14"/>
                <w:szCs w:val="14"/>
              </w:rPr>
              <w:t>PAPEL A4 RESMA COM 500FLS</w:t>
            </w:r>
          </w:p>
        </w:tc>
        <w:tc>
          <w:tcPr>
            <w:tcW w:w="1417" w:type="dxa"/>
            <w:vAlign w:val="center"/>
          </w:tcPr>
          <w:p w14:paraId="0D7C702E" w14:textId="7F2E4D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9E85931" w14:textId="7D066E9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1B2ADC0" w14:textId="3CF042B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R$ 1.260,00</w:t>
            </w:r>
          </w:p>
        </w:tc>
        <w:tc>
          <w:tcPr>
            <w:tcW w:w="1276" w:type="dxa"/>
            <w:vAlign w:val="center"/>
          </w:tcPr>
          <w:p w14:paraId="1EC08FD2" w14:textId="2EEF79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C5A226F" w14:textId="0B8ADC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8E7F08B" w14:textId="7ADBB6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65B1519" w14:textId="77777777" w:rsidTr="00CE5D45">
        <w:trPr>
          <w:jc w:val="center"/>
        </w:trPr>
        <w:tc>
          <w:tcPr>
            <w:tcW w:w="557" w:type="dxa"/>
            <w:vAlign w:val="center"/>
          </w:tcPr>
          <w:p w14:paraId="39204F5D" w14:textId="0A3737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216</w:t>
            </w:r>
          </w:p>
        </w:tc>
        <w:tc>
          <w:tcPr>
            <w:tcW w:w="1134" w:type="dxa"/>
            <w:vAlign w:val="center"/>
          </w:tcPr>
          <w:p w14:paraId="279181CC" w14:textId="0BC16CA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42D2EE0" w14:textId="4BE637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Cs/>
                <w:color w:val="2E287F" w:themeColor="text1" w:themeTint="BF"/>
                <w:sz w:val="14"/>
                <w:szCs w:val="14"/>
              </w:rPr>
              <w:t>PAPEL FOTOGRÁFICO C/50FLS</w:t>
            </w:r>
          </w:p>
        </w:tc>
        <w:tc>
          <w:tcPr>
            <w:tcW w:w="1417" w:type="dxa"/>
            <w:vAlign w:val="center"/>
          </w:tcPr>
          <w:p w14:paraId="246C10F5" w14:textId="62DD708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0D348B7" w14:textId="296E43E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49979C9" w14:textId="71670BC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R$ 210,00</w:t>
            </w:r>
          </w:p>
        </w:tc>
        <w:tc>
          <w:tcPr>
            <w:tcW w:w="1276" w:type="dxa"/>
            <w:vAlign w:val="center"/>
          </w:tcPr>
          <w:p w14:paraId="2EE1DDAD" w14:textId="58F5456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A01FE88" w14:textId="2593E0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98E623A" w14:textId="1A4A6B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C3396F5" w14:textId="77777777" w:rsidTr="00CE5D45">
        <w:trPr>
          <w:jc w:val="center"/>
        </w:trPr>
        <w:tc>
          <w:tcPr>
            <w:tcW w:w="557" w:type="dxa"/>
            <w:vAlign w:val="center"/>
          </w:tcPr>
          <w:p w14:paraId="7F454B9A" w14:textId="678419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217</w:t>
            </w:r>
          </w:p>
        </w:tc>
        <w:tc>
          <w:tcPr>
            <w:tcW w:w="1134" w:type="dxa"/>
            <w:vAlign w:val="center"/>
          </w:tcPr>
          <w:p w14:paraId="207245E3" w14:textId="5B013A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AEFE184" w14:textId="74F1CED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PAPEL 60KG (RESMA)</w:t>
            </w:r>
          </w:p>
        </w:tc>
        <w:tc>
          <w:tcPr>
            <w:tcW w:w="1417" w:type="dxa"/>
            <w:vAlign w:val="center"/>
          </w:tcPr>
          <w:p w14:paraId="3FAB6CCE" w14:textId="31665EE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E79EB3C" w14:textId="00A09E7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64232D1" w14:textId="3CD18A2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R$ 360,00</w:t>
            </w:r>
          </w:p>
        </w:tc>
        <w:tc>
          <w:tcPr>
            <w:tcW w:w="1276" w:type="dxa"/>
            <w:vAlign w:val="center"/>
          </w:tcPr>
          <w:p w14:paraId="04A4437C" w14:textId="0F35D5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CBDB16F" w14:textId="3CE8F1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44CAA72" w14:textId="421880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391F21A" w14:textId="77777777" w:rsidTr="00CE5D45">
        <w:trPr>
          <w:jc w:val="center"/>
        </w:trPr>
        <w:tc>
          <w:tcPr>
            <w:tcW w:w="557" w:type="dxa"/>
            <w:vAlign w:val="center"/>
          </w:tcPr>
          <w:p w14:paraId="3232E9AE" w14:textId="16BAC2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218</w:t>
            </w:r>
          </w:p>
        </w:tc>
        <w:tc>
          <w:tcPr>
            <w:tcW w:w="1134" w:type="dxa"/>
            <w:vAlign w:val="center"/>
          </w:tcPr>
          <w:p w14:paraId="663B8649" w14:textId="7A2EEC5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49B82B4" w14:textId="06A33FD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PASTA PLÁSTICA PORTA PAPEL</w:t>
            </w:r>
          </w:p>
        </w:tc>
        <w:tc>
          <w:tcPr>
            <w:tcW w:w="1417" w:type="dxa"/>
            <w:vAlign w:val="center"/>
          </w:tcPr>
          <w:p w14:paraId="2CF1E140" w14:textId="4E0962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65B0E05" w14:textId="5373098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E35B160" w14:textId="4A7321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6CE2AEBA" w14:textId="00A6BF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F560357" w14:textId="5C8CED3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1CAFE7E" w14:textId="066541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F61DA54" w14:textId="77777777" w:rsidTr="00CE5D45">
        <w:trPr>
          <w:jc w:val="center"/>
        </w:trPr>
        <w:tc>
          <w:tcPr>
            <w:tcW w:w="557" w:type="dxa"/>
            <w:vAlign w:val="center"/>
          </w:tcPr>
          <w:p w14:paraId="2101B07B" w14:textId="083748D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219</w:t>
            </w:r>
          </w:p>
        </w:tc>
        <w:tc>
          <w:tcPr>
            <w:tcW w:w="1134" w:type="dxa"/>
            <w:vAlign w:val="center"/>
          </w:tcPr>
          <w:p w14:paraId="58DC1AC6" w14:textId="3ECFB44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EFC11B2" w14:textId="6325A1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PASTA AZ</w:t>
            </w:r>
          </w:p>
        </w:tc>
        <w:tc>
          <w:tcPr>
            <w:tcW w:w="1417" w:type="dxa"/>
            <w:vAlign w:val="center"/>
          </w:tcPr>
          <w:p w14:paraId="773FA57D" w14:textId="7F47C0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FBCA5B8" w14:textId="7FFCBE2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32E60AE" w14:textId="6E13B2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R$ 360,00</w:t>
            </w:r>
          </w:p>
        </w:tc>
        <w:tc>
          <w:tcPr>
            <w:tcW w:w="1276" w:type="dxa"/>
            <w:vAlign w:val="center"/>
          </w:tcPr>
          <w:p w14:paraId="053FCF14" w14:textId="36E9C3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BF7D9E6" w14:textId="52B2FD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E6F5020" w14:textId="30EBDA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70B8AAC" w14:textId="77777777" w:rsidTr="00CE5D45">
        <w:trPr>
          <w:jc w:val="center"/>
        </w:trPr>
        <w:tc>
          <w:tcPr>
            <w:tcW w:w="557" w:type="dxa"/>
            <w:vAlign w:val="center"/>
          </w:tcPr>
          <w:p w14:paraId="2801A85A" w14:textId="41F101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220</w:t>
            </w:r>
          </w:p>
        </w:tc>
        <w:tc>
          <w:tcPr>
            <w:tcW w:w="1134" w:type="dxa"/>
            <w:vAlign w:val="center"/>
          </w:tcPr>
          <w:p w14:paraId="62A44462" w14:textId="4FA2D07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2E04C93" w14:textId="0819F5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PASTA SUSPENSA</w:t>
            </w:r>
          </w:p>
        </w:tc>
        <w:tc>
          <w:tcPr>
            <w:tcW w:w="1417" w:type="dxa"/>
            <w:vAlign w:val="center"/>
          </w:tcPr>
          <w:p w14:paraId="01E68F9A" w14:textId="6E1A85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REGULAR DAS ATIVIDADES DO ÓRGÃO.</w:t>
            </w:r>
          </w:p>
        </w:tc>
        <w:tc>
          <w:tcPr>
            <w:tcW w:w="1276" w:type="dxa"/>
            <w:vAlign w:val="center"/>
          </w:tcPr>
          <w:p w14:paraId="051FC584" w14:textId="06CE54A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2EE8FFC5" w14:textId="60B931B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R$ 198,00</w:t>
            </w:r>
          </w:p>
        </w:tc>
        <w:tc>
          <w:tcPr>
            <w:tcW w:w="1276" w:type="dxa"/>
            <w:vAlign w:val="center"/>
          </w:tcPr>
          <w:p w14:paraId="3BA8F67C" w14:textId="0F2A22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C04BA0A" w14:textId="4EA8FEB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C6202A0" w14:textId="61979F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A42FE13" w14:textId="77777777" w:rsidTr="00CE5D45">
        <w:trPr>
          <w:jc w:val="center"/>
        </w:trPr>
        <w:tc>
          <w:tcPr>
            <w:tcW w:w="557" w:type="dxa"/>
            <w:vAlign w:val="center"/>
          </w:tcPr>
          <w:p w14:paraId="30D39418" w14:textId="1167F8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221</w:t>
            </w:r>
          </w:p>
        </w:tc>
        <w:tc>
          <w:tcPr>
            <w:tcW w:w="1134" w:type="dxa"/>
            <w:vAlign w:val="center"/>
          </w:tcPr>
          <w:p w14:paraId="3FE52B9E" w14:textId="72570F5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5C73080" w14:textId="2130CA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FITA GOMADA</w:t>
            </w:r>
          </w:p>
        </w:tc>
        <w:tc>
          <w:tcPr>
            <w:tcW w:w="1417" w:type="dxa"/>
            <w:vAlign w:val="center"/>
          </w:tcPr>
          <w:p w14:paraId="559C921D" w14:textId="3E5D40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29E46C9" w14:textId="434DB9E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D0E8E92" w14:textId="3777A6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R$ 450,00</w:t>
            </w:r>
          </w:p>
        </w:tc>
        <w:tc>
          <w:tcPr>
            <w:tcW w:w="1276" w:type="dxa"/>
            <w:vAlign w:val="center"/>
          </w:tcPr>
          <w:p w14:paraId="72805320" w14:textId="426327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001D588" w14:textId="7A43C0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1699342" w14:textId="0EEE631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6850762" w14:textId="77777777" w:rsidTr="00CE5D45">
        <w:trPr>
          <w:jc w:val="center"/>
        </w:trPr>
        <w:tc>
          <w:tcPr>
            <w:tcW w:w="557" w:type="dxa"/>
            <w:vAlign w:val="center"/>
          </w:tcPr>
          <w:p w14:paraId="271A1A76" w14:textId="47E21B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222</w:t>
            </w:r>
          </w:p>
        </w:tc>
        <w:tc>
          <w:tcPr>
            <w:tcW w:w="1134" w:type="dxa"/>
            <w:vAlign w:val="center"/>
          </w:tcPr>
          <w:p w14:paraId="2F75E880" w14:textId="12452D5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96542DA" w14:textId="65AA86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RÉGUA GRANDE</w:t>
            </w:r>
          </w:p>
        </w:tc>
        <w:tc>
          <w:tcPr>
            <w:tcW w:w="1417" w:type="dxa"/>
            <w:vAlign w:val="center"/>
          </w:tcPr>
          <w:p w14:paraId="1CC2828F" w14:textId="72854A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D1767DC" w14:textId="5BA15A5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5F860CD" w14:textId="17451E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14A6784F" w14:textId="39F7DB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1622E63" w14:textId="1BFB96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E9A74F1" w14:textId="5D90FB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52CF810" w14:textId="77777777" w:rsidTr="00CE5D45">
        <w:trPr>
          <w:jc w:val="center"/>
        </w:trPr>
        <w:tc>
          <w:tcPr>
            <w:tcW w:w="557" w:type="dxa"/>
            <w:vAlign w:val="center"/>
          </w:tcPr>
          <w:p w14:paraId="78791F87" w14:textId="312635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223</w:t>
            </w:r>
          </w:p>
        </w:tc>
        <w:tc>
          <w:tcPr>
            <w:tcW w:w="1134" w:type="dxa"/>
            <w:vAlign w:val="center"/>
          </w:tcPr>
          <w:p w14:paraId="59BB7195" w14:textId="7B75FF7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7013E91" w14:textId="2F2E54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CORRETIVO</w:t>
            </w:r>
          </w:p>
        </w:tc>
        <w:tc>
          <w:tcPr>
            <w:tcW w:w="1417" w:type="dxa"/>
            <w:vAlign w:val="center"/>
          </w:tcPr>
          <w:p w14:paraId="55CA078F" w14:textId="25580B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290CC58" w14:textId="7D2BE3B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7FC2C2D" w14:textId="48FFB33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R$ 70,00</w:t>
            </w:r>
          </w:p>
        </w:tc>
        <w:tc>
          <w:tcPr>
            <w:tcW w:w="1276" w:type="dxa"/>
            <w:vAlign w:val="center"/>
          </w:tcPr>
          <w:p w14:paraId="30379CE1" w14:textId="528AC83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08A381B" w14:textId="051CE8D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19751E1" w14:textId="3479E87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94A62DA" w14:textId="77777777" w:rsidTr="00CE5D45">
        <w:trPr>
          <w:jc w:val="center"/>
        </w:trPr>
        <w:tc>
          <w:tcPr>
            <w:tcW w:w="557" w:type="dxa"/>
            <w:vAlign w:val="center"/>
          </w:tcPr>
          <w:p w14:paraId="793530B0" w14:textId="3B7C62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224</w:t>
            </w:r>
          </w:p>
        </w:tc>
        <w:tc>
          <w:tcPr>
            <w:tcW w:w="1134" w:type="dxa"/>
            <w:vAlign w:val="center"/>
          </w:tcPr>
          <w:p w14:paraId="0899B698" w14:textId="45639B4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BFE9301" w14:textId="39527E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GRAMPEADOR</w:t>
            </w:r>
          </w:p>
        </w:tc>
        <w:tc>
          <w:tcPr>
            <w:tcW w:w="1417" w:type="dxa"/>
            <w:vAlign w:val="center"/>
          </w:tcPr>
          <w:p w14:paraId="405A402A" w14:textId="317F34C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15C6AF1" w14:textId="6FD9C95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17F77AB" w14:textId="1B79DA6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021EA5FB" w14:textId="65F2C5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CD22CE7" w14:textId="3354CB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61185E4" w14:textId="0E0F1EF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A00BBA6" w14:textId="77777777" w:rsidTr="00CE5D45">
        <w:trPr>
          <w:jc w:val="center"/>
        </w:trPr>
        <w:tc>
          <w:tcPr>
            <w:tcW w:w="557" w:type="dxa"/>
            <w:vAlign w:val="center"/>
          </w:tcPr>
          <w:p w14:paraId="35BF3C08" w14:textId="5F47A7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225</w:t>
            </w:r>
          </w:p>
        </w:tc>
        <w:tc>
          <w:tcPr>
            <w:tcW w:w="1134" w:type="dxa"/>
            <w:vAlign w:val="center"/>
          </w:tcPr>
          <w:p w14:paraId="046EDC0C" w14:textId="27D21D7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BFC635F" w14:textId="26EACA2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ORGANIZADOR DE PAPÉIS</w:t>
            </w:r>
          </w:p>
        </w:tc>
        <w:tc>
          <w:tcPr>
            <w:tcW w:w="1417" w:type="dxa"/>
            <w:vAlign w:val="center"/>
          </w:tcPr>
          <w:p w14:paraId="0C7CF108" w14:textId="53D255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0377841" w14:textId="6E928BD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B0D1FDE" w14:textId="416A6FA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218C61B7" w14:textId="21D6A0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18D69B2" w14:textId="47CE75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91C9EB1" w14:textId="363EBB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4540EBF" w14:textId="77777777" w:rsidTr="00CE5D45">
        <w:trPr>
          <w:jc w:val="center"/>
        </w:trPr>
        <w:tc>
          <w:tcPr>
            <w:tcW w:w="557" w:type="dxa"/>
            <w:vAlign w:val="center"/>
          </w:tcPr>
          <w:p w14:paraId="392BB6DB" w14:textId="614B12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226</w:t>
            </w:r>
          </w:p>
        </w:tc>
        <w:tc>
          <w:tcPr>
            <w:tcW w:w="1134" w:type="dxa"/>
            <w:vAlign w:val="center"/>
          </w:tcPr>
          <w:p w14:paraId="5D12CA72" w14:textId="5B63529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4ED5DEB" w14:textId="70104F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ENVELOPE A4 22X32 AMARELO OURO C/250 UNDS</w:t>
            </w:r>
          </w:p>
        </w:tc>
        <w:tc>
          <w:tcPr>
            <w:tcW w:w="1417" w:type="dxa"/>
            <w:vAlign w:val="center"/>
          </w:tcPr>
          <w:p w14:paraId="1138C66F" w14:textId="4337ED6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A213D6E" w14:textId="4AFC0C2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83E8C22" w14:textId="3CE7F3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R$ 115,00</w:t>
            </w:r>
          </w:p>
        </w:tc>
        <w:tc>
          <w:tcPr>
            <w:tcW w:w="1276" w:type="dxa"/>
            <w:vAlign w:val="center"/>
          </w:tcPr>
          <w:p w14:paraId="1292F921" w14:textId="157C3F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B6C155F" w14:textId="15EBC05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C7CA1B2" w14:textId="56D619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C985D6C" w14:textId="77777777" w:rsidTr="00CE5D45">
        <w:trPr>
          <w:jc w:val="center"/>
        </w:trPr>
        <w:tc>
          <w:tcPr>
            <w:tcW w:w="557" w:type="dxa"/>
            <w:vAlign w:val="center"/>
          </w:tcPr>
          <w:p w14:paraId="27C66A37" w14:textId="35DE2B3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227</w:t>
            </w:r>
          </w:p>
        </w:tc>
        <w:tc>
          <w:tcPr>
            <w:tcW w:w="1134" w:type="dxa"/>
            <w:vAlign w:val="center"/>
          </w:tcPr>
          <w:p w14:paraId="01E575A2" w14:textId="50D9FB5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ADE7D6D" w14:textId="00A2A0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ENVELOPE CARTA 11,4X16,2 NA COR AMARELO</w:t>
            </w:r>
          </w:p>
        </w:tc>
        <w:tc>
          <w:tcPr>
            <w:tcW w:w="1417" w:type="dxa"/>
            <w:vAlign w:val="center"/>
          </w:tcPr>
          <w:p w14:paraId="247E9392" w14:textId="791AE5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6F011C5" w14:textId="0ACF48B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2E68237" w14:textId="5D69A8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R$ 21,00</w:t>
            </w:r>
          </w:p>
        </w:tc>
        <w:tc>
          <w:tcPr>
            <w:tcW w:w="1276" w:type="dxa"/>
            <w:vAlign w:val="center"/>
          </w:tcPr>
          <w:p w14:paraId="401E550B" w14:textId="0D55540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6B15166" w14:textId="4B538AD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B8C9E0E" w14:textId="7B9F543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B49976A" w14:textId="77777777" w:rsidTr="00CE5D45">
        <w:trPr>
          <w:jc w:val="center"/>
        </w:trPr>
        <w:tc>
          <w:tcPr>
            <w:tcW w:w="557" w:type="dxa"/>
            <w:vAlign w:val="center"/>
          </w:tcPr>
          <w:p w14:paraId="1C44C603" w14:textId="77D422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228</w:t>
            </w:r>
          </w:p>
        </w:tc>
        <w:tc>
          <w:tcPr>
            <w:tcW w:w="1134" w:type="dxa"/>
            <w:vAlign w:val="center"/>
          </w:tcPr>
          <w:p w14:paraId="156D2966" w14:textId="6B64ADB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7D9EC66" w14:textId="091D0F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ENVELOPE CARTA 11,4X16,2 NA COR LARANJA</w:t>
            </w:r>
          </w:p>
        </w:tc>
        <w:tc>
          <w:tcPr>
            <w:tcW w:w="1417" w:type="dxa"/>
            <w:vAlign w:val="center"/>
          </w:tcPr>
          <w:p w14:paraId="1E4EBD54" w14:textId="679F78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FUNCIONAMENTO REGULAR DAS ATIVIDADES DO ÓRGÃO.</w:t>
            </w:r>
          </w:p>
        </w:tc>
        <w:tc>
          <w:tcPr>
            <w:tcW w:w="1276" w:type="dxa"/>
            <w:vAlign w:val="center"/>
          </w:tcPr>
          <w:p w14:paraId="4DC202CD" w14:textId="12C0429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26F250A9" w14:textId="202D4E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R$ 9,00</w:t>
            </w:r>
          </w:p>
        </w:tc>
        <w:tc>
          <w:tcPr>
            <w:tcW w:w="1276" w:type="dxa"/>
            <w:vAlign w:val="center"/>
          </w:tcPr>
          <w:p w14:paraId="390D233C" w14:textId="1A0ABF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80D8558" w14:textId="2F6845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9C164EC" w14:textId="21CE7C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E586EC4" w14:textId="77777777" w:rsidTr="00CE5D45">
        <w:trPr>
          <w:jc w:val="center"/>
        </w:trPr>
        <w:tc>
          <w:tcPr>
            <w:tcW w:w="557" w:type="dxa"/>
            <w:vAlign w:val="center"/>
          </w:tcPr>
          <w:p w14:paraId="714283A3" w14:textId="0CBDCF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229</w:t>
            </w:r>
          </w:p>
        </w:tc>
        <w:tc>
          <w:tcPr>
            <w:tcW w:w="1134" w:type="dxa"/>
            <w:vAlign w:val="center"/>
          </w:tcPr>
          <w:p w14:paraId="1FC10505" w14:textId="7D9E8C0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AEA4D95" w14:textId="0206ED3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TINTA À BASE D’ÁGUA AMARELO GALÃO DE 20L</w:t>
            </w:r>
          </w:p>
        </w:tc>
        <w:tc>
          <w:tcPr>
            <w:tcW w:w="1417" w:type="dxa"/>
            <w:vAlign w:val="center"/>
          </w:tcPr>
          <w:p w14:paraId="19AF32E2" w14:textId="22AFFD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13FD533" w14:textId="4A62D5B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8E30235" w14:textId="5B9D68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R$ 1.080,00</w:t>
            </w:r>
          </w:p>
        </w:tc>
        <w:tc>
          <w:tcPr>
            <w:tcW w:w="1276" w:type="dxa"/>
            <w:vAlign w:val="center"/>
          </w:tcPr>
          <w:p w14:paraId="77D88EAE" w14:textId="1AC230E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9E6AAD6" w14:textId="5D94528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134B6E0" w14:textId="05466B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BADE399" w14:textId="77777777" w:rsidTr="00CE5D45">
        <w:trPr>
          <w:jc w:val="center"/>
        </w:trPr>
        <w:tc>
          <w:tcPr>
            <w:tcW w:w="557" w:type="dxa"/>
            <w:vAlign w:val="center"/>
          </w:tcPr>
          <w:p w14:paraId="319E224E" w14:textId="2D6983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230</w:t>
            </w:r>
          </w:p>
        </w:tc>
        <w:tc>
          <w:tcPr>
            <w:tcW w:w="1134" w:type="dxa"/>
            <w:vAlign w:val="center"/>
          </w:tcPr>
          <w:p w14:paraId="1A96E0A8" w14:textId="16EE5BF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9354A19" w14:textId="2B46B8D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TINTA BRANCO NEVE GALÃO DE 20L</w:t>
            </w:r>
          </w:p>
        </w:tc>
        <w:tc>
          <w:tcPr>
            <w:tcW w:w="1417" w:type="dxa"/>
            <w:vAlign w:val="center"/>
          </w:tcPr>
          <w:p w14:paraId="7C687C57" w14:textId="464F29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F771EF3" w14:textId="24B7DDC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7EB282C" w14:textId="0B72006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R$ 360,00</w:t>
            </w:r>
          </w:p>
        </w:tc>
        <w:tc>
          <w:tcPr>
            <w:tcW w:w="1276" w:type="dxa"/>
            <w:vAlign w:val="center"/>
          </w:tcPr>
          <w:p w14:paraId="0370D5F0" w14:textId="1F3D27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ACC0346" w14:textId="43075A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FA658EB" w14:textId="1EB632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BB28E1F" w14:textId="77777777" w:rsidTr="00CE5D45">
        <w:trPr>
          <w:jc w:val="center"/>
        </w:trPr>
        <w:tc>
          <w:tcPr>
            <w:tcW w:w="557" w:type="dxa"/>
            <w:vAlign w:val="center"/>
          </w:tcPr>
          <w:p w14:paraId="69012F35" w14:textId="651D485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231</w:t>
            </w:r>
          </w:p>
        </w:tc>
        <w:tc>
          <w:tcPr>
            <w:tcW w:w="1134" w:type="dxa"/>
            <w:vAlign w:val="center"/>
          </w:tcPr>
          <w:p w14:paraId="6D7D0128" w14:textId="1254F0B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FA253DD" w14:textId="1C835F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TINTA À BASE D’ÁGUA GALÃO DE 20L (COR A DEFINIR)</w:t>
            </w:r>
          </w:p>
        </w:tc>
        <w:tc>
          <w:tcPr>
            <w:tcW w:w="1417" w:type="dxa"/>
            <w:vAlign w:val="center"/>
          </w:tcPr>
          <w:p w14:paraId="41783AB3" w14:textId="3893227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C70B0C8" w14:textId="6CFADA3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A3AB4A2" w14:textId="5D8D24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R$ 360,00</w:t>
            </w:r>
          </w:p>
        </w:tc>
        <w:tc>
          <w:tcPr>
            <w:tcW w:w="1276" w:type="dxa"/>
            <w:vAlign w:val="center"/>
          </w:tcPr>
          <w:p w14:paraId="49308BBC" w14:textId="46B0B52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66D7FD0" w14:textId="5F5A27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1CD4A92" w14:textId="233145C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7A524DD" w14:textId="77777777" w:rsidTr="00CE5D45">
        <w:trPr>
          <w:jc w:val="center"/>
        </w:trPr>
        <w:tc>
          <w:tcPr>
            <w:tcW w:w="557" w:type="dxa"/>
            <w:vAlign w:val="center"/>
          </w:tcPr>
          <w:p w14:paraId="5C02EEE3" w14:textId="4C670B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232</w:t>
            </w:r>
          </w:p>
        </w:tc>
        <w:tc>
          <w:tcPr>
            <w:tcW w:w="1134" w:type="dxa"/>
            <w:vAlign w:val="center"/>
          </w:tcPr>
          <w:p w14:paraId="77935A12" w14:textId="2062496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AF35C0C" w14:textId="4439B3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ROLO PARA PINTURA</w:t>
            </w:r>
          </w:p>
        </w:tc>
        <w:tc>
          <w:tcPr>
            <w:tcW w:w="1417" w:type="dxa"/>
            <w:vAlign w:val="center"/>
          </w:tcPr>
          <w:p w14:paraId="151F2DC6" w14:textId="0B75765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82BD0AE" w14:textId="0DE78E1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3F1958C" w14:textId="540C47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R$ 105,00</w:t>
            </w:r>
          </w:p>
        </w:tc>
        <w:tc>
          <w:tcPr>
            <w:tcW w:w="1276" w:type="dxa"/>
            <w:vAlign w:val="center"/>
          </w:tcPr>
          <w:p w14:paraId="1603231C" w14:textId="7CB24A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1669768" w14:textId="64B3F8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7CB2708" w14:textId="426FF1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F30B781" w14:textId="77777777" w:rsidTr="00CE5D45">
        <w:trPr>
          <w:jc w:val="center"/>
        </w:trPr>
        <w:tc>
          <w:tcPr>
            <w:tcW w:w="557" w:type="dxa"/>
            <w:vAlign w:val="center"/>
          </w:tcPr>
          <w:p w14:paraId="55840CA6" w14:textId="68F477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233</w:t>
            </w:r>
          </w:p>
        </w:tc>
        <w:tc>
          <w:tcPr>
            <w:tcW w:w="1134" w:type="dxa"/>
            <w:vAlign w:val="center"/>
          </w:tcPr>
          <w:p w14:paraId="45E61864" w14:textId="369A4C6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742973C" w14:textId="2BC9F23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BANDEJA PARA PINTURA</w:t>
            </w:r>
          </w:p>
        </w:tc>
        <w:tc>
          <w:tcPr>
            <w:tcW w:w="1417" w:type="dxa"/>
            <w:vAlign w:val="center"/>
          </w:tcPr>
          <w:p w14:paraId="40B0A9A5" w14:textId="0290DA4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468F868" w14:textId="1FD774F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A0E82F9" w14:textId="12F9041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79C37873" w14:textId="6D242CB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AF0C67E" w14:textId="381635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1FBAD35" w14:textId="5E7EA3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2922D04" w14:textId="77777777" w:rsidTr="00CE5D45">
        <w:trPr>
          <w:jc w:val="center"/>
        </w:trPr>
        <w:tc>
          <w:tcPr>
            <w:tcW w:w="557" w:type="dxa"/>
            <w:vAlign w:val="center"/>
          </w:tcPr>
          <w:p w14:paraId="5AFC7CE5" w14:textId="4AD336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234</w:t>
            </w:r>
          </w:p>
        </w:tc>
        <w:tc>
          <w:tcPr>
            <w:tcW w:w="1134" w:type="dxa"/>
            <w:vAlign w:val="center"/>
          </w:tcPr>
          <w:p w14:paraId="23503D67" w14:textId="1D6A1F8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8505496" w14:textId="0A508B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PINCEL TRINCHA PARA PINTURA</w:t>
            </w:r>
          </w:p>
        </w:tc>
        <w:tc>
          <w:tcPr>
            <w:tcW w:w="1417" w:type="dxa"/>
            <w:vAlign w:val="center"/>
          </w:tcPr>
          <w:p w14:paraId="1CC9D2DD" w14:textId="379955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5AB2FFF" w14:textId="25A79C6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35CF699" w14:textId="1AF888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R$ 36,00</w:t>
            </w:r>
          </w:p>
        </w:tc>
        <w:tc>
          <w:tcPr>
            <w:tcW w:w="1276" w:type="dxa"/>
            <w:vAlign w:val="center"/>
          </w:tcPr>
          <w:p w14:paraId="706CFE75" w14:textId="40C269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06AB528" w14:textId="4F60EAA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8B493AD" w14:textId="23BC20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59DD6AC" w14:textId="77777777" w:rsidTr="00CE5D45">
        <w:trPr>
          <w:jc w:val="center"/>
        </w:trPr>
        <w:tc>
          <w:tcPr>
            <w:tcW w:w="557" w:type="dxa"/>
            <w:vAlign w:val="center"/>
          </w:tcPr>
          <w:p w14:paraId="3CD5ABC6" w14:textId="3EADF2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235</w:t>
            </w:r>
          </w:p>
        </w:tc>
        <w:tc>
          <w:tcPr>
            <w:tcW w:w="1134" w:type="dxa"/>
            <w:vAlign w:val="center"/>
          </w:tcPr>
          <w:p w14:paraId="6C2BA30C" w14:textId="748CB6C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11AE537" w14:textId="2B3662D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GESSO PARA REPAROS PCT DE 1KG</w:t>
            </w:r>
          </w:p>
        </w:tc>
        <w:tc>
          <w:tcPr>
            <w:tcW w:w="1417" w:type="dxa"/>
            <w:vAlign w:val="center"/>
          </w:tcPr>
          <w:p w14:paraId="5FD85182" w14:textId="7BCD73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8BBE2F6" w14:textId="568EDDF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AFEBF13" w14:textId="0F499C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R$ 75,00</w:t>
            </w:r>
          </w:p>
        </w:tc>
        <w:tc>
          <w:tcPr>
            <w:tcW w:w="1276" w:type="dxa"/>
            <w:vAlign w:val="center"/>
          </w:tcPr>
          <w:p w14:paraId="09F50F3A" w14:textId="1A49B3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955D6F3" w14:textId="64D3300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D23E892" w14:textId="0E7710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068F9F2" w14:textId="77777777" w:rsidTr="00CE5D45">
        <w:trPr>
          <w:jc w:val="center"/>
        </w:trPr>
        <w:tc>
          <w:tcPr>
            <w:tcW w:w="557" w:type="dxa"/>
            <w:vAlign w:val="center"/>
          </w:tcPr>
          <w:p w14:paraId="03414FB7" w14:textId="3A44E2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236</w:t>
            </w:r>
          </w:p>
        </w:tc>
        <w:tc>
          <w:tcPr>
            <w:tcW w:w="1134" w:type="dxa"/>
            <w:vAlign w:val="center"/>
          </w:tcPr>
          <w:p w14:paraId="7B9BE10A" w14:textId="5D60CA2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6153A5E" w14:textId="2C8531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DESODORIZADOR DE AR</w:t>
            </w:r>
          </w:p>
        </w:tc>
        <w:tc>
          <w:tcPr>
            <w:tcW w:w="1417" w:type="dxa"/>
            <w:vAlign w:val="center"/>
          </w:tcPr>
          <w:p w14:paraId="176CEAC3" w14:textId="531D73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87700AC" w14:textId="3357584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1861AB6A" w14:textId="4E4165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R$ 480,00</w:t>
            </w:r>
          </w:p>
        </w:tc>
        <w:tc>
          <w:tcPr>
            <w:tcW w:w="1276" w:type="dxa"/>
            <w:vAlign w:val="center"/>
          </w:tcPr>
          <w:p w14:paraId="75F9CEAE" w14:textId="7C8276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B7AECDD" w14:textId="7C8657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5DD934F" w14:textId="57F55F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DFFB504" w14:textId="77777777" w:rsidTr="00CE5D45">
        <w:trPr>
          <w:jc w:val="center"/>
        </w:trPr>
        <w:tc>
          <w:tcPr>
            <w:tcW w:w="557" w:type="dxa"/>
            <w:vAlign w:val="center"/>
          </w:tcPr>
          <w:p w14:paraId="76496DE3" w14:textId="53A2C62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237</w:t>
            </w:r>
          </w:p>
        </w:tc>
        <w:tc>
          <w:tcPr>
            <w:tcW w:w="1134" w:type="dxa"/>
            <w:vAlign w:val="center"/>
          </w:tcPr>
          <w:p w14:paraId="7A098769" w14:textId="2BCB461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A9CC15A" w14:textId="286E09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INSETICIDA</w:t>
            </w:r>
          </w:p>
        </w:tc>
        <w:tc>
          <w:tcPr>
            <w:tcW w:w="1417" w:type="dxa"/>
            <w:vAlign w:val="center"/>
          </w:tcPr>
          <w:p w14:paraId="4AB27D6D" w14:textId="4D4B49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C828F5F" w14:textId="37E3078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7C30201" w14:textId="12B196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R$ 600,00</w:t>
            </w:r>
          </w:p>
        </w:tc>
        <w:tc>
          <w:tcPr>
            <w:tcW w:w="1276" w:type="dxa"/>
            <w:vAlign w:val="center"/>
          </w:tcPr>
          <w:p w14:paraId="0F30E00B" w14:textId="1FE7F99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10FCD40" w14:textId="3861F9C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642067D" w14:textId="08C2E9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5491616" w14:textId="77777777" w:rsidTr="00CE5D45">
        <w:trPr>
          <w:jc w:val="center"/>
        </w:trPr>
        <w:tc>
          <w:tcPr>
            <w:tcW w:w="557" w:type="dxa"/>
            <w:vAlign w:val="center"/>
          </w:tcPr>
          <w:p w14:paraId="75D0187E" w14:textId="63B38F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238</w:t>
            </w:r>
          </w:p>
        </w:tc>
        <w:tc>
          <w:tcPr>
            <w:tcW w:w="1134" w:type="dxa"/>
            <w:vAlign w:val="center"/>
          </w:tcPr>
          <w:p w14:paraId="4B4882E6" w14:textId="3559914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7D28566" w14:textId="000E5CF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ÁLCOOL LÍQUIDO</w:t>
            </w:r>
          </w:p>
        </w:tc>
        <w:tc>
          <w:tcPr>
            <w:tcW w:w="1417" w:type="dxa"/>
            <w:vAlign w:val="center"/>
          </w:tcPr>
          <w:p w14:paraId="22547DB6" w14:textId="150D82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E6778ED" w14:textId="3449513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296CC5B" w14:textId="408E5C7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R$ 480,00</w:t>
            </w:r>
          </w:p>
        </w:tc>
        <w:tc>
          <w:tcPr>
            <w:tcW w:w="1276" w:type="dxa"/>
            <w:vAlign w:val="center"/>
          </w:tcPr>
          <w:p w14:paraId="6E2A71A2" w14:textId="7BFA86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D5644FE" w14:textId="77B5FE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1A1BFD5" w14:textId="7867BC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E977B3D" w14:textId="77777777" w:rsidTr="00CE5D45">
        <w:trPr>
          <w:jc w:val="center"/>
        </w:trPr>
        <w:tc>
          <w:tcPr>
            <w:tcW w:w="557" w:type="dxa"/>
            <w:vAlign w:val="center"/>
          </w:tcPr>
          <w:p w14:paraId="6FE11D4F" w14:textId="523EFE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239</w:t>
            </w:r>
          </w:p>
        </w:tc>
        <w:tc>
          <w:tcPr>
            <w:tcW w:w="1134" w:type="dxa"/>
            <w:vAlign w:val="center"/>
          </w:tcPr>
          <w:p w14:paraId="2A2E5F4E" w14:textId="5B4182D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00AF3B3" w14:textId="160D371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ÁLCOOL EM GEL</w:t>
            </w:r>
          </w:p>
        </w:tc>
        <w:tc>
          <w:tcPr>
            <w:tcW w:w="1417" w:type="dxa"/>
            <w:vAlign w:val="center"/>
          </w:tcPr>
          <w:p w14:paraId="4F33F4FD" w14:textId="116F61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74A7B62" w14:textId="1593756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F6C208A" w14:textId="746DAA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122921FB" w14:textId="68B01C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F095779" w14:textId="5860B6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46DAD20" w14:textId="45A3675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CC2E4F7" w14:textId="77777777" w:rsidTr="00CE5D45">
        <w:trPr>
          <w:jc w:val="center"/>
        </w:trPr>
        <w:tc>
          <w:tcPr>
            <w:tcW w:w="557" w:type="dxa"/>
            <w:vAlign w:val="center"/>
          </w:tcPr>
          <w:p w14:paraId="445FD277" w14:textId="1C1475D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240</w:t>
            </w:r>
          </w:p>
        </w:tc>
        <w:tc>
          <w:tcPr>
            <w:tcW w:w="1134" w:type="dxa"/>
            <w:vAlign w:val="center"/>
          </w:tcPr>
          <w:p w14:paraId="2B19EA16" w14:textId="387C9D9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C361314" w14:textId="129443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ESPONJA DE LIMPEZA</w:t>
            </w:r>
          </w:p>
        </w:tc>
        <w:tc>
          <w:tcPr>
            <w:tcW w:w="1417" w:type="dxa"/>
            <w:vAlign w:val="center"/>
          </w:tcPr>
          <w:p w14:paraId="6186ABDF" w14:textId="1C757C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67C8067" w14:textId="1BEE3B2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156A297" w14:textId="07D2D3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R$ 225,00</w:t>
            </w:r>
          </w:p>
        </w:tc>
        <w:tc>
          <w:tcPr>
            <w:tcW w:w="1276" w:type="dxa"/>
            <w:vAlign w:val="center"/>
          </w:tcPr>
          <w:p w14:paraId="23A87D62" w14:textId="7EA1565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1DEDC44" w14:textId="6CB28F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DB4D101" w14:textId="272583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A8EB27D" w14:textId="77777777" w:rsidTr="00CE5D45">
        <w:trPr>
          <w:jc w:val="center"/>
        </w:trPr>
        <w:tc>
          <w:tcPr>
            <w:tcW w:w="557" w:type="dxa"/>
            <w:vAlign w:val="center"/>
          </w:tcPr>
          <w:p w14:paraId="2BD683CA" w14:textId="11DFD5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241</w:t>
            </w:r>
          </w:p>
        </w:tc>
        <w:tc>
          <w:tcPr>
            <w:tcW w:w="1134" w:type="dxa"/>
            <w:vAlign w:val="center"/>
          </w:tcPr>
          <w:p w14:paraId="5F8AAEBA" w14:textId="7517E69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65E074F" w14:textId="03E4D9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PAPEL TOALHA</w:t>
            </w:r>
          </w:p>
        </w:tc>
        <w:tc>
          <w:tcPr>
            <w:tcW w:w="1417" w:type="dxa"/>
            <w:vAlign w:val="center"/>
          </w:tcPr>
          <w:p w14:paraId="404B5790" w14:textId="68E793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56AFE70" w14:textId="36C96D1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4AFE156" w14:textId="22B93C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3A646121" w14:textId="2E14EA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7EF145E" w14:textId="227158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9ED2AC5" w14:textId="4CAF2F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BD47BE4" w14:textId="77777777" w:rsidTr="00CE5D45">
        <w:trPr>
          <w:jc w:val="center"/>
        </w:trPr>
        <w:tc>
          <w:tcPr>
            <w:tcW w:w="557" w:type="dxa"/>
            <w:vAlign w:val="center"/>
          </w:tcPr>
          <w:p w14:paraId="5F6246F7" w14:textId="75AF13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242</w:t>
            </w:r>
          </w:p>
        </w:tc>
        <w:tc>
          <w:tcPr>
            <w:tcW w:w="1134" w:type="dxa"/>
            <w:vAlign w:val="center"/>
          </w:tcPr>
          <w:p w14:paraId="58495E9A" w14:textId="5C0B092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1BF10DE" w14:textId="67E0C9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PAPEL HIGIÊNICO</w:t>
            </w:r>
          </w:p>
        </w:tc>
        <w:tc>
          <w:tcPr>
            <w:tcW w:w="1417" w:type="dxa"/>
            <w:vAlign w:val="center"/>
          </w:tcPr>
          <w:p w14:paraId="69F6BCBC" w14:textId="0D32A3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9B358F5" w14:textId="0CD2D79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0686E9F" w14:textId="579D3E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R$ 640,00</w:t>
            </w:r>
          </w:p>
        </w:tc>
        <w:tc>
          <w:tcPr>
            <w:tcW w:w="1276" w:type="dxa"/>
            <w:vAlign w:val="center"/>
          </w:tcPr>
          <w:p w14:paraId="31688568" w14:textId="16D9CCA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1D2B0BD" w14:textId="70E640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AD300D9" w14:textId="29B82D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3003278" w14:textId="77777777" w:rsidTr="00CE5D45">
        <w:trPr>
          <w:jc w:val="center"/>
        </w:trPr>
        <w:tc>
          <w:tcPr>
            <w:tcW w:w="557" w:type="dxa"/>
            <w:vAlign w:val="center"/>
          </w:tcPr>
          <w:p w14:paraId="51A1CBB8" w14:textId="6F542A8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243</w:t>
            </w:r>
          </w:p>
        </w:tc>
        <w:tc>
          <w:tcPr>
            <w:tcW w:w="1134" w:type="dxa"/>
            <w:vAlign w:val="center"/>
          </w:tcPr>
          <w:p w14:paraId="47112F47" w14:textId="4613164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94FA409" w14:textId="0BE7E5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DESINFETANTE</w:t>
            </w:r>
          </w:p>
        </w:tc>
        <w:tc>
          <w:tcPr>
            <w:tcW w:w="1417" w:type="dxa"/>
            <w:vAlign w:val="center"/>
          </w:tcPr>
          <w:p w14:paraId="7F54E706" w14:textId="40A47B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72FD7D3" w14:textId="7FAEE04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177A33B" w14:textId="736F62D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R$ 600,00</w:t>
            </w:r>
          </w:p>
        </w:tc>
        <w:tc>
          <w:tcPr>
            <w:tcW w:w="1276" w:type="dxa"/>
            <w:vAlign w:val="center"/>
          </w:tcPr>
          <w:p w14:paraId="65BDBF5C" w14:textId="61C1D6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B631DB7" w14:textId="219808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477CCFF" w14:textId="75B4FA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3B57793" w14:textId="77777777" w:rsidTr="00CE5D45">
        <w:trPr>
          <w:jc w:val="center"/>
        </w:trPr>
        <w:tc>
          <w:tcPr>
            <w:tcW w:w="557" w:type="dxa"/>
            <w:vAlign w:val="center"/>
          </w:tcPr>
          <w:p w14:paraId="199D0BA6" w14:textId="0D93B96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244</w:t>
            </w:r>
          </w:p>
        </w:tc>
        <w:tc>
          <w:tcPr>
            <w:tcW w:w="1134" w:type="dxa"/>
            <w:vAlign w:val="center"/>
          </w:tcPr>
          <w:p w14:paraId="38D4A1EB" w14:textId="7E504C7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0547A34" w14:textId="19851C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DETERGENTE</w:t>
            </w:r>
          </w:p>
        </w:tc>
        <w:tc>
          <w:tcPr>
            <w:tcW w:w="1417" w:type="dxa"/>
            <w:vAlign w:val="center"/>
          </w:tcPr>
          <w:p w14:paraId="53E101D1" w14:textId="3F2E190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A0FA276" w14:textId="640A30B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44D88C84" w14:textId="3466392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R$ 250,00</w:t>
            </w:r>
          </w:p>
        </w:tc>
        <w:tc>
          <w:tcPr>
            <w:tcW w:w="1276" w:type="dxa"/>
            <w:vAlign w:val="center"/>
          </w:tcPr>
          <w:p w14:paraId="42938356" w14:textId="75C3E5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0225CD9" w14:textId="03A4DC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150CC2C" w14:textId="293E57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4E105413" w14:textId="77777777" w:rsidTr="00CE5D45">
        <w:trPr>
          <w:jc w:val="center"/>
        </w:trPr>
        <w:tc>
          <w:tcPr>
            <w:tcW w:w="557" w:type="dxa"/>
            <w:vAlign w:val="center"/>
          </w:tcPr>
          <w:p w14:paraId="63B8EFBB" w14:textId="24361C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245</w:t>
            </w:r>
          </w:p>
        </w:tc>
        <w:tc>
          <w:tcPr>
            <w:tcW w:w="1134" w:type="dxa"/>
            <w:vAlign w:val="center"/>
          </w:tcPr>
          <w:p w14:paraId="48D1D504" w14:textId="0C00533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4E5CC80" w14:textId="212273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ÁGUA SANITÁRIA</w:t>
            </w:r>
          </w:p>
        </w:tc>
        <w:tc>
          <w:tcPr>
            <w:tcW w:w="1417" w:type="dxa"/>
            <w:vAlign w:val="center"/>
          </w:tcPr>
          <w:p w14:paraId="6EE3205E" w14:textId="3468499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A5D9622" w14:textId="020DAD7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355640E" w14:textId="61105F0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4DEC2E6C" w14:textId="3AE3AB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8BDCE0E" w14:textId="190E47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496F3B6" w14:textId="5B9C82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10476C8" w14:textId="77777777" w:rsidTr="00CE5D45">
        <w:trPr>
          <w:jc w:val="center"/>
        </w:trPr>
        <w:tc>
          <w:tcPr>
            <w:tcW w:w="557" w:type="dxa"/>
            <w:vAlign w:val="center"/>
          </w:tcPr>
          <w:p w14:paraId="63763744" w14:textId="0092A74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246</w:t>
            </w:r>
          </w:p>
        </w:tc>
        <w:tc>
          <w:tcPr>
            <w:tcW w:w="1134" w:type="dxa"/>
            <w:vAlign w:val="center"/>
          </w:tcPr>
          <w:p w14:paraId="493307CA" w14:textId="3274844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5BEB34A" w14:textId="678F323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ÁCIDO MURIÁTICO</w:t>
            </w:r>
          </w:p>
        </w:tc>
        <w:tc>
          <w:tcPr>
            <w:tcW w:w="1417" w:type="dxa"/>
            <w:vAlign w:val="center"/>
          </w:tcPr>
          <w:p w14:paraId="3FF0EEBB" w14:textId="620652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9035567" w14:textId="1C09108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FEFFF40" w14:textId="390DF3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252001E2" w14:textId="36D77C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7F50774" w14:textId="7156FC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E2BCA80" w14:textId="50D75E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C330103" w14:textId="77777777" w:rsidTr="00CE5D45">
        <w:trPr>
          <w:jc w:val="center"/>
        </w:trPr>
        <w:tc>
          <w:tcPr>
            <w:tcW w:w="557" w:type="dxa"/>
            <w:vAlign w:val="center"/>
          </w:tcPr>
          <w:p w14:paraId="434D87E2" w14:textId="7DA30A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247</w:t>
            </w:r>
          </w:p>
        </w:tc>
        <w:tc>
          <w:tcPr>
            <w:tcW w:w="1134" w:type="dxa"/>
            <w:vAlign w:val="center"/>
          </w:tcPr>
          <w:p w14:paraId="1062CFE8" w14:textId="0407D26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9CEB2DA" w14:textId="5472AF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SABÃO EM PÓ</w:t>
            </w:r>
          </w:p>
        </w:tc>
        <w:tc>
          <w:tcPr>
            <w:tcW w:w="1417" w:type="dxa"/>
            <w:vAlign w:val="center"/>
          </w:tcPr>
          <w:p w14:paraId="49B0182E" w14:textId="6A491C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39C8564" w14:textId="2BAA108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6B5F74A" w14:textId="0EBC11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2DDCA0EF" w14:textId="3D8851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416BC81" w14:textId="6B28A9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74A65DF" w14:textId="66D45A2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597C2F6" w14:textId="77777777" w:rsidTr="00CE5D45">
        <w:trPr>
          <w:jc w:val="center"/>
        </w:trPr>
        <w:tc>
          <w:tcPr>
            <w:tcW w:w="557" w:type="dxa"/>
            <w:vAlign w:val="center"/>
          </w:tcPr>
          <w:p w14:paraId="4BBACA99" w14:textId="003FE4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248</w:t>
            </w:r>
          </w:p>
        </w:tc>
        <w:tc>
          <w:tcPr>
            <w:tcW w:w="1134" w:type="dxa"/>
            <w:vAlign w:val="center"/>
          </w:tcPr>
          <w:p w14:paraId="57FB28D2" w14:textId="6B5C2DF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959E6F1" w14:textId="36BBA4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DESENGORDURANTE DE 500ML</w:t>
            </w:r>
          </w:p>
        </w:tc>
        <w:tc>
          <w:tcPr>
            <w:tcW w:w="1417" w:type="dxa"/>
            <w:vAlign w:val="center"/>
          </w:tcPr>
          <w:p w14:paraId="68FD7F8B" w14:textId="2445767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012E916" w14:textId="1947309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084D8EB" w14:textId="47FEA5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138286BE" w14:textId="42E343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177D28F" w14:textId="6CA6AFA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CD57FE2" w14:textId="2A2096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43A52CF" w14:textId="77777777" w:rsidTr="00CE5D45">
        <w:trPr>
          <w:jc w:val="center"/>
        </w:trPr>
        <w:tc>
          <w:tcPr>
            <w:tcW w:w="557" w:type="dxa"/>
            <w:vAlign w:val="center"/>
          </w:tcPr>
          <w:p w14:paraId="0A1F4A9C" w14:textId="501F199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249</w:t>
            </w:r>
          </w:p>
        </w:tc>
        <w:tc>
          <w:tcPr>
            <w:tcW w:w="1134" w:type="dxa"/>
            <w:vAlign w:val="center"/>
          </w:tcPr>
          <w:p w14:paraId="6D7E0415" w14:textId="233F1CC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66F896D" w14:textId="15DB226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VASSOURA DE PÊLO</w:t>
            </w:r>
          </w:p>
        </w:tc>
        <w:tc>
          <w:tcPr>
            <w:tcW w:w="1417" w:type="dxa"/>
            <w:vAlign w:val="center"/>
          </w:tcPr>
          <w:p w14:paraId="4FF7CE5F" w14:textId="5ED4DB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0B5000E" w14:textId="0F0F173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AD0085A" w14:textId="023F16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49DD5ADB" w14:textId="3115CDE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BF36EA1" w14:textId="342BE3E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4E805FB" w14:textId="5756FA3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55A982E" w14:textId="77777777" w:rsidTr="00CE5D45">
        <w:trPr>
          <w:jc w:val="center"/>
        </w:trPr>
        <w:tc>
          <w:tcPr>
            <w:tcW w:w="557" w:type="dxa"/>
            <w:vAlign w:val="center"/>
          </w:tcPr>
          <w:p w14:paraId="2C87CD3B" w14:textId="5FA976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250</w:t>
            </w:r>
          </w:p>
        </w:tc>
        <w:tc>
          <w:tcPr>
            <w:tcW w:w="1134" w:type="dxa"/>
            <w:vAlign w:val="center"/>
          </w:tcPr>
          <w:p w14:paraId="70D917D6" w14:textId="6A5CAE7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37470EA" w14:textId="32197F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VASSOURA DE PIAÇAVA</w:t>
            </w:r>
          </w:p>
        </w:tc>
        <w:tc>
          <w:tcPr>
            <w:tcW w:w="1417" w:type="dxa"/>
            <w:vAlign w:val="center"/>
          </w:tcPr>
          <w:p w14:paraId="351CAABC" w14:textId="154CD2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7CEAD17" w14:textId="1F87351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ED30713" w14:textId="2B8322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40C334D3" w14:textId="2FD6C6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BCE6316" w14:textId="34F3B5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7BC1410" w14:textId="7AB9E8C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AD82A04" w14:textId="77777777" w:rsidTr="00CE5D45">
        <w:trPr>
          <w:jc w:val="center"/>
        </w:trPr>
        <w:tc>
          <w:tcPr>
            <w:tcW w:w="557" w:type="dxa"/>
            <w:vAlign w:val="center"/>
          </w:tcPr>
          <w:p w14:paraId="5F8D0BE7" w14:textId="6733323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251</w:t>
            </w:r>
          </w:p>
        </w:tc>
        <w:tc>
          <w:tcPr>
            <w:tcW w:w="1134" w:type="dxa"/>
            <w:vAlign w:val="center"/>
          </w:tcPr>
          <w:p w14:paraId="410E8C09" w14:textId="5E4C23E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61F1D6B" w14:textId="0A98BA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RODO DE PLÁSTICO</w:t>
            </w:r>
          </w:p>
        </w:tc>
        <w:tc>
          <w:tcPr>
            <w:tcW w:w="1417" w:type="dxa"/>
            <w:vAlign w:val="center"/>
          </w:tcPr>
          <w:p w14:paraId="52B87E24" w14:textId="62B743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ACC16FA" w14:textId="21DE18B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29A3DE0" w14:textId="183116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R$ 180,00</w:t>
            </w:r>
          </w:p>
        </w:tc>
        <w:tc>
          <w:tcPr>
            <w:tcW w:w="1276" w:type="dxa"/>
            <w:vAlign w:val="center"/>
          </w:tcPr>
          <w:p w14:paraId="0244980A" w14:textId="60B2F4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C896D0F" w14:textId="735A9F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F299F7B" w14:textId="5DC08A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72F3E1C" w14:textId="77777777" w:rsidTr="00CE5D45">
        <w:trPr>
          <w:jc w:val="center"/>
        </w:trPr>
        <w:tc>
          <w:tcPr>
            <w:tcW w:w="557" w:type="dxa"/>
            <w:vAlign w:val="center"/>
          </w:tcPr>
          <w:p w14:paraId="31D0D0B8" w14:textId="3FB6BB6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252</w:t>
            </w:r>
          </w:p>
        </w:tc>
        <w:tc>
          <w:tcPr>
            <w:tcW w:w="1134" w:type="dxa"/>
            <w:vAlign w:val="center"/>
          </w:tcPr>
          <w:p w14:paraId="32E3E096" w14:textId="3B11993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B2BA7BE" w14:textId="744E2CD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PÁ DE LIXO DE PLÁSTICO</w:t>
            </w:r>
          </w:p>
        </w:tc>
        <w:tc>
          <w:tcPr>
            <w:tcW w:w="1417" w:type="dxa"/>
            <w:vAlign w:val="center"/>
          </w:tcPr>
          <w:p w14:paraId="04CF0848" w14:textId="1F6D34B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57D6722" w14:textId="3ED1754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06EA46F1" w14:textId="202B00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64B038E1" w14:textId="136D8FB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7830BD2" w14:textId="19A7A2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9694956" w14:textId="1AAA4A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77AAA747" w14:textId="77777777" w:rsidTr="00CE5D45">
        <w:trPr>
          <w:jc w:val="center"/>
        </w:trPr>
        <w:tc>
          <w:tcPr>
            <w:tcW w:w="557" w:type="dxa"/>
            <w:vAlign w:val="center"/>
          </w:tcPr>
          <w:p w14:paraId="2A6E9828" w14:textId="51542B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253</w:t>
            </w:r>
          </w:p>
        </w:tc>
        <w:tc>
          <w:tcPr>
            <w:tcW w:w="1134" w:type="dxa"/>
            <w:vAlign w:val="center"/>
          </w:tcPr>
          <w:p w14:paraId="6FD00428" w14:textId="6F535C8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A3C5344" w14:textId="2A4D9B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LIXEIRO</w:t>
            </w:r>
          </w:p>
        </w:tc>
        <w:tc>
          <w:tcPr>
            <w:tcW w:w="1417" w:type="dxa"/>
            <w:vAlign w:val="center"/>
          </w:tcPr>
          <w:p w14:paraId="17531E5D" w14:textId="4400E08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AC09446" w14:textId="594F638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9052DFF" w14:textId="7EED95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R$ 90,00</w:t>
            </w:r>
          </w:p>
        </w:tc>
        <w:tc>
          <w:tcPr>
            <w:tcW w:w="1276" w:type="dxa"/>
            <w:vAlign w:val="center"/>
          </w:tcPr>
          <w:p w14:paraId="56C29768" w14:textId="0283CD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02374FB8" w14:textId="25779DE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EF9FEA4" w14:textId="7BFB2E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42307E5" w14:textId="77777777" w:rsidTr="00CE5D45">
        <w:trPr>
          <w:jc w:val="center"/>
        </w:trPr>
        <w:tc>
          <w:tcPr>
            <w:tcW w:w="557" w:type="dxa"/>
            <w:vAlign w:val="center"/>
          </w:tcPr>
          <w:p w14:paraId="68E04D7F" w14:textId="39D132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254</w:t>
            </w:r>
          </w:p>
        </w:tc>
        <w:tc>
          <w:tcPr>
            <w:tcW w:w="1134" w:type="dxa"/>
            <w:vAlign w:val="center"/>
          </w:tcPr>
          <w:p w14:paraId="0009E0F9" w14:textId="07C6D4E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6087026" w14:textId="0026EDD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PACOTE DE SACO PLÁSTICO DE 60L</w:t>
            </w:r>
          </w:p>
        </w:tc>
        <w:tc>
          <w:tcPr>
            <w:tcW w:w="1417" w:type="dxa"/>
            <w:vAlign w:val="center"/>
          </w:tcPr>
          <w:p w14:paraId="5CC3246A" w14:textId="6F8A5B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558F05C" w14:textId="5D4D7D8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009D8BC" w14:textId="0EE2ED8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14CC5993" w14:textId="3878F0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E95157F" w14:textId="1CF662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866A05E" w14:textId="2B8CD97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6C353CF" w14:textId="77777777" w:rsidTr="00CE5D45">
        <w:trPr>
          <w:jc w:val="center"/>
        </w:trPr>
        <w:tc>
          <w:tcPr>
            <w:tcW w:w="557" w:type="dxa"/>
            <w:vAlign w:val="center"/>
          </w:tcPr>
          <w:p w14:paraId="5EF2BC8C" w14:textId="01BC18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255</w:t>
            </w:r>
          </w:p>
        </w:tc>
        <w:tc>
          <w:tcPr>
            <w:tcW w:w="1134" w:type="dxa"/>
            <w:vAlign w:val="center"/>
          </w:tcPr>
          <w:p w14:paraId="21383754" w14:textId="4E263E4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4AF5DA6" w14:textId="43C12C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PACOTE DE SACO DE PLÁSTICO DE 100L</w:t>
            </w:r>
          </w:p>
        </w:tc>
        <w:tc>
          <w:tcPr>
            <w:tcW w:w="1417" w:type="dxa"/>
            <w:vAlign w:val="center"/>
          </w:tcPr>
          <w:p w14:paraId="56A84B65" w14:textId="3E5E9E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1615456" w14:textId="16349C5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DED1745" w14:textId="5E3E1F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vAlign w:val="center"/>
          </w:tcPr>
          <w:p w14:paraId="6BA29C76" w14:textId="61A4FA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859585F" w14:textId="44C271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6A017F0" w14:textId="291C86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9403624" w14:textId="77777777" w:rsidTr="00CE5D45">
        <w:trPr>
          <w:jc w:val="center"/>
        </w:trPr>
        <w:tc>
          <w:tcPr>
            <w:tcW w:w="557" w:type="dxa"/>
            <w:vAlign w:val="center"/>
          </w:tcPr>
          <w:p w14:paraId="3E7335B1" w14:textId="5075AE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256</w:t>
            </w:r>
          </w:p>
        </w:tc>
        <w:tc>
          <w:tcPr>
            <w:tcW w:w="1134" w:type="dxa"/>
            <w:vAlign w:val="center"/>
          </w:tcPr>
          <w:p w14:paraId="64DFAD20" w14:textId="21D46D5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4019F0E" w14:textId="7D66AD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PALHA DE AÇO</w:t>
            </w:r>
          </w:p>
        </w:tc>
        <w:tc>
          <w:tcPr>
            <w:tcW w:w="1417" w:type="dxa"/>
            <w:vAlign w:val="center"/>
          </w:tcPr>
          <w:p w14:paraId="7D3FD4A4" w14:textId="49E5DD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4CDA1D3" w14:textId="72FD24C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FC5D413" w14:textId="1A0B04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R$ 192,00</w:t>
            </w:r>
          </w:p>
        </w:tc>
        <w:tc>
          <w:tcPr>
            <w:tcW w:w="1276" w:type="dxa"/>
            <w:vAlign w:val="center"/>
          </w:tcPr>
          <w:p w14:paraId="5365AE20" w14:textId="02EDBB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ED5D790" w14:textId="0E83A03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CBBBCA0" w14:textId="5838D0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9EDBB24" w14:textId="77777777" w:rsidTr="00CE5D45">
        <w:trPr>
          <w:jc w:val="center"/>
        </w:trPr>
        <w:tc>
          <w:tcPr>
            <w:tcW w:w="557" w:type="dxa"/>
            <w:vAlign w:val="center"/>
          </w:tcPr>
          <w:p w14:paraId="2F69F233" w14:textId="6D38ED1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257</w:t>
            </w:r>
          </w:p>
        </w:tc>
        <w:tc>
          <w:tcPr>
            <w:tcW w:w="1134" w:type="dxa"/>
            <w:vAlign w:val="center"/>
          </w:tcPr>
          <w:p w14:paraId="0E7D5065" w14:textId="7A5CD99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881D934" w14:textId="49F5ED4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FLANELA, CORES VARIADAS</w:t>
            </w:r>
          </w:p>
        </w:tc>
        <w:tc>
          <w:tcPr>
            <w:tcW w:w="1417" w:type="dxa"/>
            <w:vAlign w:val="center"/>
          </w:tcPr>
          <w:p w14:paraId="287687AB" w14:textId="481F7B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63F74A0" w14:textId="3672660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B69FF3C" w14:textId="1EAF30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1C7163DC" w14:textId="0C4F6B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510B834" w14:textId="6AFA712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D776F18" w14:textId="513822A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3C88F6F" w14:textId="77777777" w:rsidTr="00CE5D45">
        <w:trPr>
          <w:jc w:val="center"/>
        </w:trPr>
        <w:tc>
          <w:tcPr>
            <w:tcW w:w="557" w:type="dxa"/>
            <w:vAlign w:val="center"/>
          </w:tcPr>
          <w:p w14:paraId="1031429A" w14:textId="21E96B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258</w:t>
            </w:r>
          </w:p>
        </w:tc>
        <w:tc>
          <w:tcPr>
            <w:tcW w:w="1134" w:type="dxa"/>
            <w:vAlign w:val="center"/>
          </w:tcPr>
          <w:p w14:paraId="4CD4BE59" w14:textId="7478964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8974336" w14:textId="6BB726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PANO DE CHÃO</w:t>
            </w:r>
          </w:p>
        </w:tc>
        <w:tc>
          <w:tcPr>
            <w:tcW w:w="1417" w:type="dxa"/>
            <w:vAlign w:val="center"/>
          </w:tcPr>
          <w:p w14:paraId="7DFA3126" w14:textId="66BD64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23C8A66" w14:textId="7B22624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7962DD0" w14:textId="5A816C7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07687EB4" w14:textId="53C7D0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ED1665A" w14:textId="09EAE5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25075EB" w14:textId="634B85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65F9AA0" w14:textId="77777777" w:rsidTr="00CE5D45">
        <w:trPr>
          <w:jc w:val="center"/>
        </w:trPr>
        <w:tc>
          <w:tcPr>
            <w:tcW w:w="557" w:type="dxa"/>
            <w:vAlign w:val="center"/>
          </w:tcPr>
          <w:p w14:paraId="70339812" w14:textId="5750944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259</w:t>
            </w:r>
          </w:p>
        </w:tc>
        <w:tc>
          <w:tcPr>
            <w:tcW w:w="1134" w:type="dxa"/>
            <w:vAlign w:val="center"/>
          </w:tcPr>
          <w:p w14:paraId="065DE966" w14:textId="66DAB47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BCF8F19" w14:textId="2B0695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PANO DE PRATO</w:t>
            </w:r>
          </w:p>
        </w:tc>
        <w:tc>
          <w:tcPr>
            <w:tcW w:w="1417" w:type="dxa"/>
            <w:vAlign w:val="center"/>
          </w:tcPr>
          <w:p w14:paraId="44B18FE4" w14:textId="5ECAC7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AEA078D" w14:textId="3BAC190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F309161" w14:textId="218632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R$ 120,00</w:t>
            </w:r>
          </w:p>
        </w:tc>
        <w:tc>
          <w:tcPr>
            <w:tcW w:w="1276" w:type="dxa"/>
            <w:vAlign w:val="center"/>
          </w:tcPr>
          <w:p w14:paraId="7545F21A" w14:textId="2E22C04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765D4AC" w14:textId="35DC10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89C7C76" w14:textId="23F6E6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B4F8F8F" w14:textId="77777777" w:rsidTr="00CE5D45">
        <w:trPr>
          <w:jc w:val="center"/>
        </w:trPr>
        <w:tc>
          <w:tcPr>
            <w:tcW w:w="557" w:type="dxa"/>
            <w:vAlign w:val="center"/>
          </w:tcPr>
          <w:p w14:paraId="7CBBCB35" w14:textId="0F41FEC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260</w:t>
            </w:r>
          </w:p>
        </w:tc>
        <w:tc>
          <w:tcPr>
            <w:tcW w:w="1134" w:type="dxa"/>
            <w:vAlign w:val="center"/>
          </w:tcPr>
          <w:p w14:paraId="4B6F9D59" w14:textId="547EBC3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3F44B28" w14:textId="6BB3C4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MAÇO DE FÓSFOROS C/10 UNIDADES</w:t>
            </w:r>
          </w:p>
        </w:tc>
        <w:tc>
          <w:tcPr>
            <w:tcW w:w="1417" w:type="dxa"/>
            <w:vAlign w:val="center"/>
          </w:tcPr>
          <w:p w14:paraId="1DF3FF9F" w14:textId="73841C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4A2322E" w14:textId="6E002AF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D6BEA1F" w14:textId="46595D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R$ 35,00</w:t>
            </w:r>
          </w:p>
        </w:tc>
        <w:tc>
          <w:tcPr>
            <w:tcW w:w="1276" w:type="dxa"/>
            <w:vAlign w:val="center"/>
          </w:tcPr>
          <w:p w14:paraId="4001982E" w14:textId="66921F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837EC4A" w14:textId="4F3C980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470829D" w14:textId="30D3A2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602F0C8" w14:textId="77777777" w:rsidTr="00CE5D45">
        <w:trPr>
          <w:jc w:val="center"/>
        </w:trPr>
        <w:tc>
          <w:tcPr>
            <w:tcW w:w="557" w:type="dxa"/>
            <w:vAlign w:val="center"/>
          </w:tcPr>
          <w:p w14:paraId="16434894" w14:textId="6D520A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261</w:t>
            </w:r>
          </w:p>
        </w:tc>
        <w:tc>
          <w:tcPr>
            <w:tcW w:w="1134" w:type="dxa"/>
            <w:vAlign w:val="center"/>
          </w:tcPr>
          <w:p w14:paraId="2E441143" w14:textId="336E949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456F35D" w14:textId="028364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PORTA TALHER</w:t>
            </w:r>
          </w:p>
        </w:tc>
        <w:tc>
          <w:tcPr>
            <w:tcW w:w="1417" w:type="dxa"/>
            <w:vAlign w:val="center"/>
          </w:tcPr>
          <w:p w14:paraId="16C2D6DB" w14:textId="298653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BB95F82" w14:textId="10EF62E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191D0CD" w14:textId="0B3996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72040264" w14:textId="0896B8A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1EDC9FD4" w14:textId="4AD3DE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0EC5844" w14:textId="26631B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5146635" w14:textId="77777777" w:rsidTr="00CE5D45">
        <w:trPr>
          <w:jc w:val="center"/>
        </w:trPr>
        <w:tc>
          <w:tcPr>
            <w:tcW w:w="557" w:type="dxa"/>
            <w:vAlign w:val="center"/>
          </w:tcPr>
          <w:p w14:paraId="49DC1ED1" w14:textId="7FA83A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262</w:t>
            </w:r>
          </w:p>
        </w:tc>
        <w:tc>
          <w:tcPr>
            <w:tcW w:w="1134" w:type="dxa"/>
            <w:vAlign w:val="center"/>
          </w:tcPr>
          <w:p w14:paraId="1C9722ED" w14:textId="64D134C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D23A042" w14:textId="3CE7732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ESCORREDOR DE PRATO</w:t>
            </w:r>
          </w:p>
        </w:tc>
        <w:tc>
          <w:tcPr>
            <w:tcW w:w="1417" w:type="dxa"/>
            <w:vAlign w:val="center"/>
          </w:tcPr>
          <w:p w14:paraId="0AC7ECBB" w14:textId="36964B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2D17303" w14:textId="18CDD29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83612F5" w14:textId="52CE4A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R$ 50,00</w:t>
            </w:r>
          </w:p>
        </w:tc>
        <w:tc>
          <w:tcPr>
            <w:tcW w:w="1276" w:type="dxa"/>
            <w:vAlign w:val="center"/>
          </w:tcPr>
          <w:p w14:paraId="3D8204D1" w14:textId="69CA99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FFF882A" w14:textId="2C1F8A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9177C9D" w14:textId="55E25F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982A13E" w14:textId="77777777" w:rsidTr="00CE5D45">
        <w:trPr>
          <w:jc w:val="center"/>
        </w:trPr>
        <w:tc>
          <w:tcPr>
            <w:tcW w:w="557" w:type="dxa"/>
            <w:vAlign w:val="center"/>
          </w:tcPr>
          <w:p w14:paraId="1AA1CA8F" w14:textId="2ECA99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263</w:t>
            </w:r>
          </w:p>
        </w:tc>
        <w:tc>
          <w:tcPr>
            <w:tcW w:w="1134" w:type="dxa"/>
            <w:vAlign w:val="center"/>
          </w:tcPr>
          <w:p w14:paraId="4BE4987B" w14:textId="4FA8BB8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BBA79EE" w14:textId="153B85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PANELA COM TAMPA ALUMINIO 30CM</w:t>
            </w:r>
          </w:p>
        </w:tc>
        <w:tc>
          <w:tcPr>
            <w:tcW w:w="1417" w:type="dxa"/>
            <w:vAlign w:val="center"/>
          </w:tcPr>
          <w:p w14:paraId="5BE471BB" w14:textId="37CBAF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5EBFDB4" w14:textId="2FD712F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970DC60" w14:textId="6B5742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R$ 100,00</w:t>
            </w:r>
          </w:p>
        </w:tc>
        <w:tc>
          <w:tcPr>
            <w:tcW w:w="1276" w:type="dxa"/>
            <w:vAlign w:val="center"/>
          </w:tcPr>
          <w:p w14:paraId="69C31D9F" w14:textId="66AD68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D54594A" w14:textId="7A902B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7F267BE" w14:textId="5E9D76F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1A1F4EC" w14:textId="77777777" w:rsidTr="00CE5D45">
        <w:trPr>
          <w:jc w:val="center"/>
        </w:trPr>
        <w:tc>
          <w:tcPr>
            <w:tcW w:w="557" w:type="dxa"/>
            <w:vAlign w:val="center"/>
          </w:tcPr>
          <w:p w14:paraId="43708A5C" w14:textId="695CDC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264</w:t>
            </w:r>
          </w:p>
        </w:tc>
        <w:tc>
          <w:tcPr>
            <w:tcW w:w="1134" w:type="dxa"/>
            <w:vAlign w:val="center"/>
          </w:tcPr>
          <w:p w14:paraId="4F78C629" w14:textId="37CAF2B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756EB75" w14:textId="4992FC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FRIGIDEIRA ANTIADERENTE COM TAMPA 30CM</w:t>
            </w:r>
          </w:p>
        </w:tc>
        <w:tc>
          <w:tcPr>
            <w:tcW w:w="1417" w:type="dxa"/>
            <w:vAlign w:val="center"/>
          </w:tcPr>
          <w:p w14:paraId="0C93DC2C" w14:textId="0DB5F14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F723058" w14:textId="2CDB53A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AB567D2" w14:textId="137E07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R$ 110,00</w:t>
            </w:r>
          </w:p>
        </w:tc>
        <w:tc>
          <w:tcPr>
            <w:tcW w:w="1276" w:type="dxa"/>
            <w:vAlign w:val="center"/>
          </w:tcPr>
          <w:p w14:paraId="1C5CEAE9" w14:textId="733D79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3ACBDCB" w14:textId="1CC982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4F9E3B9" w14:textId="59EE97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D32A528" w14:textId="77777777" w:rsidTr="00CE5D45">
        <w:trPr>
          <w:jc w:val="center"/>
        </w:trPr>
        <w:tc>
          <w:tcPr>
            <w:tcW w:w="557" w:type="dxa"/>
            <w:vAlign w:val="center"/>
          </w:tcPr>
          <w:p w14:paraId="3D3DA480" w14:textId="2FC025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265</w:t>
            </w:r>
          </w:p>
        </w:tc>
        <w:tc>
          <w:tcPr>
            <w:tcW w:w="1134" w:type="dxa"/>
            <w:vAlign w:val="center"/>
          </w:tcPr>
          <w:p w14:paraId="00DCA722" w14:textId="07A0A6A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C04801F" w14:textId="6B22D8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COADOR DE CAFÉ</w:t>
            </w:r>
          </w:p>
        </w:tc>
        <w:tc>
          <w:tcPr>
            <w:tcW w:w="1417" w:type="dxa"/>
            <w:vAlign w:val="center"/>
          </w:tcPr>
          <w:p w14:paraId="43B3E4A7" w14:textId="253B5C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757B345" w14:textId="514C235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A854312" w14:textId="52F025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556ADDAF" w14:textId="38BB718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FC75BBC" w14:textId="17515F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E174159" w14:textId="45DB64B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03E8C9A" w14:textId="77777777" w:rsidTr="00CE5D45">
        <w:trPr>
          <w:jc w:val="center"/>
        </w:trPr>
        <w:tc>
          <w:tcPr>
            <w:tcW w:w="557" w:type="dxa"/>
            <w:vAlign w:val="center"/>
          </w:tcPr>
          <w:p w14:paraId="1AF6E7B8" w14:textId="66DCCC4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266</w:t>
            </w:r>
          </w:p>
        </w:tc>
        <w:tc>
          <w:tcPr>
            <w:tcW w:w="1134" w:type="dxa"/>
            <w:vAlign w:val="center"/>
          </w:tcPr>
          <w:p w14:paraId="0D243ECF" w14:textId="6E13356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28A512F" w14:textId="4405C3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BULE ALUMINIO</w:t>
            </w:r>
          </w:p>
        </w:tc>
        <w:tc>
          <w:tcPr>
            <w:tcW w:w="1417" w:type="dxa"/>
            <w:vAlign w:val="center"/>
          </w:tcPr>
          <w:p w14:paraId="4F594493" w14:textId="5170DF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EA8A6B3" w14:textId="02EFDFA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70FFF11" w14:textId="01641C3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5BB8E114" w14:textId="2297DC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5E9F950E" w14:textId="4C8F69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B261D4B" w14:textId="4C472B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FEB3BDB" w14:textId="77777777" w:rsidTr="00CE5D45">
        <w:trPr>
          <w:jc w:val="center"/>
        </w:trPr>
        <w:tc>
          <w:tcPr>
            <w:tcW w:w="557" w:type="dxa"/>
            <w:vAlign w:val="center"/>
          </w:tcPr>
          <w:p w14:paraId="2AA4DF4A" w14:textId="6EA009F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267</w:t>
            </w:r>
          </w:p>
        </w:tc>
        <w:tc>
          <w:tcPr>
            <w:tcW w:w="1134" w:type="dxa"/>
            <w:vAlign w:val="center"/>
          </w:tcPr>
          <w:p w14:paraId="1216F0BA" w14:textId="1A5D43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51DD70E" w14:textId="33A658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LEITEIRA ALUMINIO</w:t>
            </w:r>
          </w:p>
        </w:tc>
        <w:tc>
          <w:tcPr>
            <w:tcW w:w="1417" w:type="dxa"/>
            <w:vAlign w:val="center"/>
          </w:tcPr>
          <w:p w14:paraId="34CFF281" w14:textId="54F79A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REGULAR DAS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ATIVIDADES DO ÓRGÃO.</w:t>
            </w:r>
          </w:p>
        </w:tc>
        <w:tc>
          <w:tcPr>
            <w:tcW w:w="1276" w:type="dxa"/>
            <w:vAlign w:val="center"/>
          </w:tcPr>
          <w:p w14:paraId="2896FE1B" w14:textId="410C929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439F10F9" w14:textId="7A851E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R$ 35,00</w:t>
            </w:r>
          </w:p>
        </w:tc>
        <w:tc>
          <w:tcPr>
            <w:tcW w:w="1276" w:type="dxa"/>
            <w:vAlign w:val="center"/>
          </w:tcPr>
          <w:p w14:paraId="485AFF04" w14:textId="2457C1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5F61F22" w14:textId="6DC562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E153DA9" w14:textId="4442903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3D3B3E0" w14:textId="77777777" w:rsidTr="00CE5D45">
        <w:trPr>
          <w:jc w:val="center"/>
        </w:trPr>
        <w:tc>
          <w:tcPr>
            <w:tcW w:w="557" w:type="dxa"/>
            <w:vAlign w:val="center"/>
          </w:tcPr>
          <w:p w14:paraId="7E643AFD" w14:textId="61A1CF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268</w:t>
            </w:r>
          </w:p>
        </w:tc>
        <w:tc>
          <w:tcPr>
            <w:tcW w:w="1134" w:type="dxa"/>
            <w:vAlign w:val="center"/>
          </w:tcPr>
          <w:p w14:paraId="6637F49E" w14:textId="1F23A53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BB04338" w14:textId="0A6239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BANDEJA RETANGULAR ALUMÍNIO</w:t>
            </w:r>
          </w:p>
        </w:tc>
        <w:tc>
          <w:tcPr>
            <w:tcW w:w="1417" w:type="dxa"/>
            <w:vAlign w:val="center"/>
          </w:tcPr>
          <w:p w14:paraId="040F6B74" w14:textId="20C05F1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E99E5C7" w14:textId="0CFBE8A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110FCAD" w14:textId="2E9CD0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R$ 60,00</w:t>
            </w:r>
          </w:p>
        </w:tc>
        <w:tc>
          <w:tcPr>
            <w:tcW w:w="1276" w:type="dxa"/>
            <w:vAlign w:val="center"/>
          </w:tcPr>
          <w:p w14:paraId="13BA5C95" w14:textId="7BBB8CA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F7E6A89" w14:textId="22AC53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FCA02A1" w14:textId="2D7048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89C3774" w14:textId="77777777" w:rsidTr="00CE5D45">
        <w:trPr>
          <w:jc w:val="center"/>
        </w:trPr>
        <w:tc>
          <w:tcPr>
            <w:tcW w:w="557" w:type="dxa"/>
            <w:vAlign w:val="center"/>
          </w:tcPr>
          <w:p w14:paraId="4BA88CF7" w14:textId="4FCBA7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269</w:t>
            </w:r>
          </w:p>
        </w:tc>
        <w:tc>
          <w:tcPr>
            <w:tcW w:w="1134" w:type="dxa"/>
            <w:vAlign w:val="center"/>
          </w:tcPr>
          <w:p w14:paraId="1C34AB7C" w14:textId="05CE30F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BA38007" w14:textId="14186F1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PORTA CAFÉ</w:t>
            </w:r>
          </w:p>
        </w:tc>
        <w:tc>
          <w:tcPr>
            <w:tcW w:w="1417" w:type="dxa"/>
            <w:vAlign w:val="center"/>
          </w:tcPr>
          <w:p w14:paraId="3A734710" w14:textId="58595DB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37A0554" w14:textId="7EFCD8B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B2B6386" w14:textId="65C6B7C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R$ 20,00</w:t>
            </w:r>
          </w:p>
        </w:tc>
        <w:tc>
          <w:tcPr>
            <w:tcW w:w="1276" w:type="dxa"/>
            <w:vAlign w:val="center"/>
          </w:tcPr>
          <w:p w14:paraId="3A95D6D5" w14:textId="2EFB37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15F8A57" w14:textId="5E8C65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694AE0BA" w14:textId="69980B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2A3197D" w14:textId="77777777" w:rsidTr="00CE5D45">
        <w:trPr>
          <w:jc w:val="center"/>
        </w:trPr>
        <w:tc>
          <w:tcPr>
            <w:tcW w:w="557" w:type="dxa"/>
            <w:vAlign w:val="center"/>
          </w:tcPr>
          <w:p w14:paraId="1C084EF6" w14:textId="1A3818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270</w:t>
            </w:r>
          </w:p>
        </w:tc>
        <w:tc>
          <w:tcPr>
            <w:tcW w:w="1134" w:type="dxa"/>
            <w:vAlign w:val="center"/>
          </w:tcPr>
          <w:p w14:paraId="05C9E38D" w14:textId="106F063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D2B43D5" w14:textId="6087DD5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PRATO DE VIDRO</w:t>
            </w:r>
          </w:p>
        </w:tc>
        <w:tc>
          <w:tcPr>
            <w:tcW w:w="1417" w:type="dxa"/>
            <w:vAlign w:val="center"/>
          </w:tcPr>
          <w:p w14:paraId="6FD61147" w14:textId="2BDADC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261B4E7" w14:textId="1B810C5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965A8CD" w14:textId="597F3F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R$ 160,00</w:t>
            </w:r>
          </w:p>
        </w:tc>
        <w:tc>
          <w:tcPr>
            <w:tcW w:w="1276" w:type="dxa"/>
            <w:vAlign w:val="center"/>
          </w:tcPr>
          <w:p w14:paraId="4C09CB18" w14:textId="11DBFD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EC1239F" w14:textId="0B3430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28064AD" w14:textId="20BCBF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9B6BBF1" w14:textId="77777777" w:rsidTr="00CE5D45">
        <w:trPr>
          <w:jc w:val="center"/>
        </w:trPr>
        <w:tc>
          <w:tcPr>
            <w:tcW w:w="557" w:type="dxa"/>
            <w:vAlign w:val="center"/>
          </w:tcPr>
          <w:p w14:paraId="5615A5AD" w14:textId="36C122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271</w:t>
            </w:r>
          </w:p>
        </w:tc>
        <w:tc>
          <w:tcPr>
            <w:tcW w:w="1134" w:type="dxa"/>
            <w:vAlign w:val="center"/>
          </w:tcPr>
          <w:p w14:paraId="1781D2D0" w14:textId="0712C13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A813DCB" w14:textId="01C242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COPO DE VIDRO</w:t>
            </w:r>
          </w:p>
        </w:tc>
        <w:tc>
          <w:tcPr>
            <w:tcW w:w="1417" w:type="dxa"/>
            <w:vAlign w:val="center"/>
          </w:tcPr>
          <w:p w14:paraId="7B2C727A" w14:textId="6F187B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330BB70" w14:textId="34D4DC2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F93A11D" w14:textId="1F89D8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R$ 128,00</w:t>
            </w:r>
          </w:p>
        </w:tc>
        <w:tc>
          <w:tcPr>
            <w:tcW w:w="1276" w:type="dxa"/>
            <w:vAlign w:val="center"/>
          </w:tcPr>
          <w:p w14:paraId="4D989EE4" w14:textId="42A79ED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31463FF" w14:textId="2FAE36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04D1F4D" w14:textId="2017D43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D74B599" w14:textId="77777777" w:rsidTr="00CE5D45">
        <w:trPr>
          <w:jc w:val="center"/>
        </w:trPr>
        <w:tc>
          <w:tcPr>
            <w:tcW w:w="557" w:type="dxa"/>
            <w:vAlign w:val="center"/>
          </w:tcPr>
          <w:p w14:paraId="5254E6D7" w14:textId="070C34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272</w:t>
            </w:r>
          </w:p>
        </w:tc>
        <w:tc>
          <w:tcPr>
            <w:tcW w:w="1134" w:type="dxa"/>
            <w:vAlign w:val="center"/>
          </w:tcPr>
          <w:p w14:paraId="1E289B3A" w14:textId="53A52AE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6D7C0BC" w14:textId="7C687A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XÍCARA PARA CAFÉ</w:t>
            </w:r>
          </w:p>
        </w:tc>
        <w:tc>
          <w:tcPr>
            <w:tcW w:w="1417" w:type="dxa"/>
            <w:vAlign w:val="center"/>
          </w:tcPr>
          <w:p w14:paraId="6E09BCC4" w14:textId="48A7733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69BAE8E" w14:textId="29A6600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D844119" w14:textId="3D4370E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R$ 128,00</w:t>
            </w:r>
          </w:p>
        </w:tc>
        <w:tc>
          <w:tcPr>
            <w:tcW w:w="1276" w:type="dxa"/>
            <w:vAlign w:val="center"/>
          </w:tcPr>
          <w:p w14:paraId="75C228CE" w14:textId="7A5F07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4A4670A" w14:textId="6813CD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211BC62" w14:textId="5CC0AC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605E9AB" w14:textId="77777777" w:rsidTr="00CE5D45">
        <w:trPr>
          <w:jc w:val="center"/>
        </w:trPr>
        <w:tc>
          <w:tcPr>
            <w:tcW w:w="557" w:type="dxa"/>
            <w:vAlign w:val="center"/>
          </w:tcPr>
          <w:p w14:paraId="216778B0" w14:textId="2BB551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273</w:t>
            </w:r>
          </w:p>
        </w:tc>
        <w:tc>
          <w:tcPr>
            <w:tcW w:w="1134" w:type="dxa"/>
            <w:vAlign w:val="center"/>
          </w:tcPr>
          <w:p w14:paraId="198DC411" w14:textId="4C4261B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EA788A1" w14:textId="4ED51B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COLHER INOX</w:t>
            </w:r>
          </w:p>
        </w:tc>
        <w:tc>
          <w:tcPr>
            <w:tcW w:w="1417" w:type="dxa"/>
            <w:vAlign w:val="center"/>
          </w:tcPr>
          <w:p w14:paraId="2C317B21" w14:textId="2F09B3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14D7789" w14:textId="7FDCDB4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3EF6E61" w14:textId="7AAF4F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636A4E23" w14:textId="590F5D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0448453" w14:textId="39EA21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5F9519A6" w14:textId="63F7BF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37AAF56" w14:textId="77777777" w:rsidTr="00CE5D45">
        <w:trPr>
          <w:jc w:val="center"/>
        </w:trPr>
        <w:tc>
          <w:tcPr>
            <w:tcW w:w="557" w:type="dxa"/>
            <w:vAlign w:val="center"/>
          </w:tcPr>
          <w:p w14:paraId="5BE230B7" w14:textId="10768B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274</w:t>
            </w:r>
          </w:p>
        </w:tc>
        <w:tc>
          <w:tcPr>
            <w:tcW w:w="1134" w:type="dxa"/>
            <w:vAlign w:val="center"/>
          </w:tcPr>
          <w:p w14:paraId="0F73D664" w14:textId="5496909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9F4821B" w14:textId="20BB6DB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FACA INOX MESA</w:t>
            </w:r>
          </w:p>
        </w:tc>
        <w:tc>
          <w:tcPr>
            <w:tcW w:w="1417" w:type="dxa"/>
            <w:vAlign w:val="center"/>
          </w:tcPr>
          <w:p w14:paraId="64304675" w14:textId="7ACB96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B0BF1FD" w14:textId="52562A3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44F3794" w14:textId="6015F20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6E13D2DF" w14:textId="65A46D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98DB85D" w14:textId="6A3FAB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1CE68B4C" w14:textId="3C8E5C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32186F4" w14:textId="77777777" w:rsidTr="00CE5D45">
        <w:trPr>
          <w:jc w:val="center"/>
        </w:trPr>
        <w:tc>
          <w:tcPr>
            <w:tcW w:w="557" w:type="dxa"/>
            <w:vAlign w:val="center"/>
          </w:tcPr>
          <w:p w14:paraId="24A55015" w14:textId="56281D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275</w:t>
            </w:r>
          </w:p>
        </w:tc>
        <w:tc>
          <w:tcPr>
            <w:tcW w:w="1134" w:type="dxa"/>
            <w:vAlign w:val="center"/>
          </w:tcPr>
          <w:p w14:paraId="74FE074C" w14:textId="26E39FB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06AEE5D" w14:textId="2C80BA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GARFO INOX</w:t>
            </w:r>
          </w:p>
        </w:tc>
        <w:tc>
          <w:tcPr>
            <w:tcW w:w="1417" w:type="dxa"/>
            <w:vAlign w:val="center"/>
          </w:tcPr>
          <w:p w14:paraId="31473416" w14:textId="1A55F5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INDISPENSÁVEL AO FUNCIONAMENTO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REGULAR DAS ATIVIDADES DO ÓRGÃO.</w:t>
            </w:r>
          </w:p>
        </w:tc>
        <w:tc>
          <w:tcPr>
            <w:tcW w:w="1276" w:type="dxa"/>
            <w:vAlign w:val="center"/>
          </w:tcPr>
          <w:p w14:paraId="13A602B7" w14:textId="32F8AD9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62C2EE56" w14:textId="602C1F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R$ 80,00</w:t>
            </w:r>
          </w:p>
        </w:tc>
        <w:tc>
          <w:tcPr>
            <w:tcW w:w="1276" w:type="dxa"/>
            <w:vAlign w:val="center"/>
          </w:tcPr>
          <w:p w14:paraId="6B3E3A7F" w14:textId="38266C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4D57117F" w14:textId="46C168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0471C9D" w14:textId="0E56BDB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A463B3B" w14:textId="77777777" w:rsidTr="00CE5D45">
        <w:trPr>
          <w:jc w:val="center"/>
        </w:trPr>
        <w:tc>
          <w:tcPr>
            <w:tcW w:w="557" w:type="dxa"/>
            <w:vAlign w:val="center"/>
          </w:tcPr>
          <w:p w14:paraId="18432944" w14:textId="5C1F3E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276</w:t>
            </w:r>
          </w:p>
        </w:tc>
        <w:tc>
          <w:tcPr>
            <w:tcW w:w="1134" w:type="dxa"/>
            <w:vAlign w:val="center"/>
          </w:tcPr>
          <w:p w14:paraId="6392DB62" w14:textId="1D47944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3F73BF6" w14:textId="4DFB643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POTE PARA BISCOITO</w:t>
            </w:r>
          </w:p>
        </w:tc>
        <w:tc>
          <w:tcPr>
            <w:tcW w:w="1417" w:type="dxa"/>
            <w:vAlign w:val="center"/>
          </w:tcPr>
          <w:p w14:paraId="0EC3FB6D" w14:textId="29BC249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F913AC6" w14:textId="10081C3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1887DEB" w14:textId="7C34CB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R$ 30,00</w:t>
            </w:r>
          </w:p>
        </w:tc>
        <w:tc>
          <w:tcPr>
            <w:tcW w:w="1276" w:type="dxa"/>
            <w:vAlign w:val="center"/>
          </w:tcPr>
          <w:p w14:paraId="7C537EDA" w14:textId="2FAFA8A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2A367346" w14:textId="087B60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5F1047F" w14:textId="202E2A6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652E37B" w14:textId="77777777" w:rsidTr="00CE5D45">
        <w:trPr>
          <w:jc w:val="center"/>
        </w:trPr>
        <w:tc>
          <w:tcPr>
            <w:tcW w:w="557" w:type="dxa"/>
            <w:vAlign w:val="center"/>
          </w:tcPr>
          <w:p w14:paraId="435AF7A9" w14:textId="67A68C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277</w:t>
            </w:r>
          </w:p>
        </w:tc>
        <w:tc>
          <w:tcPr>
            <w:tcW w:w="1134" w:type="dxa"/>
            <w:vAlign w:val="center"/>
          </w:tcPr>
          <w:p w14:paraId="13DBF533" w14:textId="38CBBD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85A6118" w14:textId="116617D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CAFÉ</w:t>
            </w:r>
          </w:p>
        </w:tc>
        <w:tc>
          <w:tcPr>
            <w:tcW w:w="1417" w:type="dxa"/>
            <w:vAlign w:val="center"/>
          </w:tcPr>
          <w:p w14:paraId="3E4BBF12" w14:textId="711BE1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AEDD7FF" w14:textId="31E9B89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1845643" w14:textId="239315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R$ 6.840,00</w:t>
            </w:r>
          </w:p>
        </w:tc>
        <w:tc>
          <w:tcPr>
            <w:tcW w:w="1276" w:type="dxa"/>
            <w:vAlign w:val="center"/>
          </w:tcPr>
          <w:p w14:paraId="1CEE0F4D" w14:textId="304E07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3CDB0F8" w14:textId="09709B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350B1C8B" w14:textId="034720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566E4DB" w14:textId="77777777" w:rsidTr="00CE5D45">
        <w:trPr>
          <w:jc w:val="center"/>
        </w:trPr>
        <w:tc>
          <w:tcPr>
            <w:tcW w:w="557" w:type="dxa"/>
            <w:vAlign w:val="center"/>
          </w:tcPr>
          <w:p w14:paraId="34ED9723" w14:textId="33FB32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278</w:t>
            </w:r>
          </w:p>
        </w:tc>
        <w:tc>
          <w:tcPr>
            <w:tcW w:w="1134" w:type="dxa"/>
            <w:vAlign w:val="center"/>
          </w:tcPr>
          <w:p w14:paraId="19CBEF10" w14:textId="443F78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F9EE805" w14:textId="4BB087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AÇUCAR</w:t>
            </w:r>
          </w:p>
        </w:tc>
        <w:tc>
          <w:tcPr>
            <w:tcW w:w="1417" w:type="dxa"/>
            <w:vAlign w:val="center"/>
          </w:tcPr>
          <w:p w14:paraId="4E37CBED" w14:textId="604FEC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D972135" w14:textId="23293A4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9E1CD7D" w14:textId="5F756F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R$ 800,00</w:t>
            </w:r>
          </w:p>
        </w:tc>
        <w:tc>
          <w:tcPr>
            <w:tcW w:w="1276" w:type="dxa"/>
            <w:vAlign w:val="center"/>
          </w:tcPr>
          <w:p w14:paraId="26950915" w14:textId="2D04FAA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E8A27D9" w14:textId="78C0D9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52772AB" w14:textId="12CC544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8B178CF" w14:textId="77777777" w:rsidTr="00CE5D45">
        <w:trPr>
          <w:jc w:val="center"/>
        </w:trPr>
        <w:tc>
          <w:tcPr>
            <w:tcW w:w="557" w:type="dxa"/>
            <w:vAlign w:val="center"/>
          </w:tcPr>
          <w:p w14:paraId="3766A47D" w14:textId="5A5CC60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279</w:t>
            </w:r>
          </w:p>
        </w:tc>
        <w:tc>
          <w:tcPr>
            <w:tcW w:w="1134" w:type="dxa"/>
            <w:vAlign w:val="center"/>
          </w:tcPr>
          <w:p w14:paraId="77C11DB5" w14:textId="36BF961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69DA1D7" w14:textId="509BC1F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GARRAFÃO ÁGUA MINERAL</w:t>
            </w:r>
          </w:p>
        </w:tc>
        <w:tc>
          <w:tcPr>
            <w:tcW w:w="1417" w:type="dxa"/>
            <w:vAlign w:val="center"/>
          </w:tcPr>
          <w:p w14:paraId="28567CF7" w14:textId="3B2BBD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904CAA0" w14:textId="2D5B271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7DE2D1F" w14:textId="3A4BC2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R$ 3.800,00</w:t>
            </w:r>
          </w:p>
        </w:tc>
        <w:tc>
          <w:tcPr>
            <w:tcW w:w="1276" w:type="dxa"/>
            <w:vAlign w:val="center"/>
          </w:tcPr>
          <w:p w14:paraId="5175E5A9" w14:textId="02A100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32F877B6" w14:textId="256D0B6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1154981" w14:textId="58DD3E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5B7B5BA" w14:textId="77777777" w:rsidTr="00CE5D45">
        <w:trPr>
          <w:jc w:val="center"/>
        </w:trPr>
        <w:tc>
          <w:tcPr>
            <w:tcW w:w="557" w:type="dxa"/>
            <w:vAlign w:val="center"/>
          </w:tcPr>
          <w:p w14:paraId="3B7477B7" w14:textId="5796B7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280</w:t>
            </w:r>
          </w:p>
        </w:tc>
        <w:tc>
          <w:tcPr>
            <w:tcW w:w="1134" w:type="dxa"/>
            <w:vAlign w:val="center"/>
          </w:tcPr>
          <w:p w14:paraId="7E2176A4" w14:textId="1796866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4D15AED" w14:textId="4AA90A1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COPO DESCARTÁVEL PACOTE DE 200ML</w:t>
            </w:r>
          </w:p>
        </w:tc>
        <w:tc>
          <w:tcPr>
            <w:tcW w:w="1417" w:type="dxa"/>
            <w:vAlign w:val="center"/>
          </w:tcPr>
          <w:p w14:paraId="4E9A1EEC" w14:textId="58FEFC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09A121FF" w14:textId="0721A17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5A1FA73" w14:textId="31891A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R$ 420,00</w:t>
            </w:r>
          </w:p>
        </w:tc>
        <w:tc>
          <w:tcPr>
            <w:tcW w:w="1276" w:type="dxa"/>
            <w:vAlign w:val="center"/>
          </w:tcPr>
          <w:p w14:paraId="3211B3D8" w14:textId="5B8E459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C2D236F" w14:textId="0B797E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AB53B7C" w14:textId="0EBFF2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03DBAED" w14:textId="77777777" w:rsidTr="00CE5D45">
        <w:trPr>
          <w:jc w:val="center"/>
        </w:trPr>
        <w:tc>
          <w:tcPr>
            <w:tcW w:w="557" w:type="dxa"/>
            <w:vAlign w:val="center"/>
          </w:tcPr>
          <w:p w14:paraId="63C36474" w14:textId="50B90F3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281</w:t>
            </w:r>
          </w:p>
        </w:tc>
        <w:tc>
          <w:tcPr>
            <w:tcW w:w="1134" w:type="dxa"/>
            <w:vAlign w:val="center"/>
          </w:tcPr>
          <w:p w14:paraId="59F1A5B5" w14:textId="28793BB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SERVIÇOS DE TERCEIROS – PESSOA JURÍDICA</w:t>
            </w:r>
          </w:p>
        </w:tc>
        <w:tc>
          <w:tcPr>
            <w:tcW w:w="1418" w:type="dxa"/>
            <w:vAlign w:val="center"/>
          </w:tcPr>
          <w:p w14:paraId="266EFC5A" w14:textId="1C89B35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ABASTECIMENTO DE GASOLINA E DIESEL S-10</w:t>
            </w:r>
          </w:p>
        </w:tc>
        <w:tc>
          <w:tcPr>
            <w:tcW w:w="1417" w:type="dxa"/>
            <w:vAlign w:val="center"/>
          </w:tcPr>
          <w:p w14:paraId="0AD3DC3E" w14:textId="4C61384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 ESPECIALIZADO NECESSÁRIO PARA ASSEGURAR A OPERACIONALIDADE E CONTINUIDADE DAS ATIVIDADES ADMINISTRATIVAS E OPERACIONAIS.</w:t>
            </w:r>
          </w:p>
        </w:tc>
        <w:tc>
          <w:tcPr>
            <w:tcW w:w="1276" w:type="dxa"/>
            <w:vAlign w:val="center"/>
          </w:tcPr>
          <w:p w14:paraId="7CB4FE4D" w14:textId="12591ED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68CD0A0" w14:textId="11492A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R$ 42.000,00</w:t>
            </w:r>
          </w:p>
        </w:tc>
        <w:tc>
          <w:tcPr>
            <w:tcW w:w="1276" w:type="dxa"/>
            <w:vAlign w:val="center"/>
          </w:tcPr>
          <w:p w14:paraId="232C5F52" w14:textId="692ABE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851946B" w14:textId="26212E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CB7BF95" w14:textId="07D5B5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5EDA88D" w14:textId="77777777" w:rsidTr="00CE5D45">
        <w:trPr>
          <w:jc w:val="center"/>
        </w:trPr>
        <w:tc>
          <w:tcPr>
            <w:tcW w:w="557" w:type="dxa"/>
            <w:vAlign w:val="center"/>
          </w:tcPr>
          <w:p w14:paraId="3B39036B" w14:textId="7FB1852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282</w:t>
            </w:r>
          </w:p>
        </w:tc>
        <w:tc>
          <w:tcPr>
            <w:tcW w:w="1134" w:type="dxa"/>
            <w:vAlign w:val="center"/>
          </w:tcPr>
          <w:p w14:paraId="1544FA3D" w14:textId="2C3085D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SERVIÇOS DE TERCEIROS – PESSOA JURÍDICA</w:t>
            </w:r>
          </w:p>
        </w:tc>
        <w:tc>
          <w:tcPr>
            <w:tcW w:w="1418" w:type="dxa"/>
            <w:vAlign w:val="center"/>
          </w:tcPr>
          <w:p w14:paraId="1240ABE3" w14:textId="612D79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MANUTENÇÃO DAS MOTOCICLETAS</w:t>
            </w:r>
          </w:p>
        </w:tc>
        <w:tc>
          <w:tcPr>
            <w:tcW w:w="1417" w:type="dxa"/>
            <w:vAlign w:val="center"/>
          </w:tcPr>
          <w:p w14:paraId="560EE002" w14:textId="6284A44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 ESPECIALIZADO NECESSÁRIO PARA ASSEGURAR A OPERACIONALIDADE E CONTINUIDADE DAS ATIVIDADES ADMINISTRATIVAS E OPERACIONAIS.</w:t>
            </w:r>
          </w:p>
        </w:tc>
        <w:tc>
          <w:tcPr>
            <w:tcW w:w="1276" w:type="dxa"/>
            <w:vAlign w:val="center"/>
          </w:tcPr>
          <w:p w14:paraId="13B47D94" w14:textId="4786FC4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E4249DF" w14:textId="6FBF06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R$ 3.600,00</w:t>
            </w:r>
          </w:p>
        </w:tc>
        <w:tc>
          <w:tcPr>
            <w:tcW w:w="1276" w:type="dxa"/>
            <w:vAlign w:val="center"/>
          </w:tcPr>
          <w:p w14:paraId="20189ED8" w14:textId="1D33DF2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6B928C19" w14:textId="31C31C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0158DCB" w14:textId="0322A03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0EEF9C6" w14:textId="77777777" w:rsidTr="00CE5D45">
        <w:trPr>
          <w:jc w:val="center"/>
        </w:trPr>
        <w:tc>
          <w:tcPr>
            <w:tcW w:w="557" w:type="dxa"/>
            <w:vAlign w:val="center"/>
          </w:tcPr>
          <w:p w14:paraId="0967C9D2" w14:textId="5CF8CE3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283</w:t>
            </w:r>
          </w:p>
        </w:tc>
        <w:tc>
          <w:tcPr>
            <w:tcW w:w="1134" w:type="dxa"/>
            <w:vAlign w:val="center"/>
          </w:tcPr>
          <w:p w14:paraId="6DB63149" w14:textId="066A36C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SERVIÇOS DE TERCEIROS – PESSOA JURÍDICA</w:t>
            </w:r>
          </w:p>
        </w:tc>
        <w:tc>
          <w:tcPr>
            <w:tcW w:w="1418" w:type="dxa"/>
            <w:vAlign w:val="center"/>
          </w:tcPr>
          <w:p w14:paraId="018DBFF9" w14:textId="6BFDA0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MANUTENÇÃO DO AUTOMÓVEL</w:t>
            </w:r>
          </w:p>
        </w:tc>
        <w:tc>
          <w:tcPr>
            <w:tcW w:w="1417" w:type="dxa"/>
            <w:vAlign w:val="center"/>
          </w:tcPr>
          <w:p w14:paraId="360A7013" w14:textId="408805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 ESPECIALIZADO NECESSÁRIO PARA ASSEGURAR A OPERACIONALIDAD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E E CONTINUIDADE DAS ATIVIDADES ADMINISTRATIVAS E OPERACIONAIS.</w:t>
            </w:r>
          </w:p>
        </w:tc>
        <w:tc>
          <w:tcPr>
            <w:tcW w:w="1276" w:type="dxa"/>
            <w:vAlign w:val="center"/>
          </w:tcPr>
          <w:p w14:paraId="497A60B8" w14:textId="32B9756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76DD53A6" w14:textId="5AB4A0C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R$ 10.800,00</w:t>
            </w:r>
          </w:p>
        </w:tc>
        <w:tc>
          <w:tcPr>
            <w:tcW w:w="1276" w:type="dxa"/>
            <w:vAlign w:val="center"/>
          </w:tcPr>
          <w:p w14:paraId="23DEFB39" w14:textId="347725C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3C586D2F" w14:textId="0E8ABA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276175BF" w14:textId="23BFCF6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368E497" w14:textId="77777777" w:rsidTr="00CE5D45">
        <w:trPr>
          <w:jc w:val="center"/>
        </w:trPr>
        <w:tc>
          <w:tcPr>
            <w:tcW w:w="557" w:type="dxa"/>
            <w:vAlign w:val="center"/>
          </w:tcPr>
          <w:p w14:paraId="4AF11585" w14:textId="60420E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284</w:t>
            </w:r>
          </w:p>
        </w:tc>
        <w:tc>
          <w:tcPr>
            <w:tcW w:w="1134" w:type="dxa"/>
            <w:vAlign w:val="center"/>
          </w:tcPr>
          <w:p w14:paraId="1DD35B12" w14:textId="3B5459D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0598D84" w14:textId="7DA3642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MOTOCICLETA HONDA BROS, 160CC</w:t>
            </w:r>
          </w:p>
        </w:tc>
        <w:tc>
          <w:tcPr>
            <w:tcW w:w="1417" w:type="dxa"/>
            <w:vAlign w:val="center"/>
          </w:tcPr>
          <w:p w14:paraId="1696E1D7" w14:textId="4764FA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562A343" w14:textId="222824D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41E16FC" w14:textId="5E9C91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vAlign w:val="center"/>
          </w:tcPr>
          <w:p w14:paraId="31648CA0" w14:textId="532DAF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973B01C" w14:textId="05E2AB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6382824" w14:textId="54BF9F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605DCEE" w14:textId="77777777" w:rsidTr="00CE5D45">
        <w:trPr>
          <w:jc w:val="center"/>
        </w:trPr>
        <w:tc>
          <w:tcPr>
            <w:tcW w:w="557" w:type="dxa"/>
            <w:vAlign w:val="center"/>
          </w:tcPr>
          <w:p w14:paraId="3A1643D5" w14:textId="32F1775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285</w:t>
            </w:r>
          </w:p>
        </w:tc>
        <w:tc>
          <w:tcPr>
            <w:tcW w:w="1134" w:type="dxa"/>
            <w:vAlign w:val="center"/>
          </w:tcPr>
          <w:p w14:paraId="03350718" w14:textId="7E7179E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45DC67D" w14:textId="5E75FE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MOTOR BOMBA HONDA WB 30X42</w:t>
            </w:r>
          </w:p>
        </w:tc>
        <w:tc>
          <w:tcPr>
            <w:tcW w:w="1417" w:type="dxa"/>
            <w:vAlign w:val="center"/>
          </w:tcPr>
          <w:p w14:paraId="3C9467AE" w14:textId="17DC0A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45A4685" w14:textId="57B03F6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6501AA8" w14:textId="523EAE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R$ 3.600,00</w:t>
            </w:r>
          </w:p>
        </w:tc>
        <w:tc>
          <w:tcPr>
            <w:tcW w:w="1276" w:type="dxa"/>
            <w:vAlign w:val="center"/>
          </w:tcPr>
          <w:p w14:paraId="3A1B7DAB" w14:textId="1210A5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BB0CC68" w14:textId="740BB3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89E8FF7" w14:textId="16F202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74CF8FC" w14:textId="77777777" w:rsidTr="00CE5D45">
        <w:trPr>
          <w:jc w:val="center"/>
        </w:trPr>
        <w:tc>
          <w:tcPr>
            <w:tcW w:w="557" w:type="dxa"/>
            <w:vAlign w:val="center"/>
          </w:tcPr>
          <w:p w14:paraId="39F98D5F" w14:textId="37E2162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286</w:t>
            </w:r>
          </w:p>
        </w:tc>
        <w:tc>
          <w:tcPr>
            <w:tcW w:w="1134" w:type="dxa"/>
            <w:vAlign w:val="center"/>
          </w:tcPr>
          <w:p w14:paraId="35B15978" w14:textId="1A257B2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FC20FE8" w14:textId="0B4CFC5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MANGUEIRA 15M 1.1/2, HIDRANTE</w:t>
            </w:r>
          </w:p>
        </w:tc>
        <w:tc>
          <w:tcPr>
            <w:tcW w:w="1417" w:type="dxa"/>
            <w:vAlign w:val="center"/>
          </w:tcPr>
          <w:p w14:paraId="02E923C8" w14:textId="0C46A2E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50E63BB" w14:textId="0683984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414DFFE" w14:textId="5CCC0D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R$ 1.100,00</w:t>
            </w:r>
          </w:p>
        </w:tc>
        <w:tc>
          <w:tcPr>
            <w:tcW w:w="1276" w:type="dxa"/>
            <w:vAlign w:val="center"/>
          </w:tcPr>
          <w:p w14:paraId="3FE1E2B3" w14:textId="568FC5E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7C2B52F" w14:textId="44ABC7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3ADA2D7" w14:textId="74F2DC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59978E7" w14:textId="77777777" w:rsidTr="00CE5D45">
        <w:trPr>
          <w:jc w:val="center"/>
        </w:trPr>
        <w:tc>
          <w:tcPr>
            <w:tcW w:w="557" w:type="dxa"/>
            <w:vAlign w:val="center"/>
          </w:tcPr>
          <w:p w14:paraId="7EF89E14" w14:textId="6E84BF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287</w:t>
            </w:r>
          </w:p>
        </w:tc>
        <w:tc>
          <w:tcPr>
            <w:tcW w:w="1134" w:type="dxa"/>
            <w:vAlign w:val="center"/>
          </w:tcPr>
          <w:p w14:paraId="22D570DC" w14:textId="7BE4023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1576AAE" w14:textId="3D2F79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MOCHILA COSTAL ANTI-INCÊNDIO</w:t>
            </w:r>
          </w:p>
        </w:tc>
        <w:tc>
          <w:tcPr>
            <w:tcW w:w="1417" w:type="dxa"/>
            <w:vAlign w:val="center"/>
          </w:tcPr>
          <w:p w14:paraId="41A48F58" w14:textId="3EF057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11BFFCE" w14:textId="7786FAF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A315DB4" w14:textId="5960F4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R$ 2.000,00</w:t>
            </w:r>
          </w:p>
        </w:tc>
        <w:tc>
          <w:tcPr>
            <w:tcW w:w="1276" w:type="dxa"/>
            <w:vAlign w:val="center"/>
          </w:tcPr>
          <w:p w14:paraId="22E46A08" w14:textId="75E662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FC46BC1" w14:textId="7FE1CAB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D66A375" w14:textId="67FD9FB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B982C46" w14:textId="77777777" w:rsidTr="00CE5D45">
        <w:trPr>
          <w:jc w:val="center"/>
        </w:trPr>
        <w:tc>
          <w:tcPr>
            <w:tcW w:w="557" w:type="dxa"/>
            <w:vAlign w:val="center"/>
          </w:tcPr>
          <w:p w14:paraId="6BBFEEA3" w14:textId="5392AB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288</w:t>
            </w:r>
          </w:p>
        </w:tc>
        <w:tc>
          <w:tcPr>
            <w:tcW w:w="1134" w:type="dxa"/>
            <w:vAlign w:val="center"/>
          </w:tcPr>
          <w:p w14:paraId="3D32D050" w14:textId="6C7E4CD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16E5285" w14:textId="785D13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ÓCULOS PARA NATAÇÃO</w:t>
            </w:r>
          </w:p>
        </w:tc>
        <w:tc>
          <w:tcPr>
            <w:tcW w:w="1417" w:type="dxa"/>
            <w:vAlign w:val="center"/>
          </w:tcPr>
          <w:p w14:paraId="6060A0C4" w14:textId="74064F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60460FB" w14:textId="09A314D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1097EF6" w14:textId="50BE41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R$ 700,00</w:t>
            </w:r>
          </w:p>
        </w:tc>
        <w:tc>
          <w:tcPr>
            <w:tcW w:w="1276" w:type="dxa"/>
            <w:vAlign w:val="center"/>
          </w:tcPr>
          <w:p w14:paraId="04586DED" w14:textId="7A9329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F7DC64F" w14:textId="5B8045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72D9ACB" w14:textId="1B6FABB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69BF96F" w14:textId="77777777" w:rsidTr="00CE5D45">
        <w:trPr>
          <w:jc w:val="center"/>
        </w:trPr>
        <w:tc>
          <w:tcPr>
            <w:tcW w:w="557" w:type="dxa"/>
            <w:vAlign w:val="center"/>
          </w:tcPr>
          <w:p w14:paraId="37E73AB1" w14:textId="1DD8634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289</w:t>
            </w:r>
          </w:p>
        </w:tc>
        <w:tc>
          <w:tcPr>
            <w:tcW w:w="1134" w:type="dxa"/>
            <w:vAlign w:val="center"/>
          </w:tcPr>
          <w:p w14:paraId="3CC37A28" w14:textId="717C382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23232EA" w14:textId="58D190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SAPATILHA NAÚTICA</w:t>
            </w:r>
          </w:p>
        </w:tc>
        <w:tc>
          <w:tcPr>
            <w:tcW w:w="1417" w:type="dxa"/>
            <w:vAlign w:val="center"/>
          </w:tcPr>
          <w:p w14:paraId="4AD80171" w14:textId="727076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BBC1BFF" w14:textId="1A028B0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A8AFE92" w14:textId="622736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R$ 1.700,00</w:t>
            </w:r>
          </w:p>
        </w:tc>
        <w:tc>
          <w:tcPr>
            <w:tcW w:w="1276" w:type="dxa"/>
            <w:vAlign w:val="center"/>
          </w:tcPr>
          <w:p w14:paraId="21550753" w14:textId="741FE98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606BE49" w14:textId="755461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BBEED21" w14:textId="30BC68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7562CBA" w14:textId="77777777" w:rsidTr="00CE5D45">
        <w:trPr>
          <w:jc w:val="center"/>
        </w:trPr>
        <w:tc>
          <w:tcPr>
            <w:tcW w:w="557" w:type="dxa"/>
            <w:vAlign w:val="center"/>
          </w:tcPr>
          <w:p w14:paraId="68BCE71F" w14:textId="5B0465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290</w:t>
            </w:r>
          </w:p>
        </w:tc>
        <w:tc>
          <w:tcPr>
            <w:tcW w:w="1134" w:type="dxa"/>
            <w:vAlign w:val="center"/>
          </w:tcPr>
          <w:p w14:paraId="31FB7B43" w14:textId="07041BD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7B47B81" w14:textId="62233AA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FLUTUADORES NAÚTICO DE ESPONJA</w:t>
            </w:r>
          </w:p>
        </w:tc>
        <w:tc>
          <w:tcPr>
            <w:tcW w:w="1417" w:type="dxa"/>
            <w:vAlign w:val="center"/>
          </w:tcPr>
          <w:p w14:paraId="01F2C641" w14:textId="0650EE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9AC5C8A" w14:textId="185F041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4670B6D" w14:textId="090C35C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R$ 900,00</w:t>
            </w:r>
          </w:p>
        </w:tc>
        <w:tc>
          <w:tcPr>
            <w:tcW w:w="1276" w:type="dxa"/>
            <w:vAlign w:val="center"/>
          </w:tcPr>
          <w:p w14:paraId="402E37A7" w14:textId="61FA9F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819E074" w14:textId="71DFE7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3C4935D" w14:textId="113689E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E6694CF" w14:textId="77777777" w:rsidTr="00CE5D45">
        <w:trPr>
          <w:jc w:val="center"/>
        </w:trPr>
        <w:tc>
          <w:tcPr>
            <w:tcW w:w="557" w:type="dxa"/>
            <w:vAlign w:val="center"/>
          </w:tcPr>
          <w:p w14:paraId="4FFEC285" w14:textId="1B2A51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291</w:t>
            </w:r>
          </w:p>
        </w:tc>
        <w:tc>
          <w:tcPr>
            <w:tcW w:w="1134" w:type="dxa"/>
            <w:vAlign w:val="center"/>
          </w:tcPr>
          <w:p w14:paraId="7B79582E" w14:textId="43C55AE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7938E42E" w14:textId="25611D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EXTINTORES PÓ QUIMICO CO2</w:t>
            </w:r>
          </w:p>
        </w:tc>
        <w:tc>
          <w:tcPr>
            <w:tcW w:w="1417" w:type="dxa"/>
            <w:vAlign w:val="center"/>
          </w:tcPr>
          <w:p w14:paraId="1696A223" w14:textId="57C4A9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RECORRENTE,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BD6E212" w14:textId="3FF31DF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6DAB9FB5" w14:textId="216824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R$ 900,00</w:t>
            </w:r>
          </w:p>
        </w:tc>
        <w:tc>
          <w:tcPr>
            <w:tcW w:w="1276" w:type="dxa"/>
            <w:vAlign w:val="center"/>
          </w:tcPr>
          <w:p w14:paraId="6C1AD46B" w14:textId="60D19FD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C53FBD7" w14:textId="795B61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CF14166" w14:textId="7B4C54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703C6B2" w14:textId="77777777" w:rsidTr="00CE5D45">
        <w:trPr>
          <w:jc w:val="center"/>
        </w:trPr>
        <w:tc>
          <w:tcPr>
            <w:tcW w:w="557" w:type="dxa"/>
            <w:vAlign w:val="center"/>
          </w:tcPr>
          <w:p w14:paraId="7067B039" w14:textId="4A0B94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292</w:t>
            </w:r>
          </w:p>
        </w:tc>
        <w:tc>
          <w:tcPr>
            <w:tcW w:w="1134" w:type="dxa"/>
            <w:vAlign w:val="center"/>
          </w:tcPr>
          <w:p w14:paraId="54E0719E" w14:textId="768CFA0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1739E6E" w14:textId="578761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COMPUTADOR</w:t>
            </w:r>
          </w:p>
        </w:tc>
        <w:tc>
          <w:tcPr>
            <w:tcW w:w="1417" w:type="dxa"/>
            <w:vAlign w:val="center"/>
          </w:tcPr>
          <w:p w14:paraId="0B91A83F" w14:textId="78A699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DF03AE5" w14:textId="36FA107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410645E" w14:textId="50F5DC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vAlign w:val="center"/>
          </w:tcPr>
          <w:p w14:paraId="73E749AE" w14:textId="7690197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B0288C2" w14:textId="0867B3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7B45275B" w14:textId="6598BB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25A0C8D3" w14:textId="77777777" w:rsidTr="00CE5D45">
        <w:trPr>
          <w:jc w:val="center"/>
        </w:trPr>
        <w:tc>
          <w:tcPr>
            <w:tcW w:w="557" w:type="dxa"/>
            <w:vAlign w:val="center"/>
          </w:tcPr>
          <w:p w14:paraId="56EA5F39" w14:textId="3FB35B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293</w:t>
            </w:r>
          </w:p>
        </w:tc>
        <w:tc>
          <w:tcPr>
            <w:tcW w:w="1134" w:type="dxa"/>
            <w:vAlign w:val="center"/>
          </w:tcPr>
          <w:p w14:paraId="7853EF43" w14:textId="70FEBE8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70ECA36" w14:textId="534758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IMPRESSORA MULTIFUNCIONAL COLORIDA</w:t>
            </w:r>
          </w:p>
        </w:tc>
        <w:tc>
          <w:tcPr>
            <w:tcW w:w="1417" w:type="dxa"/>
            <w:vAlign w:val="center"/>
          </w:tcPr>
          <w:p w14:paraId="1D70509D" w14:textId="229581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78D14616" w14:textId="5E5E13B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0F7ABCE5" w14:textId="593B82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R$ 1.500,00</w:t>
            </w:r>
          </w:p>
        </w:tc>
        <w:tc>
          <w:tcPr>
            <w:tcW w:w="1276" w:type="dxa"/>
            <w:vAlign w:val="center"/>
          </w:tcPr>
          <w:p w14:paraId="72AD5D41" w14:textId="62C2F7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FDF6C10" w14:textId="23907A2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39419FEB" w14:textId="5FC948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89CBE0D" w14:textId="77777777" w:rsidTr="00CE5D45">
        <w:trPr>
          <w:jc w:val="center"/>
        </w:trPr>
        <w:tc>
          <w:tcPr>
            <w:tcW w:w="557" w:type="dxa"/>
            <w:vAlign w:val="center"/>
          </w:tcPr>
          <w:p w14:paraId="244500F3" w14:textId="7B4318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294</w:t>
            </w:r>
          </w:p>
        </w:tc>
        <w:tc>
          <w:tcPr>
            <w:tcW w:w="1134" w:type="dxa"/>
            <w:vAlign w:val="center"/>
          </w:tcPr>
          <w:p w14:paraId="064229E5" w14:textId="0167C8D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34DF1D6" w14:textId="02FF4D3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BIRÔ DE MADEIRA</w:t>
            </w:r>
          </w:p>
        </w:tc>
        <w:tc>
          <w:tcPr>
            <w:tcW w:w="1417" w:type="dxa"/>
            <w:vAlign w:val="center"/>
          </w:tcPr>
          <w:p w14:paraId="504368B2" w14:textId="2CA103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45145938" w14:textId="2B0B3F9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38AF8A0B" w14:textId="37C2316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414F9386" w14:textId="7509F3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4DB591E" w14:textId="523DDD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DF69AC9" w14:textId="35F4EA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C9C8966" w14:textId="77777777" w:rsidTr="00CE5D45">
        <w:trPr>
          <w:jc w:val="center"/>
        </w:trPr>
        <w:tc>
          <w:tcPr>
            <w:tcW w:w="557" w:type="dxa"/>
            <w:vAlign w:val="center"/>
          </w:tcPr>
          <w:p w14:paraId="4033D8EE" w14:textId="5D62F4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295</w:t>
            </w:r>
          </w:p>
        </w:tc>
        <w:tc>
          <w:tcPr>
            <w:tcW w:w="1134" w:type="dxa"/>
            <w:vAlign w:val="center"/>
          </w:tcPr>
          <w:p w14:paraId="201604FE" w14:textId="5E4E59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7CA58A5" w14:textId="58EA53A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CADEIRA DE ESCRITÓRIO</w:t>
            </w:r>
          </w:p>
        </w:tc>
        <w:tc>
          <w:tcPr>
            <w:tcW w:w="1417" w:type="dxa"/>
            <w:vAlign w:val="center"/>
          </w:tcPr>
          <w:p w14:paraId="78B779A5" w14:textId="52B85F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1C2A8A0" w14:textId="664AA7F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13CBDB5E" w14:textId="3016CBA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R$ 300,00</w:t>
            </w:r>
          </w:p>
        </w:tc>
        <w:tc>
          <w:tcPr>
            <w:tcW w:w="1276" w:type="dxa"/>
            <w:vAlign w:val="center"/>
          </w:tcPr>
          <w:p w14:paraId="0EAB6571" w14:textId="3C0D61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05F4DAE" w14:textId="2B6142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333FDCD" w14:textId="0E0060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6C78225" w14:textId="77777777" w:rsidTr="00CE5D45">
        <w:trPr>
          <w:jc w:val="center"/>
        </w:trPr>
        <w:tc>
          <w:tcPr>
            <w:tcW w:w="557" w:type="dxa"/>
            <w:vAlign w:val="center"/>
          </w:tcPr>
          <w:p w14:paraId="5C4FE56B" w14:textId="54C062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296</w:t>
            </w:r>
          </w:p>
        </w:tc>
        <w:tc>
          <w:tcPr>
            <w:tcW w:w="1134" w:type="dxa"/>
            <w:vAlign w:val="center"/>
          </w:tcPr>
          <w:p w14:paraId="00213223" w14:textId="1E2097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48D0A49" w14:textId="3DA51E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ARMÁRIO VERTICAL DE AÇO DE 2 PORTAS, ESCRITÓRIO</w:t>
            </w:r>
          </w:p>
        </w:tc>
        <w:tc>
          <w:tcPr>
            <w:tcW w:w="1417" w:type="dxa"/>
            <w:vAlign w:val="center"/>
          </w:tcPr>
          <w:p w14:paraId="01D05463" w14:textId="52BB807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30420ED9" w14:textId="69DF1BB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1405F4C" w14:textId="02EC54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R$ 1.000,00</w:t>
            </w:r>
          </w:p>
        </w:tc>
        <w:tc>
          <w:tcPr>
            <w:tcW w:w="1276" w:type="dxa"/>
            <w:vAlign w:val="center"/>
          </w:tcPr>
          <w:p w14:paraId="4D94E008" w14:textId="5E2FA52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363670D" w14:textId="4E9792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777536E2" w14:textId="488562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05443BC9" w14:textId="77777777" w:rsidTr="00CE5D45">
        <w:trPr>
          <w:jc w:val="center"/>
        </w:trPr>
        <w:tc>
          <w:tcPr>
            <w:tcW w:w="557" w:type="dxa"/>
            <w:vAlign w:val="center"/>
          </w:tcPr>
          <w:p w14:paraId="0ED8C400" w14:textId="2465C9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297</w:t>
            </w:r>
          </w:p>
        </w:tc>
        <w:tc>
          <w:tcPr>
            <w:tcW w:w="1134" w:type="dxa"/>
            <w:vAlign w:val="center"/>
          </w:tcPr>
          <w:p w14:paraId="2CE3DF76" w14:textId="13D3A76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D0072D5" w14:textId="1CCA70A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ARMÁRIO VERTICAL DE AÇO DE 08 PORTAS</w:t>
            </w:r>
          </w:p>
        </w:tc>
        <w:tc>
          <w:tcPr>
            <w:tcW w:w="1417" w:type="dxa"/>
            <w:vAlign w:val="center"/>
          </w:tcPr>
          <w:p w14:paraId="55421B5C" w14:textId="1E66F5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4208B49" w14:textId="1C5774D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F8C5AD1" w14:textId="5B4D69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R$ 1.500,00</w:t>
            </w:r>
          </w:p>
        </w:tc>
        <w:tc>
          <w:tcPr>
            <w:tcW w:w="1276" w:type="dxa"/>
            <w:vAlign w:val="center"/>
          </w:tcPr>
          <w:p w14:paraId="5684E1F6" w14:textId="74DCFB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2DD72A2" w14:textId="79015A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448389A4" w14:textId="4A7935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5211FF7D" w14:textId="77777777" w:rsidTr="00CE5D45">
        <w:trPr>
          <w:jc w:val="center"/>
        </w:trPr>
        <w:tc>
          <w:tcPr>
            <w:tcW w:w="557" w:type="dxa"/>
            <w:vAlign w:val="center"/>
          </w:tcPr>
          <w:p w14:paraId="25B65461" w14:textId="06D76B3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298</w:t>
            </w:r>
          </w:p>
        </w:tc>
        <w:tc>
          <w:tcPr>
            <w:tcW w:w="1134" w:type="dxa"/>
            <w:vAlign w:val="center"/>
          </w:tcPr>
          <w:p w14:paraId="5ECFD638" w14:textId="641F301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659F909" w14:textId="74BB001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ÓLEO DO MOTOR MOTOCICLETA, BROS 160CC</w:t>
            </w:r>
          </w:p>
        </w:tc>
        <w:tc>
          <w:tcPr>
            <w:tcW w:w="1417" w:type="dxa"/>
            <w:vAlign w:val="center"/>
          </w:tcPr>
          <w:p w14:paraId="24B3AE2E" w14:textId="3BC8E0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C2DE15F" w14:textId="794184E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72BB801" w14:textId="5975CD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vAlign w:val="center"/>
          </w:tcPr>
          <w:p w14:paraId="533EC492" w14:textId="62235C3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A07F673" w14:textId="6C2934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E86525A" w14:textId="32CC170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621EC435" w14:textId="77777777" w:rsidTr="00CE5D45">
        <w:trPr>
          <w:jc w:val="center"/>
        </w:trPr>
        <w:tc>
          <w:tcPr>
            <w:tcW w:w="557" w:type="dxa"/>
            <w:vAlign w:val="center"/>
          </w:tcPr>
          <w:p w14:paraId="1783527A" w14:textId="5DAF86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299</w:t>
            </w:r>
          </w:p>
        </w:tc>
        <w:tc>
          <w:tcPr>
            <w:tcW w:w="1134" w:type="dxa"/>
            <w:vAlign w:val="center"/>
          </w:tcPr>
          <w:p w14:paraId="23FFD3A9" w14:textId="7451F3B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867BCDC" w14:textId="1866CB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DIANTEIRO MOTOCICLETA BROS, 160CC</w:t>
            </w:r>
          </w:p>
        </w:tc>
        <w:tc>
          <w:tcPr>
            <w:tcW w:w="1417" w:type="dxa"/>
            <w:vAlign w:val="center"/>
          </w:tcPr>
          <w:p w14:paraId="2EC4FBD2" w14:textId="5D9C91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CONSUMO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5FD6E18" w14:textId="2BC5081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76758182" w14:textId="2AEB2B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R$ 1.400,00</w:t>
            </w:r>
          </w:p>
        </w:tc>
        <w:tc>
          <w:tcPr>
            <w:tcW w:w="1276" w:type="dxa"/>
            <w:vAlign w:val="center"/>
          </w:tcPr>
          <w:p w14:paraId="14F63C8F" w14:textId="77036B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57DF5D1" w14:textId="031EB7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0C4C31CA" w14:textId="3F900E1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3494F037" w14:textId="77777777" w:rsidTr="00CE5D45">
        <w:trPr>
          <w:jc w:val="center"/>
        </w:trPr>
        <w:tc>
          <w:tcPr>
            <w:tcW w:w="557" w:type="dxa"/>
            <w:vAlign w:val="center"/>
          </w:tcPr>
          <w:p w14:paraId="515A1D70" w14:textId="06BD514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300</w:t>
            </w:r>
          </w:p>
        </w:tc>
        <w:tc>
          <w:tcPr>
            <w:tcW w:w="1134" w:type="dxa"/>
            <w:vAlign w:val="center"/>
          </w:tcPr>
          <w:p w14:paraId="09283904" w14:textId="09FE945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720146F" w14:textId="2643802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PNEU TRASEIRO MOTOCICLETA BROS, 160CC</w:t>
            </w:r>
          </w:p>
        </w:tc>
        <w:tc>
          <w:tcPr>
            <w:tcW w:w="1417" w:type="dxa"/>
            <w:vAlign w:val="center"/>
          </w:tcPr>
          <w:p w14:paraId="54BCD930" w14:textId="0736470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BE4F1BC" w14:textId="0E57BA0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91A9755" w14:textId="71E39C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1.800,00</w:t>
            </w:r>
          </w:p>
        </w:tc>
        <w:tc>
          <w:tcPr>
            <w:tcW w:w="1276" w:type="dxa"/>
            <w:vAlign w:val="center"/>
          </w:tcPr>
          <w:p w14:paraId="1C2C7039" w14:textId="7E993C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6FD9F419" w14:textId="66269A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7766888" w14:textId="07FBC7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14C1D1D" w14:textId="77777777" w:rsidTr="00CE5D45">
        <w:trPr>
          <w:jc w:val="center"/>
        </w:trPr>
        <w:tc>
          <w:tcPr>
            <w:tcW w:w="557" w:type="dxa"/>
            <w:vAlign w:val="center"/>
          </w:tcPr>
          <w:p w14:paraId="50D03A68" w14:textId="01200E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301</w:t>
            </w:r>
          </w:p>
        </w:tc>
        <w:tc>
          <w:tcPr>
            <w:tcW w:w="1134" w:type="dxa"/>
            <w:vAlign w:val="center"/>
          </w:tcPr>
          <w:p w14:paraId="5F5D8C1C" w14:textId="5D56F35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2D4F054" w14:textId="12508F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CÂMARA DE AR DIANTEIRA MOTOCICLETA BROS, 160CC</w:t>
            </w:r>
          </w:p>
        </w:tc>
        <w:tc>
          <w:tcPr>
            <w:tcW w:w="1417" w:type="dxa"/>
            <w:vAlign w:val="center"/>
          </w:tcPr>
          <w:p w14:paraId="5E149E68" w14:textId="4DE605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80DD817" w14:textId="7122934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2627E22B" w14:textId="303E70D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631C501B" w14:textId="45CCAF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5039F665" w14:textId="5A4C8F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AAE71AF" w14:textId="06526F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07A9383" w14:textId="77777777" w:rsidTr="00CE5D45">
        <w:trPr>
          <w:jc w:val="center"/>
        </w:trPr>
        <w:tc>
          <w:tcPr>
            <w:tcW w:w="557" w:type="dxa"/>
            <w:vAlign w:val="center"/>
          </w:tcPr>
          <w:p w14:paraId="1005D9E0" w14:textId="4036B3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302</w:t>
            </w:r>
          </w:p>
        </w:tc>
        <w:tc>
          <w:tcPr>
            <w:tcW w:w="1134" w:type="dxa"/>
            <w:vAlign w:val="center"/>
          </w:tcPr>
          <w:p w14:paraId="4B840F10" w14:textId="5D22063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2442A47E" w14:textId="3FDC3FC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CÂMARA DE AR TRASEIRA MOTOCICLETA BROS, 160CC</w:t>
            </w:r>
          </w:p>
        </w:tc>
        <w:tc>
          <w:tcPr>
            <w:tcW w:w="1417" w:type="dxa"/>
            <w:vAlign w:val="center"/>
          </w:tcPr>
          <w:p w14:paraId="2BAD3AC9" w14:textId="1056C8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2FB4EFA9" w14:textId="7F5C6B2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4B5AFA8A" w14:textId="0F3183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7C4A594B" w14:textId="297162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4B50984B" w14:textId="1925B4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6DEF4D6F" w14:textId="0F8234A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707C2D8E" w14:textId="77777777" w:rsidTr="00CE5D45">
        <w:trPr>
          <w:jc w:val="center"/>
        </w:trPr>
        <w:tc>
          <w:tcPr>
            <w:tcW w:w="557" w:type="dxa"/>
            <w:vAlign w:val="center"/>
          </w:tcPr>
          <w:p w14:paraId="4979C98D" w14:textId="1B0A3B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303</w:t>
            </w:r>
          </w:p>
        </w:tc>
        <w:tc>
          <w:tcPr>
            <w:tcW w:w="1134" w:type="dxa"/>
            <w:vAlign w:val="center"/>
          </w:tcPr>
          <w:p w14:paraId="60361291" w14:textId="3A28B9F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1573378B" w14:textId="4817A40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FAROL MOTOCICLETA BROS, 160CC</w:t>
            </w:r>
          </w:p>
        </w:tc>
        <w:tc>
          <w:tcPr>
            <w:tcW w:w="1417" w:type="dxa"/>
            <w:vAlign w:val="center"/>
          </w:tcPr>
          <w:p w14:paraId="0026946F" w14:textId="7E42A9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3191DFE" w14:textId="36262B9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5A097E7" w14:textId="133DDE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vAlign w:val="center"/>
          </w:tcPr>
          <w:p w14:paraId="0CF06019" w14:textId="47E2CB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CA35720" w14:textId="0F330B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15261BC" w14:textId="55DC427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89F8ACD" w14:textId="77777777" w:rsidTr="00CE5D45">
        <w:trPr>
          <w:jc w:val="center"/>
        </w:trPr>
        <w:tc>
          <w:tcPr>
            <w:tcW w:w="557" w:type="dxa"/>
            <w:vAlign w:val="center"/>
          </w:tcPr>
          <w:p w14:paraId="66EC8CA1" w14:textId="5671C11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304</w:t>
            </w:r>
          </w:p>
        </w:tc>
        <w:tc>
          <w:tcPr>
            <w:tcW w:w="1134" w:type="dxa"/>
            <w:vAlign w:val="center"/>
          </w:tcPr>
          <w:p w14:paraId="1BDBF9FF" w14:textId="314FA0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611268A0" w14:textId="6198157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FOQUITO PISCA MOTOCICLETA BROS, 160CC</w:t>
            </w:r>
          </w:p>
        </w:tc>
        <w:tc>
          <w:tcPr>
            <w:tcW w:w="1417" w:type="dxa"/>
            <w:vAlign w:val="center"/>
          </w:tcPr>
          <w:p w14:paraId="1A44BCC9" w14:textId="7C173FB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A0B2BC2" w14:textId="0CA2375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99A88EA" w14:textId="4311D43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R$ 128,00</w:t>
            </w:r>
          </w:p>
        </w:tc>
        <w:tc>
          <w:tcPr>
            <w:tcW w:w="1276" w:type="dxa"/>
            <w:vAlign w:val="center"/>
          </w:tcPr>
          <w:p w14:paraId="3883783D" w14:textId="6AA8BA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26A8801F" w14:textId="673BE0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2947F570" w14:textId="401127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29A1662" w14:textId="77777777" w:rsidTr="00CE5D45">
        <w:trPr>
          <w:jc w:val="center"/>
        </w:trPr>
        <w:tc>
          <w:tcPr>
            <w:tcW w:w="557" w:type="dxa"/>
            <w:vAlign w:val="center"/>
          </w:tcPr>
          <w:p w14:paraId="2B9CAE65" w14:textId="51C3F17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305</w:t>
            </w:r>
          </w:p>
        </w:tc>
        <w:tc>
          <w:tcPr>
            <w:tcW w:w="1134" w:type="dxa"/>
            <w:vAlign w:val="center"/>
          </w:tcPr>
          <w:p w14:paraId="34DB1CF4" w14:textId="1CD7954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54F28253" w14:textId="0F0402F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CAPACETE ARTICULADO PARA MOTOCICLISTA</w:t>
            </w:r>
          </w:p>
        </w:tc>
        <w:tc>
          <w:tcPr>
            <w:tcW w:w="1417" w:type="dxa"/>
            <w:vAlign w:val="center"/>
          </w:tcPr>
          <w:p w14:paraId="767E8124" w14:textId="75BD7C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E2D3DDB" w14:textId="59C91E6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58AAFD75" w14:textId="3D2BE4F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R$ 800,00</w:t>
            </w:r>
          </w:p>
        </w:tc>
        <w:tc>
          <w:tcPr>
            <w:tcW w:w="1276" w:type="dxa"/>
            <w:vAlign w:val="center"/>
          </w:tcPr>
          <w:p w14:paraId="32CA57EF" w14:textId="145065F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179C2AEB" w14:textId="7F44B8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5D272A99" w14:textId="08AEE3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1F7D7805" w14:textId="77777777" w:rsidTr="00CE5D45">
        <w:trPr>
          <w:jc w:val="center"/>
        </w:trPr>
        <w:tc>
          <w:tcPr>
            <w:tcW w:w="557" w:type="dxa"/>
            <w:vAlign w:val="center"/>
          </w:tcPr>
          <w:p w14:paraId="2C598F89" w14:textId="5929873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306</w:t>
            </w:r>
          </w:p>
        </w:tc>
        <w:tc>
          <w:tcPr>
            <w:tcW w:w="1134" w:type="dxa"/>
            <w:vAlign w:val="center"/>
          </w:tcPr>
          <w:p w14:paraId="02E43DC2" w14:textId="6A2E921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0921FDCB" w14:textId="09E4AAD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ADESIVAÇÃO MOTOCICLETA BROS, 160CC</w:t>
            </w:r>
          </w:p>
        </w:tc>
        <w:tc>
          <w:tcPr>
            <w:tcW w:w="1417" w:type="dxa"/>
            <w:vAlign w:val="center"/>
          </w:tcPr>
          <w:p w14:paraId="7811FEB5" w14:textId="36DA2F3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65654BCC" w14:textId="00566A4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7A19AAF2" w14:textId="0E9606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R$ 1.000,00</w:t>
            </w:r>
          </w:p>
        </w:tc>
        <w:tc>
          <w:tcPr>
            <w:tcW w:w="1276" w:type="dxa"/>
            <w:vAlign w:val="center"/>
          </w:tcPr>
          <w:p w14:paraId="45BFFDF3" w14:textId="3BF9341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vAlign w:val="center"/>
          </w:tcPr>
          <w:p w14:paraId="717E2CD0" w14:textId="626007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vAlign w:val="center"/>
          </w:tcPr>
          <w:p w14:paraId="108A2A17" w14:textId="0F2851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4D700979" w14:textId="77777777" w:rsidTr="00CE5D45">
        <w:trPr>
          <w:jc w:val="center"/>
        </w:trPr>
        <w:tc>
          <w:tcPr>
            <w:tcW w:w="557" w:type="dxa"/>
            <w:vAlign w:val="center"/>
          </w:tcPr>
          <w:p w14:paraId="2B720C1E" w14:textId="64FE8A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t>307</w:t>
            </w:r>
          </w:p>
        </w:tc>
        <w:tc>
          <w:tcPr>
            <w:tcW w:w="1134" w:type="dxa"/>
            <w:vAlign w:val="center"/>
          </w:tcPr>
          <w:p w14:paraId="5147AC7F" w14:textId="7131717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45B1568F" w14:textId="1CADEA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MANUTENÇÃO DAS MOTOCICLETAS</w:t>
            </w:r>
          </w:p>
        </w:tc>
        <w:tc>
          <w:tcPr>
            <w:tcW w:w="1417" w:type="dxa"/>
            <w:vAlign w:val="center"/>
          </w:tcPr>
          <w:p w14:paraId="3F527E4C" w14:textId="5058F2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MATERIAL DE USO CONTÍNUO, COM 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lastRenderedPageBreak/>
              <w:t>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5AC3F4FC" w14:textId="0F1E432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vAlign w:val="center"/>
          </w:tcPr>
          <w:p w14:paraId="2A9A5D69" w14:textId="756952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R$ 3.600,00</w:t>
            </w:r>
          </w:p>
        </w:tc>
        <w:tc>
          <w:tcPr>
            <w:tcW w:w="1276" w:type="dxa"/>
            <w:vAlign w:val="center"/>
          </w:tcPr>
          <w:p w14:paraId="7EFE5444" w14:textId="4ECCD0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7DF3ADB5" w14:textId="5E24A55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085C0672" w14:textId="44BB57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SECRETARIA DE SEGURANÇA,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TRÂNSITO E DEFESA CIVIL</w:t>
            </w:r>
          </w:p>
        </w:tc>
      </w:tr>
      <w:tr w:rsidR="00903A50" w:rsidRPr="00AD2BF1" w14:paraId="014CC27D" w14:textId="77777777" w:rsidTr="00CE5D45">
        <w:trPr>
          <w:jc w:val="center"/>
        </w:trPr>
        <w:tc>
          <w:tcPr>
            <w:tcW w:w="557" w:type="dxa"/>
            <w:vAlign w:val="center"/>
          </w:tcPr>
          <w:p w14:paraId="5E283A6D" w14:textId="3673FB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color w:val="2E287F" w:themeColor="text1" w:themeTint="BF"/>
                <w:sz w:val="16"/>
                <w:szCs w:val="16"/>
              </w:rPr>
              <w:lastRenderedPageBreak/>
              <w:t>308</w:t>
            </w:r>
          </w:p>
        </w:tc>
        <w:tc>
          <w:tcPr>
            <w:tcW w:w="1134" w:type="dxa"/>
            <w:vAlign w:val="center"/>
          </w:tcPr>
          <w:p w14:paraId="48564EC6" w14:textId="01F07DC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CONSUMO</w:t>
            </w:r>
          </w:p>
        </w:tc>
        <w:tc>
          <w:tcPr>
            <w:tcW w:w="1418" w:type="dxa"/>
            <w:vAlign w:val="center"/>
          </w:tcPr>
          <w:p w14:paraId="3218E057" w14:textId="345551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ADESIVAÇÃO CAPACETE</w:t>
            </w:r>
          </w:p>
        </w:tc>
        <w:tc>
          <w:tcPr>
            <w:tcW w:w="1417" w:type="dxa"/>
            <w:vAlign w:val="center"/>
          </w:tcPr>
          <w:p w14:paraId="7F633E59" w14:textId="27A862B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MATERIAL DE USO CONTÍNUO, COM CONSUMO RECORRENTE, INDISPENSÁVEL AO FUNCIONAMENTO REGULAR DAS ATIVIDADES DO ÓRGÃO.</w:t>
            </w:r>
          </w:p>
        </w:tc>
        <w:tc>
          <w:tcPr>
            <w:tcW w:w="1276" w:type="dxa"/>
            <w:vAlign w:val="center"/>
          </w:tcPr>
          <w:p w14:paraId="1D5BC6E2" w14:textId="068368A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vAlign w:val="center"/>
          </w:tcPr>
          <w:p w14:paraId="64E98AF7" w14:textId="17D4AC6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2E287F"/>
                <w:sz w:val="14"/>
                <w:szCs w:val="14"/>
              </w:rPr>
              <w:t>R$ 320,00</w:t>
            </w:r>
          </w:p>
        </w:tc>
        <w:tc>
          <w:tcPr>
            <w:tcW w:w="1276" w:type="dxa"/>
            <w:vAlign w:val="center"/>
          </w:tcPr>
          <w:p w14:paraId="6E850EC7" w14:textId="56D04D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vAlign w:val="center"/>
          </w:tcPr>
          <w:p w14:paraId="0194DB76" w14:textId="3C197EF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vAlign w:val="center"/>
          </w:tcPr>
          <w:p w14:paraId="46B3F863" w14:textId="6DB7DD6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DE SEGURANÇA, TRÂNSITO E DEFESA CIVIL</w:t>
            </w:r>
          </w:p>
        </w:tc>
      </w:tr>
      <w:tr w:rsidR="00903A50" w:rsidRPr="00AD2BF1" w14:paraId="35215D5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F0E763" w14:textId="76F9552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309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E9A9DE" w14:textId="294B380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266883" w14:textId="210DDA2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MATERIAL DE EXPEDIENTE E LIMPEZA.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8452A4" w14:textId="1BC292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ESSENCIAL PARA A MANUTENÇÃO DAS ROTINAS ADMINISTRATIVAS E HIGIENE DAS UNIDADES.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632A62" w14:textId="3426DEB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5DAC0C" w14:textId="5535EA0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9E15EA" w14:textId="57FB96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BB6568" w14:textId="4023F7A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2E37DA" w14:textId="32FDC1C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02635FB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06C6D1" w14:textId="378D6A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063591" w14:textId="08F426D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41B5E6" w14:textId="265B33C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ÁGUA MINERAL NATURAL (20L, 1,5L E 500ML).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EBF133" w14:textId="5A91047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GARANTE A HIDRATAÇÃO E BEM-ESTAR DOS SERVIDORES E USUÁRIOS EM ATENDIMENTO.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9117A9" w14:textId="1A18419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45519D" w14:textId="607EAAA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58B5BF" w14:textId="47811C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4145B1" w14:textId="303B94E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1B60F5" w14:textId="66EDF5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16A75C6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5A9DC2" w14:textId="128C56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62E582" w14:textId="10FB56D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0B8863" w14:textId="3974C26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COMBUSTÍVEL (GASOLINA COMUM E ÓLEO DIESEL S10).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7C27D6" w14:textId="11A3E5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INDISPENSÁVEL PARA O DESLOCAMENTO DA FROTA E MAQUINÁRIO DE OBRAS.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112FD6" w14:textId="06DCB17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64D838" w14:textId="145434C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R$ 831.810,00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C7AE05" w14:textId="259C64B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6BA8D8" w14:textId="29A6E07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3934B1" w14:textId="7003E9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4D6B45F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9140ED" w14:textId="24726E3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748596" w14:textId="362FC07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359BE3" w14:textId="0D700E1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PRESTAÇÃO DE SERVIÇOS DE LOCAÇÃO DE VEÍCULOS AUTOMOTORES.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AA4FD8" w14:textId="25DB03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VIABILIZA O TRANSPORTE DE EQUIPES E MATERIAIS PARA EXECUÇÃO DE SERVIÇOS URBANOS.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C5FF63" w14:textId="56B52AE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E364B6" w14:textId="23F58A6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9B7B9A" w14:textId="3B2FE0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E1828E" w14:textId="1ADD9DC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5A89F5" w14:textId="421613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772181D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67AC8F" w14:textId="7552AE2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53BAA5" w14:textId="16AEBD1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2C3DD5" w14:textId="0297D07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GÊNEROS ALIMENTÍCIOS (PERECÍVEIS E NÃO PERECÍVEIS).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4CF1D0" w14:textId="39A7B3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SUPORTE NUTRICIONAL NECESSÁRIO PARA EQUIPES EM TRABALHOS EXTERNOS E RURAIS.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E5A5D0" w14:textId="173F857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16C9BF" w14:textId="0461D13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466C2B" w14:textId="26AAEBB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B087E8" w14:textId="7423B82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5ACAC4" w14:textId="6FCD7D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69AF068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7FF21F" w14:textId="25B0A9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786C66" w14:textId="098D948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E3566D" w14:textId="52DCF92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COMPUTADORES E IMPRESSORAS COM MANUTENÇÃO INCLUSA.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77777B" w14:textId="3C3A6EE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GARANTE A INFRAESTRUTURA TECNOLÓGICA NECESSÁRIA PARA O PROCESSAMENTO ADMINISTRATIVO.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2F6209" w14:textId="442DF59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D09729" w14:textId="4C98F38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43E575" w14:textId="6856F30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C697D6" w14:textId="6E7B664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BBE0E1" w14:textId="6CCCA01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2BCCE32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9B6839" w14:textId="4ACF6B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FA4F77" w14:textId="77AE662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C74C57" w14:textId="024D7CE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MANUTENÇÃO, ORGANIZAÇÃO E HOSPEDAGEM DE E-MAIL INSTITUCIONAL.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C883B7" w14:textId="6F5A21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FERRAMENTA VITAL PARA A COMUNICAÇÃO OFICIAL E SEGURANÇA DA INFORMAÇÃO.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71E2B8" w14:textId="5868489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135B26" w14:textId="2C6EEE2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9CA463" w14:textId="43C4188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5B2CCD" w14:textId="3703E89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D28F36" w14:textId="4E7E78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7E9724B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34505F" w14:textId="5A1A65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FC4598" w14:textId="6494E32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06C670" w14:textId="758DC84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ÓLEOS LUBRIFICANTES PARA TRANSPORTES E MÁQUINAS.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F797F2" w14:textId="012F4ED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ESSENCIAL PARA A CONSERVAÇÃO E FUNCIONAMENTO PREVENTIVO DO MAQUINÁRIO.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8CEFEA" w14:textId="5D937147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DCA50C" w14:textId="7ED3C40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B48A50" w14:textId="0D7CC9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2AE771" w14:textId="795CB1A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FDC5BA" w14:textId="7C1E91D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10B0526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6890DF" w14:textId="68A2EE4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8A6F63" w14:textId="4C4C7BC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E00188" w14:textId="561D654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PEÇAS GENUÍNAS OU SIMILARES PARA VEÍCULOS E MÁQUINAS.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A78CB5" w14:textId="039FBA5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NECESSÁRIO PARA REPOSIÇÃO IMEDIATA E CONTINUIDADE OPERACIONAL DA FROTA.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CDCE7A" w14:textId="1491165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76E62C" w14:textId="5BA3982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692D9B" w14:textId="6C8712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076474" w14:textId="266F1D3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A5AB7B" w14:textId="596DDE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02A829F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55B5D2" w14:textId="564B12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318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2D1DEC" w14:textId="506B225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E19809" w14:textId="4DA4022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RECARGA DE GÁS LIQUEFEITO DE PETRÓLEO (GLP) 13KG.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927F0A" w14:textId="1BCEA1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INSUMO BÁSICO PARA O SUPORTE DAS ATIVIDADES LOGÍSTICAS E OPERACIONAIS.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208084" w14:textId="4FA2F94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EF38A6" w14:textId="778FEB1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5CF2FA" w14:textId="131181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E21CEA" w14:textId="69F7338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7C0A6A" w14:textId="2C00D37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7C2712C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5F0868" w14:textId="3CCC416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319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D2342F" w14:textId="21B9B77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28B499" w14:textId="278A4A2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MÁQUINAS E VEÍCULOS DA INFRAESTRUTURA.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A531B7" w14:textId="70D2DA7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GARANTE A SEGURANÇA OPERACIONAL E PROLONGA A VIDA ÚTIL DO PATRIMÔNIO.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71150B" w14:textId="1322133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411F7D" w14:textId="6AA824B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61C5BE" w14:textId="3EB9D42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EBE0DE" w14:textId="4F2EBBC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1E6C20" w14:textId="7232D6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1CF4267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07CEE3" w14:textId="5469DC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987A50" w14:textId="5E6B272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990A1B" w14:textId="7BE8B9F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OBRA DE DUPLICAÇÃO DA ENTRADA DA CIDADE DE CAMOCIM - CE.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25A3BE" w14:textId="612012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MELHORIA ESTRATÉGICA DA MOBILIDADE URBANA E SEGURANÇA VIÁRIA NA ENTRADA PRINCIPAL.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077315" w14:textId="49A632F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D6DC46" w14:textId="5465C6F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CD35C9" w14:textId="22CAD8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951705" w14:textId="63F78FE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A0DABC" w14:textId="1ADC4B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44897CE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7406E8" w14:textId="0725427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39D928" w14:textId="76E3B7F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4CBC6F" w14:textId="463D958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OBRA DE REQUALIFICAÇÃO DA AVENIDA BEIRA-MAR DE CAMOCIM – CE.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E5AD30" w14:textId="446FC3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VALORIZAÇÃO URBANA E INFRAESTRUTURA DE SUPORTE AO TURISMO LOCAL.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31F37C" w14:textId="0EA24C8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56CF37" w14:textId="732195A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582B6D" w14:textId="3AC487B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86C225" w14:textId="6BB51ED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D30592" w14:textId="353CC39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EE16DF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892246" w14:textId="3FCD07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F4C367" w14:textId="73CD5F9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F91671" w14:textId="4727FB3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DRENAGEM PLUVIAL NAS RUAS DE CAMOCIM – CE.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DEC697" w14:textId="500BE4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PREVENÇÃO DE ALAGAMENTOS E PRESERVAÇÃO DA MALHA VIÁRIA URBANA.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756B04" w14:textId="051653C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976253" w14:textId="5FB8A26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A3FD51" w14:textId="524C55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39ED4E" w14:textId="386CAD6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51C438" w14:textId="59A3CDC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056BF38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454DFC" w14:textId="0B192B3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CDBCE7" w14:textId="65EC07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D4A32A" w14:textId="02DFE3E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CONSTRUÇÃO DA ESCOLA NO DISTRITO DE AMARELAS.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845367" w14:textId="636070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EXPANSÃO DA REDE FÍSICA ESCOLAR PARA ATENDER A DEMANDA DA ZONA RURAL.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808BC1" w14:textId="36448CE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7E5656" w14:textId="08A883B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C2F84F" w14:textId="567E7B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BCCB17" w14:textId="3083798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C7E368" w14:textId="35482E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1A323FF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699D44" w14:textId="1977F3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C307C8" w14:textId="18761BE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0E4178" w14:textId="1D92355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CONSTRUÇÃO DA CRECHE NO BAIRRO DO BONITO III.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F2932C" w14:textId="0C8381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IMPLEMENTAÇÃO DE INFRAESTRUTURA DEDICADA À EDUCAÇÃO INFANTIL LOCAL.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05057A" w14:textId="18ABF1C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B01B52" w14:textId="43F6429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14F83F" w14:textId="23D8D8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847275" w14:textId="3B0F1A8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27F015" w14:textId="71097E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68F4789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CC43D1" w14:textId="18BA7B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526A09" w14:textId="6F021F9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BAD58E" w14:textId="0477CDD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CONSTRUÇÃO DE PÓRTICO NA ENTRADA DO MACEIÓ.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9F6CD8" w14:textId="230F18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ORDENAMENTO URBANO E FORTALECIMENTO DA IDENTIDADE VISUAL DO DISTRITO.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1F8683" w14:textId="49C8C07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784CF3" w14:textId="4EE2D70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2CB568" w14:textId="4FAFE8B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383A49" w14:textId="11578A8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20E4C0" w14:textId="2879FF6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47B7542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C3D0DE" w14:textId="63CC43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30801B" w14:textId="15D148A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AF7323" w14:textId="0FBCA56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CONSTRUÇÃO DE BUEIROS E PONTES.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E0CBB3" w14:textId="078EA41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GARANTIA DE TRAFEGABILIDADE E ESCOAMENTO ADEQUADO EM VIAS RURAIS E URBANAS.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F35E87" w14:textId="08969AB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7E4C58" w14:textId="5083C56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4383A5" w14:textId="195C95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1E02D9" w14:textId="62050D2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5FF142" w14:textId="7FAD76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43D9BD1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25556E" w14:textId="4FCF586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4B4C4E" w14:textId="2E30F3F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BB2308" w14:textId="241E19E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URBANIZAÇÃO DAS PRAÇAS DE CAMOCIM - CE.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3BA375" w14:textId="19F32F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CRIAÇÃO DE ESPAÇOS DE LAZER E CONVIVÊNCIA PARA A POPULAÇÃO.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FA5FCD" w14:textId="63892B7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3A10F7" w14:textId="0A85773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A9893A" w14:textId="0089B1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026A70" w14:textId="6CB4FCF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BA0189" w14:textId="561B808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42663ED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38BAEF" w14:textId="5A8FE0F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681B8D" w14:textId="61435E8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F59097" w14:textId="15BBC3B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ILUMINAÇÃO DA AVENIDA FRANCISCO NEVES.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B8DCAE" w14:textId="35332A9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AMPLIAÇÃO DA SEGURANÇA NOTURNA E VISIBILIDADE EM VIA PÚBLICA.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F6D84E" w14:textId="2960E76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D4DAAF" w14:textId="4231251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D66E2D" w14:textId="29DBEA9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4D7EE8" w14:textId="6A767C3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0A337E" w14:textId="1D9576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B92FC0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86992C" w14:textId="290A45C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329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AF149D" w14:textId="1A20FBB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B68688" w14:textId="4150E1C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PAVIMENTAÇÃO EM PEDRA TOSCA.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53CB6D" w14:textId="165A10A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MELHORIA DO ACESSO E REDUÇÃO DE POEIRA E LAMA EM ÁREAS PERIFÉRICAS.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AFDB07" w14:textId="1DE11BA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7291DA" w14:textId="2845A49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525135" w14:textId="3D72A38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021F37" w14:textId="73CAEE3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746D55" w14:textId="3E0899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7279F1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DB10C1" w14:textId="3AF5BD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1E73C9" w14:textId="46A5896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4CBE4A" w14:textId="3B90B6E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PAVIMENTAÇÃO ASFÁLTICA EM DIVERSAS RUAS.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2CCF50" w14:textId="761BB16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 xml:space="preserve">MODERNIZAÇÃO DA MALHA VIÁRIA PARA MAIOR CONFORTO E </w:t>
            </w: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lastRenderedPageBreak/>
              <w:t>SEGURANÇA NO TRÂNSITO.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19ECE8" w14:textId="62E11F1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A246A4" w14:textId="1263B00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7CCA8F" w14:textId="6F29E2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73A6A4" w14:textId="04C9820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CCC17C" w14:textId="1DDA9D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0CC8057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0E3408" w14:textId="0A6E27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EEDD1D" w14:textId="30B44D6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A582F2" w14:textId="54E9FCB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PAVIMENTAÇÃO COM BLOCOS INTERTRAVADOS.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9D367C" w14:textId="0001AA7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SOLUÇÃO DURÁVEL E DE FÁCIL MANUTENÇÃO PARA URBANIZAÇÃO DE RUAS.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401235" w14:textId="02E41A5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0748F4" w14:textId="715D60F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86A057" w14:textId="4C2802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C2126D" w14:textId="103A0FF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49E44B" w14:textId="7F5A243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4982E1A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864F37" w14:textId="6EA467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99D887" w14:textId="6AB0CAD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14B473" w14:textId="2E7954E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RECAPEAMENTO ASFÁLTICO EM DIVERSAS RUAS.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5B4791" w14:textId="26A8BD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RESTAURAÇÃO DA TRAFEGABILIDADE EM VIAS COM PAVIMENTO DETERIORADO.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D54A76" w14:textId="74FF398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9660F6" w14:textId="59659C8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12C43C" w14:textId="1DEB1A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FF3033" w14:textId="4F1A5CA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E8FEC7" w14:textId="4BDAF33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13E636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17707A" w14:textId="402639E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42C3A0" w14:textId="3B0658D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5799A7" w14:textId="5BA1883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TAPA-BURACO EM DIVERSAS RUAS DE CAMOCIM - CE.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AE9547" w14:textId="4873FA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MANUTENÇÃO CORRETIVA PONTUAL PARA EVITAR DANOS MAIORES À FROTA E ACIDENTES.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A19711" w14:textId="40167B7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2D2B95" w14:textId="646F727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EDED1D" w14:textId="31BB4B6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AE404A" w14:textId="0D24FE2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E506B1" w14:textId="49ACFC0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49D9D78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796D78" w14:textId="7628EDC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696DC2" w14:textId="525DADE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A48B28" w14:textId="5BB16AF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INSTALAÇÃO E MANUTENÇÃO DA REDE DE ESGOTO.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7B7C02" w14:textId="6983DE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PROMOÇÃO DO SANEAMENTO BÁSICO E SAÚDE AMBIENTAL DO MUNICÍPIO.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5149F1" w14:textId="1B3877F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8E8E00" w14:textId="4C905C9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EA5B9D" w14:textId="1842EB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C93FB2" w14:textId="1328CFF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9D6934" w14:textId="6346AC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2CE0268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2DC4E2" w14:textId="5CBD69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E6FB74" w14:textId="73A0CDD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495374" w14:textId="1C8570B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ABASTECIMENTO DE ÁGUA EM DIVERSAS LOCALIDADES.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135976" w14:textId="4F533ED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GARANTIA DE ACESSO UNIVERSAL AO RECURSO HÍDRICO POTÁVEL.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5BF947" w14:textId="58649AF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770AE8" w14:textId="6B5A573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EA589F" w14:textId="0D4D2D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56ACA5" w14:textId="4F64AE9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2A0A77" w14:textId="2C5230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85B25B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323AAB" w14:textId="1E8F52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018C1C" w14:textId="730C4A4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68EDC8" w14:textId="1CFF5DC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REFORMA E MANUTENÇÃO DA RODOVIÁRIA DE CAMOCIM – CE.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76E2CE" w14:textId="52FFFD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CONSERVAÇÃO DO TERMINAL PARA MELHOR ACOLHIMENTO DE PASSAGEIROS.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E7C7D0" w14:textId="0D6E14D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E93B46" w14:textId="1E489FB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93B590" w14:textId="0FB2A6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A91394" w14:textId="27FE328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60EC70" w14:textId="351C03D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879D8C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C354BF" w14:textId="3A5F69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96E6C0" w14:textId="1870BAD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1F128A" w14:textId="6A0D1E4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REFORMA E MANUTENÇÃO DA ANTIGA ESTAÇÃO FERROVIÁRIA.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171A38" w14:textId="233DD0A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PRESERVAÇÃO DO PATRIMÔNIO HISTÓRICO E ADEQUAÇÃO PARA USO PÚBLICO.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5580E7" w14:textId="5DAB654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3EFE5B" w14:textId="248785A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B0AAC5" w14:textId="1AD8CE3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942CDF" w14:textId="4BD6994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8A30AC" w14:textId="1E19A7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72DA245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7F11A8" w14:textId="234BA2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D5240F" w14:textId="2D8A7A9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D53EF9" w14:textId="5EBF2C1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CONSTRUÇÃO DO CENTRO ESPORTIVO (ESTÁDIO MUNICIPAL).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DDA309" w14:textId="2FCA895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PROMOÇÃO DO ESPORTE E INFRAESTRUTURA PARA GRANDES EVENTOS LOCAIS.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C45C2B" w14:textId="7047CBC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10DDE6" w14:textId="70FF44D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1D9932" w14:textId="2B90F9F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8AE86F" w14:textId="543B119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03B8EC" w14:textId="1B753AB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289D3F6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B08840" w14:textId="3B752D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339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67E214" w14:textId="54808A1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590982" w14:textId="20C5C5A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CONSTRUÇÃO DE ARENINHAS EM CAMOCIM – CE.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CE9DD0" w14:textId="57ABFF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FOMENTO AO ESPORTE COMUNITÁRIO E LAZER NOS BAIRROS.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890962" w14:textId="51CF863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39BFC0" w14:textId="19C9EC3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7E3012" w14:textId="618ABD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06FE2D" w14:textId="74F745E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51E3CE" w14:textId="0CF3AD7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7C0E6D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96765D" w14:textId="3AADB7B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4791BF" w14:textId="62B790F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AF1C90" w14:textId="5E88DD2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APOIO TÉCNICO E ADMINISTRATIVO.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E7816C" w14:textId="60B3F87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SUPORTE ESPECIALIZADO PARA A EFICIÊNCIA DA GESTÃO E FISCALIZAÇÃO DE CONTRATOS.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5D0685" w14:textId="71231BF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CFE093" w14:textId="6C502ED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E75373" w14:textId="747670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7939EC" w14:textId="4353FF8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AFCFBB" w14:textId="2B8AB9A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E3E85D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659362" w14:textId="2D79AE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D41469" w14:textId="46D6CD9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1FB2B8" w14:textId="61748D5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CONSTRUÇÃO DE UBS NO BAIRRO RODAGEM DO LAGO.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182DFC" w14:textId="23CCA1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EXPANSÃO DA INFRAESTRUTURA DE SAÚDE PARA COBERTURA BÁSICA LOCAL.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A9012E" w14:textId="517D1C4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9EF317" w14:textId="631EC71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E087BC" w14:textId="67E67D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C3F616" w14:textId="00B0F06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C48C12" w14:textId="6993A27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4EE1A9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A0D015" w14:textId="6370373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5BAD10" w14:textId="0DC6D0F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0B2D54" w14:textId="3370F2B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CURSO DE CAPACITAÇÃO: TÉCNICOS, NORMATIVOS E DE SOFTWARE.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D6ECA6" w14:textId="64ADFAF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APERFEIÇOAMENTO PROFISSIONAL DOS SERVIDORES PARA MELHORIA DO SERVIÇO PÚBLICO.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415CF7" w14:textId="0EF0CDC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986690" w14:textId="426AE3C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A3A5AA" w14:textId="6A9255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172E45" w14:textId="4CC5B83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56D9CC" w14:textId="7A019CC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189B743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7EBE2A" w14:textId="4FFA20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522AA5" w14:textId="399AE9F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3AF087" w14:textId="7C81AB3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SISTEMA E GESTÃO DE OBRAS.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2A5D28" w14:textId="3CA03B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DIGITALIZAÇÃO E CONTROLE PRECISO DO CRONOGRAMA E CUSTOS DAS OBRAS.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44B9DF" w14:textId="3AA88C9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9B80E5" w14:textId="1065B2C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ACA5B5" w14:textId="470773E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5E0CC4" w14:textId="2FE2A08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1C5FFE" w14:textId="133585E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0D3B9A5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C6D6EC" w14:textId="2CC358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344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2FED42" w14:textId="5D46A15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ADC86E" w14:textId="7DFEC1E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CONTROLE INTERNO.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EEFA6E" w14:textId="7D6E1D2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GARANTIA DE TRANSPARÊNCIA E CONFORMIDADE LEGAL NOS ATOS ADMINISTRATIVOS.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0A18F7" w14:textId="11DA733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6C8EC0" w14:textId="30B99ED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AD3F7A" w14:textId="6FD7EB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692276" w14:textId="5495D00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5BB500" w14:textId="226843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6765332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9BDCAF" w14:textId="70CB971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6DF572" w14:textId="7B1401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6E0861" w14:textId="0D4E8D5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CONTRATAÇÃO DE SERVIÇOS TÉCNICOS ESPECIALIZADOS.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4455B8" w14:textId="692EF5F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ATENDIMENTO A DEMANDAS DE ENGENHARIA QUE EXIGEM EXPERTISE ESPECÍFICA.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993D93" w14:textId="49C2955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DC000D" w14:textId="35BE809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FACFC9" w14:textId="1EF9576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021C6C" w14:textId="5BAB46C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09433B" w14:textId="54FD0F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60AD6DF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676D34" w14:textId="25C4E78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D5332B" w14:textId="29F0FD5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18B2D7" w14:textId="145A7B3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SISTEMA DE ARMAZENAMENTO DE ARQUIVOS (MÍNIMO 20 TB).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91C11D" w14:textId="043AB8F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SEGURANÇA E ORGANIZAÇÃO DE GRANDES VOLUMES DE DADOS DIGITAIS INSTITUCIONAIS.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AA5BA9" w14:textId="30CD451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8B5257" w14:textId="13A0A02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E29579" w14:textId="49B9BF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8CE978" w14:textId="2DF464F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E5885E" w14:textId="230C806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1B5DC14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5F90B0" w14:textId="52E8DC7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3E9D7D" w14:textId="1695B7D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2C671A" w14:textId="13F86C7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ROÇO E BATIÇÃO EM DIVERSAS RUAS.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7C2E1C" w14:textId="26D0AA1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MANUTENÇÃO DA LIMPEZA URBANA E VISIBILIDADE EM VIAS PÚBLICAS.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019D98" w14:textId="596EE2A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07BD9E" w14:textId="30B95A6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02115E" w14:textId="7F48DA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611B1E" w14:textId="447F81D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5A0AD0" w14:textId="46D0C8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6782C63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CB9F78" w14:textId="6EF0F05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B1BC05" w14:textId="0577DDA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870EB7" w14:textId="6D7AED5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LAVAGEM DE VEÍCULOS.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4C68E8" w14:textId="2F3682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CONSERVAÇÃO E HIGIENE ADEQUADA DA FROTA OFICIAL DA SECRETARIA.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6171BC" w14:textId="72898C8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5510E3" w14:textId="03D46F1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75BB44" w14:textId="7D12A2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9E01A2" w14:textId="20C530E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B18D33" w14:textId="141001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3B3EDA9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FE4BCB" w14:textId="61DA98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349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AE60FE" w14:textId="4472C2D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CBDD97" w14:textId="4DAD0C6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MATERIAIS DE CONSTRUÇÃO.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00EA96" w14:textId="03C130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SUPRIMENTO NECESSÁRIO PARA PEQUENOS REPAROS E MANUTENÇÕES CONTÍNUAS.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34325E" w14:textId="6DDC6B6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7D0AA1" w14:textId="112C1B6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0D8B18" w14:textId="64EB06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9DF1EF" w14:textId="09C1DF5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572BF9" w14:textId="5B3F75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SECRETARIA MUNICIPAL DE INFRAESTRUTURA</w:t>
            </w:r>
          </w:p>
        </w:tc>
      </w:tr>
      <w:tr w:rsidR="00903A50" w:rsidRPr="00AD2BF1" w14:paraId="7673E26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ECA106" w14:textId="51A5755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EA61BC" w14:textId="071A626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B43B32" w14:textId="37996B4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FESTA DE SÃO PEDRO (REGATA DOS PESCADORES).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4FB519" w14:textId="5BD0484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PROMOÇÃO DE EVENTO TRADICIONAL PARA FOMENTO DO TURISMO CULTURAL E NÁUTICO LOCAL.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E341F2" w14:textId="66D5320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65ADCB" w14:textId="4D66450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C90628" w14:textId="6F51D26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FE1C54" w14:textId="06049BA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91764A" w14:textId="667589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3D9E566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C25EDD" w14:textId="065B428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BE3A72" w14:textId="0ED8DB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D5126A" w14:textId="7774445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FESTIVAL DA LAGOSTA OU DO CAMARÃO.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302EAC" w14:textId="4148DB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FORTALECIMENTO DA GASTRONOMIA REGIONAL COMO ATRATIVO PARA VISITANTES E GERAÇÃO DE RENDA.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7B3EDE" w14:textId="68BB4BE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27C84E" w14:textId="301619B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3C2357" w14:textId="2DDD1A8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2493A0" w14:textId="7CEC0ED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4044DA" w14:textId="1778FF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5F9FAB4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65AD51" w14:textId="05BCC1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B6FEF4" w14:textId="11F323E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5F9A4E" w14:textId="3513134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RÉVEILLON DE CAMOCIM.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AF56A3" w14:textId="3AC0D9A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REALIZAÇÃO DE FESTIVIDADE DE VIRADA DE ANO PARA ATRAÇÃO DE FLUXO TURÍSTICO DE MASSA.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9B7CCF" w14:textId="27697F6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1009FC" w14:textId="4ABFA77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5BDAE5" w14:textId="38A0E5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E94E92" w14:textId="0E130FF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780689" w14:textId="5EE24A5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4252DAD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79D5A0" w14:textId="11C4B53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051C03" w14:textId="71690B4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108478" w14:textId="4BDA378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PROMOCIONAIS - FOLDERS.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B6C037" w14:textId="419FD3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DIVULGAÇÃO IMPRESSA DE ALTA QUALIDADE PARA ORIENTAÇÃO E PROMOÇÃO DOS PONTOS TURÍSTICOS.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F8E8E8" w14:textId="1475C23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0BC779" w14:textId="45DE10C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F059D3" w14:textId="5152F9A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B2F102" w14:textId="1A8D984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D4AF38" w14:textId="379A70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5111E7C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A2990F" w14:textId="3067F3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D6D9AD" w14:textId="6BE708D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6973D4" w14:textId="51E97B9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PROMOCIONAIS - MAPAS TURÍSTICOS.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8D456A" w14:textId="4FBAD91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FACILITAÇÃO DA MOBILIDADE E LOCALIZAÇÃO DE ATRATIVOS PARA OS VISITANTES NO MUNICÍPIO.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ACAC3B" w14:textId="28D0908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581A2B" w14:textId="2701221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F0A914" w14:textId="6ED78C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934CB7" w14:textId="04DDA03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F2EA44" w14:textId="63F7E9B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4D4514B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F4A1AB" w14:textId="7C90CB3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EAECB1" w14:textId="24FA2F0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873EC3" w14:textId="51AF654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PROMOCIONAIS - GUIA TURÍSTICO.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7F6701" w14:textId="4F59675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INFORMAÇÕES DETALHADAS SOBRE SERVIÇOS E ROTEIROS PARA O TURISTA.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9F52A1" w14:textId="79D6DE2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31A5FA" w14:textId="3C070AE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B97091" w14:textId="4A0A01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203130" w14:textId="2C8727C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0BAEFE" w14:textId="0BB1342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7C43D1B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38DDDD" w14:textId="14CCA3F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A44D44" w14:textId="7EF07AC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34E56C" w14:textId="13EEFD8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PROMOCIONAIS - ECOBAGS.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523128" w14:textId="2850BFC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UTILIZAÇÃO DE BRINDES SUSTENTÁVEIS PARA FORTALECER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A IMAGEM DA MARCA TURÍSTICA DA CIDADE.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34ABF7" w14:textId="406C191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B5F3CE" w14:textId="6D8030A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56EDD8" w14:textId="50A12E4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EF404C" w14:textId="1FB03C5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8292BB" w14:textId="3A3C8FB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13EF69E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D16C1D" w14:textId="36601B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2D8083" w14:textId="3B36B4A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A7CB40" w14:textId="4C07042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CAMPANHA PUBLICITÁRIA DIGITAL.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2D2FCA" w14:textId="2F47C38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AMPLIAÇÃO DA VISIBILIDADE DO DESTINO NOS CANAIS DIGITAIS E REDES SOCIAIS.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8F348C" w14:textId="7FCEBF1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DFA25E" w14:textId="1086CF3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64E33D" w14:textId="5C7A63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6E7501" w14:textId="549E5AE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8B52AB" w14:textId="7D644A8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68F8D03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BD84AC" w14:textId="1895B3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97B392" w14:textId="45E8490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D0AFE6" w14:textId="0234D53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CAMPANHA PUBLICITÁRIA IMPRESSA.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F8C573" w14:textId="471C564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DIVULGAÇÃO INSTITUCIONAL EM VEÍCULOS DE COMUNICAÇÃO TRADICIONAIS DE GRANDE ALCANCE.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BB9DC6" w14:textId="03021AC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A09C54" w14:textId="1E6B264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9A35D5" w14:textId="7D4779A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0FF4D6" w14:textId="7144B2C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308206" w14:textId="546B84C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5423746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586BA7" w14:textId="5D33904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359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26BCCF" w14:textId="39DA910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26348F" w14:textId="1F08263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ATUALIZAÇÃO/CRIAÇÃO DO SITE OFICIAL DO TURISMO.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BAFFE1" w14:textId="555EEE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MODERNIZAÇÃO DA PLATAFORMA PRINCIPAL DE INFORMAÇÕES E SERVIÇOS DIGITAIS AO TURISTA.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F741D7" w14:textId="23BE38C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A5AC8C" w14:textId="2F9C3E3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D94FB9" w14:textId="649411F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D45661" w14:textId="4D7FAE9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02AFE9" w14:textId="4592AF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3B2C819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358FDF" w14:textId="3E63F3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DD52E6" w14:textId="510046E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FÍSICA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C2292E" w14:textId="7AF1B03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DE GUIAS TURÍSTICOS.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B2ABA4" w14:textId="6AF890F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QUALIFICAÇÃO PROFISSIONAL PARA GARANTIR A EXCELÊNCIA NO ATENDIMENTO E GUIAMENTO LOCAL.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6F9BED" w14:textId="3D6C732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BDBBC6" w14:textId="63A2F9F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D96B40" w14:textId="17B1F5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F46BAA" w14:textId="55B86D3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D32483" w14:textId="0B4D5F3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654436D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73788F" w14:textId="4D95EC6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E4DA78" w14:textId="78D4ABA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FÍSICA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9E033D" w14:textId="0B118A5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DE BARQUEIROS E CONDUTORES AMBIENTAIS.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EF063E" w14:textId="7C5949A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TREINAMENTO TÉCNICO FOCADO EM SEGURANÇA NÁUTICA E INTERPRETAÇÃO AMBIENTAL.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CF2C25" w14:textId="37EAA0E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DD8D69" w14:textId="1A84230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86ECA9" w14:textId="60C13BF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1B801" w14:textId="0AB2DEE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6CE96F" w14:textId="0715EE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08F73DD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F7D48F" w14:textId="174A8D4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A22341" w14:textId="07D4679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2F3C06" w14:textId="1BDCA13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SINALIZAÇÃO TURÍSTICA URBANA E RURAL.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1E69A0" w14:textId="51742B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PADRONIZAÇÃO VISUAL PARA ORIENTAÇÃO EFICIENTE DE VISITANTES EM TODO O TERRITÓRIO.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C708DA" w14:textId="16D4421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AB51FD" w14:textId="53BB58B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7512A1" w14:textId="465080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587B69" w14:textId="0045CF7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834B94" w14:textId="30CC8C8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10A4B3B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0C291D" w14:textId="0F18BC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92065E" w14:textId="108B948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0B0CE8" w14:textId="445F479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FOTOGRÁFICOS - CÂMERA PROFISSIONAL.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FAE212" w14:textId="13D46B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BEM DURÁVEL PARA PRODUÇÃO AUTÔNOMA DE CONTEÚDO VISUAL INSTITUCIONAL.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BF9273" w14:textId="234ECAD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620B4F" w14:textId="522A896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58C51E" w14:textId="5F53E5F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8EED8F" w14:textId="3161008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3C62BC" w14:textId="218A41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054BF0C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8E6EA3" w14:textId="62B225D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3714D2" w14:textId="5CD5AE4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267935" w14:textId="08269B8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AUDIOVISUAIS - DRONE.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04B395" w14:textId="06102E1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 DE FILMAGEM AÉREA PARA CAPTAÇÃO DE IMAGENS PROMOCIONAIS DOS ATRATIVOS.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6A1FFD" w14:textId="3C0804D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5A03FB" w14:textId="64E7074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576A35" w14:textId="7C376D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924BAC" w14:textId="29E99FA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6DC5D9" w14:textId="0FD5C3E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2B6B211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618937" w14:textId="6E0BEB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D9EB48" w14:textId="31A30B6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23FD01" w14:textId="44AC417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AUDIOVISUAIS - MICROFONES/ESTABILIZADORES.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ADCCA7" w14:textId="2EA10BE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KIT DE ACESSÓRIOS ESSENCIAIS PARA A MELHORIA DA QUALIDADE DAS PRODUÇÕES AUDIOVISUAIS.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9112D6" w14:textId="1ADE0BE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8C725C" w14:textId="11D6CF6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0C0C5E" w14:textId="789F44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431690" w14:textId="1EF7FA3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C576CB" w14:textId="1F82077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2BCDCC2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E2276E" w14:textId="1FAA327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0F9541" w14:textId="649DC23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DDC6D6" w14:textId="4942D7D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A EVENTOS ESPORTIVOS DE IMPACTO TURÍSTICO.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21F2FC" w14:textId="190BF3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LOGÍSTICO A EVENTOS QUE ATRAEM COMPETIDORES E TURISTAS DE NICHO.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736EF6" w14:textId="3A9A5D7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749CCD" w14:textId="5583197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B01840" w14:textId="4F39F11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9F1670" w14:textId="2590A66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2C693A" w14:textId="34F286E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4DF0AFB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1DFE90" w14:textId="06A93D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BBA098" w14:textId="40A2D73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0CCF99" w14:textId="1E4FD63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FEIRA CAMOCIM EMPREENDE.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84D508" w14:textId="12E896B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FOMENTO AO EMPREENDEDORISMO LOCAL ATRAVÉS DA ESTRUTURAÇÃO DE FEIRAS DE NEGÓCIOS.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ED7370" w14:textId="4DCEEE3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2803A" w14:textId="0FCD91B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AE2A88" w14:textId="4340E97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A267BE" w14:textId="39753AB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72B0AC" w14:textId="691C61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57B4B39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91FBA3" w14:textId="23D1F5F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368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6F753A" w14:textId="463FF20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F12A2F" w14:textId="51B6967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PROGRAMA FORTALECIMENTO DO COMÉRCIO LOCAL.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EC0724" w14:textId="53FDA1D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CAMPANHAS PROMOCIONAIS VOLTADAS PARA O AQUECIMENTO DA ECONOMIA E COMÉRCIO DA CIDADE.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DAE783" w14:textId="21B6DAA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F07AF6" w14:textId="3F3053A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A9F832" w14:textId="501751D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A38549" w14:textId="0A24B46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3D034E" w14:textId="015061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77A2714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5B2D48" w14:textId="286AB11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369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E4F32E" w14:textId="7609C48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FÍSICA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520540" w14:textId="0880F51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PARA COMERCIANTES E SERVIÇOS.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A0446A" w14:textId="24BAC2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CURSOS PRÁTICOS PARA APRIMORAR AS VENDAS E A GESTÃO DO COMÉRCIO TURÍSTICO.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6D5A05" w14:textId="3E7BE59C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233E8B" w14:textId="3841D66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233456" w14:textId="0209809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9B98EA" w14:textId="40C71D1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462266" w14:textId="48B0A40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6213E59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E0A2E9" w14:textId="53A9DA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D690B3" w14:textId="3714421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79E484" w14:textId="387D091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MAPEAMENTO E CADASTRO GERAL DE EMPRESAS.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406C5B" w14:textId="2D15C9B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ORGANIZAÇÃO DE BANCO DE DADOS PARA MELHOR PLANEJAMENTO DAS AÇÕES DO SETOR.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898EB7" w14:textId="399C598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34CA0A" w14:textId="25A6621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37A704" w14:textId="572666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0F25F0" w14:textId="0BDC027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2F27BA" w14:textId="403854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1929350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5C5FC0" w14:textId="041919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D20690" w14:textId="5663C98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52BCE6" w14:textId="3F73C76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OBSERVATÓRIO DO TURISMO E ECONOMIA.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257D53" w14:textId="0D8CB77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FERRAMENTA TECNOLÓGICA PARA ANÁLISE DE INDICADORES E TOMADA DE DECISÃO ESTRATÉGICA.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45B4B7" w14:textId="4D2921C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32A8F8" w14:textId="66AE087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891FCA" w14:textId="4C6CB13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955F3A" w14:textId="55E3EC7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72FB8E" w14:textId="5FBB0FB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063B7E4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E3269A" w14:textId="6B6BC9C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4CC77A" w14:textId="475E96D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FÍSICA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8D4B84" w14:textId="62E9E2F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VIAGENS TÉCNICAS E PARTICIPAÇÃO EM FEIRAS NACIONAIS.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96E9A2" w14:textId="388CA72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REPRESENTAÇÃO DO MUNICÍPIO EM EVENTOS DE GRANDE PORTE PARA CAPTAÇÃO DE TURISTAS.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8DCE28" w14:textId="07B30E8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2ABA5B" w14:textId="2D44502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3C2F7F" w14:textId="18A154C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F6C6F8" w14:textId="66F57D2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3BFBE6" w14:textId="014E316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0B45171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68F7FC" w14:textId="08E422E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FE583C" w14:textId="63C41E4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8BDFE6" w14:textId="15A2F24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UNIFORME INSTITUCIONAL - CAMISAS.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1935D3" w14:textId="32AAEBC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PADRONIZAÇÃO E IDENTIFICAÇÃO VISUAL DAS EQUIPES EM CAMPO E NO ATENDIMENTO.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32AD21" w14:textId="052C987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289DC8" w14:textId="547FE7F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39F6D8" w14:textId="355381C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BF999B" w14:textId="362998F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74A0AE" w14:textId="629E35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417116B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93AC23" w14:textId="14A687B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3FB24C" w14:textId="462FEDB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A809EB" w14:textId="67C97F1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UNIFORME INSTITUCIONAL - CRACHÁS.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913CF5" w14:textId="397673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IDENTIFICAÇÃO FUNCIONAL OBRIGATÓRIA PARA OS SERVIDORES DA SECRETARIA.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DC72E0" w14:textId="5D88E10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2FB632" w14:textId="6C53D49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6D6631" w14:textId="4C6A8F0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F65152" w14:textId="5FC5058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9AA9CE" w14:textId="321F26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25E52F9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80F38C" w14:textId="0B36B47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0C1AE0" w14:textId="77F0C85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6FD51F" w14:textId="5DD6190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UNIFORME INSTITUCIONAL - BONÉS.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4FE69E" w14:textId="6ED5F1C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COMPLEMENTO DO UNIFORME INSTITUCIONAL PARA PROTEÇÃO E PADRONIZAÇÃO VISUAL.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4F2BDD" w14:textId="4E9F1C8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52AFDB" w14:textId="3905EEC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310D9E" w14:textId="616D809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E454EB" w14:textId="2DBB2CA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9A9223" w14:textId="66795C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5B08030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5F9CC1" w14:textId="7DD4FA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0D7D57" w14:textId="59ECAFE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8E5BA7" w14:textId="5150A8C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EQUIPAMENTOS TURÍSTICOS (QUIOSQUES).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5F08D6" w14:textId="71D0F5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REPAROS PERIÓDICOS PARA GARANTIR A BOA CONSERVAÇÃO FÍSICA DOS PONTOS DE APOIO.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E2B442" w14:textId="66E61B0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2A42DC" w14:textId="0E2C56D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53C791" w14:textId="361ACD6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1BD0C1" w14:textId="59222E8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24561B" w14:textId="41D854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2BB8DEA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6A013B" w14:textId="673F3F9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BE29C5" w14:textId="69EE323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5555A5" w14:textId="46123B5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PESQUISA DE PERFIL DO TURISTA.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C33DB5" w14:textId="2855F5D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ESTUDO ESTATÍSTICO FUNDAMENTAL PARA COMPREENDER E PLANEJAR O TURISMO LOCAL.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232D61" w14:textId="29E4438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90E044" w14:textId="0E137F5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F87EA0" w14:textId="1F6E9FE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1E8583" w14:textId="0ACA090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F4ADB6" w14:textId="2B771C4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2B02470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42AE11" w14:textId="51D708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378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1CB69E" w14:textId="17FE7E3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96895D" w14:textId="684EB07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AR-CONDICIONADO 12.000 BTUS.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2096F1" w14:textId="7D47481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GARANTIA DE CLIMATIZAÇÃO ADEQUADA E CONFORTO TÉRMICO NO AMBIENTE DE TRABALHO.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4B7371" w14:textId="6955F61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98925E" w14:textId="5AD08DA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R$ 2.200,00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33CB3B" w14:textId="6D161F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088148" w14:textId="7EE4E76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5481BF" w14:textId="09F9FC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4B2A226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6B3B00" w14:textId="34164AC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379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C31A9B" w14:textId="3421508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E0A193" w14:textId="7514D7D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DATA SHOW (PROJETOR MULTIMÍDIA).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A34225" w14:textId="6A2D0C9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 ESSENCIAL PARA APRESENTAÇÕES, REUNIÕES E OFICINAS DE CAPACITAÇÃO.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2D52B1" w14:textId="24B6E7C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CA348E" w14:textId="69A7BB4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R$ 759,90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4F06C5" w14:textId="3C77005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C3B5F2" w14:textId="2D28628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27BA7C" w14:textId="2419A0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3EDB131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75BC7B" w14:textId="5102B17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CC7AFA" w14:textId="53F91C6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967674" w14:textId="0C32E17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CAIXA DE SOM AMPLIFICADA.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4B0B5F" w14:textId="7680B58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DE ÁUDIO NECESSÁRIO PARA EVENTOS E ATIVIDADES COLETIVAS DA SECRETARIA.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001415" w14:textId="64F2AD9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0F1190" w14:textId="4D0B071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21BA67" w14:textId="18A749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F8AE74" w14:textId="5AB818F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4951FC" w14:textId="1A2CC6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0D72881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77BAA2" w14:textId="19620D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3FC6ED" w14:textId="38AF3B0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BF1F21" w14:textId="0A27CFD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BIRÔ/MESA PARA ESCRITÓRIO.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1A1532" w14:textId="2251CF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ESTRUTURAÇÃO FÍSICA DE POSTOS DE TRABALHO ADMINISTRATIVOS EM MATERIAL DURÁVEL.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AC01B2" w14:textId="31AD49F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C9DE08" w14:textId="413C0AA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57C6FA" w14:textId="4448266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793824" w14:textId="0C39093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6B9651" w14:textId="05160C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65228C6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DB3B68" w14:textId="3AAF167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83044F" w14:textId="52BD723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492A88" w14:textId="1D43D90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CADEIRAS PARA ESCRITÓRIO.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F18976" w14:textId="5C9FE8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ITEM DE MOBILIÁRIO ESSENCIAL COM FOCO EM ERGONOMIA E SAÚDE OCUPACIONAL.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33367B" w14:textId="363E305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BDD285" w14:textId="3877F88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41F6E1" w14:textId="63791AD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A90946" w14:textId="33389DB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D5C63B" w14:textId="7292AE9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5CBBB40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70B2B0" w14:textId="36F6499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840C63" w14:textId="53FD137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DC14F2" w14:textId="1AA7DD9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CADEIRAS PLÁSTICAS BRANCAS.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1C5FCE" w14:textId="756DAB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MOBILIÁRIO VERSÁTIL PARA USO EM EVENTOS TURÍSTICOS E ÁREAS EXTERNAS.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943E26" w14:textId="04C6D39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210940" w14:textId="4203E69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6CC719" w14:textId="58377C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1EE4D1" w14:textId="047BF8A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3D24DA" w14:textId="195CAB0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0841913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F59176" w14:textId="65C3AF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DA2274" w14:textId="284B18B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6873A9" w14:textId="48BBD7E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MESAS PLÁSTICAS BRANCAS.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2A0B17" w14:textId="11E533D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DURÁVEL E PRÁTICO PARA LOGÍSTICA DE EVENTOS E REFEITÓRIOS.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F82C07" w14:textId="27A972D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BDC4A3" w14:textId="7752892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2D6E9D" w14:textId="15867F1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F96F39" w14:textId="366F39A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2CD704" w14:textId="076F026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7DF9A5D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0E6D6C" w14:textId="7E7A24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8897E3" w14:textId="3883645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37962A" w14:textId="75D6A8F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COFFEE BREAK PARA OFICINAS DE CAPACITAÇÃO.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8893AA" w14:textId="67D77B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LANCHES NECESSÁRIOS DURANTE AS JORNADAS DE TREINAMENTO TÉCNICO.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95A265" w14:textId="6C3578B8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83DB07" w14:textId="2C4AF38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766952" w14:textId="7AE5BA2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B33719" w14:textId="3C1F3AF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55786D" w14:textId="726ED4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DE TURISMO</w:t>
            </w:r>
          </w:p>
        </w:tc>
      </w:tr>
      <w:tr w:rsidR="00903A50" w:rsidRPr="00AD2BF1" w14:paraId="5021E3E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2B1C20" w14:textId="4453689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E2E061" w14:textId="071BD58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C69A51" w14:textId="4D5F692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MEDICAMENTOS PARA A SECRETARIA DE SAÚDE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1AEE4B" w14:textId="55FECD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ASSEGURAR A CONTINUIDADE E A QUALIDADE DA ASSISTÊNCIA FARMACÊUTICA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34770F" w14:textId="730C615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C83CB0" w14:textId="1F2CB9C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R$ 8.448.041,50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CCF54A" w14:textId="3D11ED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EB116B" w14:textId="68322F5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08012C" w14:textId="2C8CCC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056B027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3001FC" w14:textId="07CEC75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C8F2D2" w14:textId="7C4BEE9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1826B3" w14:textId="794BAB6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FÓRMULAS INFANTIS E SUPLEMENTOS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9174A5" w14:textId="6FDFB1F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ATENDER NECESSIDADES NUTRICIONAIS DE GRUPOS VULNERÁVEIS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34D30D" w14:textId="017B241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919655" w14:textId="6373DE4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R$ 2.193.784,58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40F10D" w14:textId="022A2E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6C6612" w14:textId="6606D9A5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94C58A" w14:textId="1E85D7D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5D35BAA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4B80EC" w14:textId="3837C11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9DE62D" w14:textId="0F7B69F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9443B6" w14:textId="1693F70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ORTOPÉDICOS DIVERSOS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F65E3B" w14:textId="5E9AFBC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POSSIBILITAR RECUPERAÇÃO FUNCIONAL E MELHORA DA QUALIDADE DE VIDA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89D15B" w14:textId="5A1E1C7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15FC8" w14:textId="0E7A09E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R$ 934.665,74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345FAF" w14:textId="5BC576D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SEGUNDO SEMESTRE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47A939" w14:textId="3D57E78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33B1B8" w14:textId="5156E4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03906F9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469E90" w14:textId="5E4FB85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389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3DEADB" w14:textId="62BC298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67A6CF" w14:textId="077FA4F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TESTES LABORATORIAIS (COMODATO)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76FF1C" w14:textId="314786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ASSEGURAR QUE OS LABORATÓRIOS ATENDAM A DEMANDA POR EXAMES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259995" w14:textId="5F7441C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81BCC0" w14:textId="0B5E4A4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R$ 1.076.586,23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32E080" w14:textId="21442B0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DB64AA" w14:textId="21781C6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B1C99E" w14:textId="08680C5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68A3E68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16C33C" w14:textId="2DB89C9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4CAF8A" w14:textId="2909D03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F6F355" w14:textId="255C689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EXPEDIENTE E LIMPEZA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E1F88B" w14:textId="0063146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CONSTANTE DAS UNIDADES VINCULADAS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08BF38" w14:textId="06EAC9F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9C8F33" w14:textId="10FBF40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2E78C9" w14:textId="6252A75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DC8804" w14:textId="7D97DFF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5AE8DC" w14:textId="730567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4B0BD19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CEF7F8" w14:textId="6BC2CF2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0BD0C5" w14:textId="23BE5D4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54C9CB" w14:textId="72496DB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ÁGUA MINERAL NATURAL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CE3B60" w14:textId="6A01B5C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NECESSIDADE DIÁRIA DE CONSUMO PARA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SERVIDORES E USUÁRIOS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C8A86B" w14:textId="1173E65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F1E2D8" w14:textId="01ED0D9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R$ 53.554,00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98475F" w14:textId="1DEBBD7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F6C540" w14:textId="2D431D7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FA1BDD" w14:textId="515A699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25F646B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755632" w14:textId="3A14375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786DB0" w14:textId="61825E9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14FB9C" w14:textId="24E9CEE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EQUIPAMENTOS MÉDICOS HOSPITALARES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05877C" w14:textId="56F940C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ATENDIMENTO A PACIENTES COM DIFICULDADES RESPIRATÓRIAS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2B649C" w14:textId="3905474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BF6FDD" w14:textId="7AA7373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R$ 832.182,36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335E28" w14:textId="363FBF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AFFB74" w14:textId="1BEECEA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4E3939" w14:textId="58C8B0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463EB67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043F15" w14:textId="2C5090A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F50FF3" w14:textId="63B873C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71B8EB" w14:textId="1945FDD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DIAGNÓSTICO POR IMAGEM (ULTRASSONOGRAFIA)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CFC877" w14:textId="466A1B8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O ATENDIMENTO ADEQUADO E CONTÍNUO ÀS DEMANDAS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4A66CF" w14:textId="3DC111B9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56C40E" w14:textId="6CB4E0C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R$ 1.912.398,70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AC110D" w14:textId="1B87BF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16C988" w14:textId="217C090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3E4DE2" w14:textId="08C05A1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244E081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EB95A6" w14:textId="6F48858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D90301" w14:textId="6828E4F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552763" w14:textId="515E16C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DIAGNÓSTICO POR RESSONÂNCIA E TOMOGRAFIA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D4DBA1" w14:textId="0AA9231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VIABILIZAR DIAGNÓSTICOS FUNDAMENTAIS PARA TRATAMENTOS PRECISOS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FA8116" w14:textId="33B5DE8D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36FB6B" w14:textId="65612C9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R$ 1.462.817,15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57E3DB" w14:textId="231506F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CD13F1" w14:textId="52C30B5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82ADB1" w14:textId="6649A9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5415E30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982075" w14:textId="27036B4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220FC1" w14:textId="479966C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C3447F" w14:textId="4C196B0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E MATERIAIS PERMANENTES DIVERSOS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276665" w14:textId="49E6778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FORTALECER A INFRAESTRUTURA DE SAÚDE LOCAL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901B9E" w14:textId="7F021B0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80430E" w14:textId="4BFE471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R$ 1.785.745,64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9954F1" w14:textId="7675C29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5C67C3" w14:textId="08BFF57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055EE2" w14:textId="6EC8A0F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1302C59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B3AF6D" w14:textId="7547E09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5DDCAA" w14:textId="284B0B7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E72719" w14:textId="3707DB2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GRÁFICOS E IMPRESSOS TÉCNICOS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D3AC8C" w14:textId="18DF57C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CORRETO REGISTRO E CONTROLE DAS ATIVIDADES ASSISTENCIAIS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8F2EC2" w14:textId="6522849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018F49" w14:textId="28DCE8B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E2AFF3" w14:textId="26D277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84BB3F" w14:textId="6342260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101BAE" w14:textId="778723B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570B2AB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638FF1" w14:textId="217C95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95F913" w14:textId="774CC4F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8136BB" w14:textId="21E3D21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TELEFONIA MÓVEL PESSOAL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1D5BD5" w14:textId="3FF679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REALIZAR REGISTRO DE VISITAS DOMICILIARES EM TEMPO REAL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58C130" w14:textId="7370589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F81ADD" w14:textId="0DCE95A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R$ 207.086,40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2B749D" w14:textId="1DE26B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258D30" w14:textId="7651AAC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A668B1" w14:textId="5616DBF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35E902B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717A5A" w14:textId="386562A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6FB56C" w14:textId="48E516D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8FCB32" w14:textId="0A6511E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LENTES OFTALMOLÓGICAS E ARMAÇÕES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732AA3" w14:textId="68D1C04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ATENDER USUÁRIOS QUE NECESSITAM DE CORREÇÃO VISUAL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37713A" w14:textId="7548BFF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FF98E3" w14:textId="24191C0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R$ 411.500,00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98F5A3" w14:textId="17C8125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143865" w14:textId="28A93E0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C44DC9" w14:textId="3471DCC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702463D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1A197F" w14:textId="1BD8894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399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50F002" w14:textId="43FB99B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145284" w14:textId="3F0577C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MÉDICOS EM UNIDADE MÓVEL (MUTIRÃO)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AE9154" w14:textId="0A4E63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REDUZIR FILAS E AGILIZAR DIAGNÓSTICOS DE ESPECIALIDADES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0A3BA0" w14:textId="1694EE1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9E498E" w14:textId="5D856D3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R$ 3.549.886,00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78C405" w14:textId="5B25D68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04E22F" w14:textId="3360D02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661445" w14:textId="2E0109B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7F4DFC2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165771" w14:textId="64D9A40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25501C" w14:textId="274796D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7F15A4" w14:textId="20267CE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COMBUSTÍVEL (ABASTECIMENTO EM FORTALEZA)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6E1BC2" w14:textId="5D8C1AB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CONTINUIDADE DAS ATIVIDADES OPERACIONAIS NA CAPITAL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2B9985" w14:textId="75B13931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AD7E6C" w14:textId="4663E7C6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R$ 419.500,00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D7DFC9" w14:textId="48AFBB0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B0E0BC" w14:textId="694E452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AA676A" w14:textId="564B135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0238DE7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D09D7E" w14:textId="14DFD08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36E5E1" w14:textId="109A272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1DD35D" w14:textId="34A516D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COMBUSTÍVEL (ABASTECIMENTO EM CAMOCIM)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425C8B" w14:textId="23135F5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PLENO FUNCIONAMENTO DAS AÇÕES DE SAÚDE LOCAIS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E51E76" w14:textId="244F3D0A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CE3FCE" w14:textId="2A6CAF2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R$ 8.500.000,00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727863" w14:textId="6BF2D40D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812A6E" w14:textId="57A342B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45AE33" w14:textId="07ED7CA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57DBD40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BBC336" w14:textId="00A4BB6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3CE71A" w14:textId="25FE5EC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7AC448" w14:textId="7A787A0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OXIGÊNIO MEDICINAL E CILINDROS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C8F777" w14:textId="2F0D2B8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O SUPRIMENTO DE INSUMO ESSENCIAL À VIDA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CA6D11" w14:textId="104AAD00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C70109" w14:textId="02D5B42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7FAAA1" w14:textId="2BA7F2C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C1E60F" w14:textId="17A03B4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A3CC27" w14:textId="286295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0992802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60EA0E" w14:textId="7180ECB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FFDDB2" w14:textId="511B71F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E8E1DD" w14:textId="4465B45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E MEDICAMENTOS PARA USO VETERINÁRIO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2D99DA" w14:textId="7667FB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PRESTAÇÃO ADEQUADA DE SERVIÇOS DE SAÚDE ANIMAL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740D5F" w14:textId="5440CC9B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31D2CC" w14:textId="160BA06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R$ 115.764,71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70BB6B" w14:textId="00AB3A4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D2D383" w14:textId="02C33B8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0901B0" w14:textId="352262D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6909C1B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4B0905" w14:textId="4ADAEF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A5EF23" w14:textId="797FF2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D40840" w14:textId="79C1BE5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A SISTEMAS, NUVEM E MONITORAMENTO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4D66B9" w14:textId="439B05C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PLENO FUNCIONAMENTO DAS PLATAFORMAS TECNOLÓGICAS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6AC17D" w14:textId="07288ADF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8DC308" w14:textId="01A99AD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R$ 443.194,08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7FF608" w14:textId="587689C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0E4893" w14:textId="262A8C0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032E07" w14:textId="6F5BE0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0DBAD65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58ACDF" w14:textId="4CF334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ECAD60" w14:textId="22033B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C3DE7E" w14:textId="1BE9758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VEÍCULOS DIVERSOS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3B5E79" w14:textId="54FD061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TRANSPORTE DE EQUIPES, PACIENTES E MATERIAIS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A3F225" w14:textId="57863C0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8D3309" w14:textId="18DD8AF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EB9F96" w14:textId="472B76E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5603A0" w14:textId="69F322D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D5EB91" w14:textId="4176541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54D14F9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BEB2EF" w14:textId="65181E9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E34C0C" w14:textId="4C2253F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E93E4E" w14:textId="130B3F4D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SISTEMA DE ACESSO REMOTO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07F6ED" w14:textId="4FFB1A4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SEGURANÇA E PROTEÇÃO CONTRA PERDAS DE DADOS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98AB9A" w14:textId="7DE480C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FC140E" w14:textId="6A2FA04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R$ 1.983,33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9A2027" w14:textId="75AE4C7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D01B15" w14:textId="421DAB4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ABE732" w14:textId="40DD49D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4D6BCF3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E7394E" w14:textId="4ECD634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8E634A" w14:textId="33128DD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83F4C2" w14:textId="4A02640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EM REGULAÇÃO AMBULATORIAL E PPI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519F60" w14:textId="02D9D8E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FORTALECER E ORGANIZAR OS FLUXOS ASSISTENCIAIS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5C0B1A" w14:textId="0537F47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22CD7E" w14:textId="3CE736B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324DF0" w14:textId="7B5E8CF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E4D100" w14:textId="6218933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329430" w14:textId="47BBDB7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1F905AF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F8C898" w14:textId="45E7B9A4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408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44CBA" w14:textId="05685D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706FC9" w14:textId="0741C3C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GÊNEROS ALIMENTÍCIOS PERECÍVEIS E NÃO PERECÍVEIS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D414B" w14:textId="13226B6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ASSEGURAR A QUALIDADE NUTRICIONAL DAS REFEIÇÕES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3EBAD4" w14:textId="64EB9E6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923607" w14:textId="68CFCAF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2F6A4F" w14:textId="53D93A2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0E2248" w14:textId="1BC219F8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45E5DF" w14:textId="216A226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499581E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FE0C4B" w14:textId="1AFE4B0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409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2A884A" w14:textId="69642C6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BB6038" w14:textId="62F6B40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COMPUTADORES E IMPRESSORAS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66F5F2" w14:textId="0580AA3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REDUZIR GARGALOS E AGILIZAR PROCESSOS ADMINISTRATIVOS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F62831" w14:textId="36714FD6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70D37D" w14:textId="3605F6A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6E4DA2" w14:textId="7D67E7D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A516FE" w14:textId="2FF0A4C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6FF1A2" w14:textId="656D215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43AA025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A67C81" w14:textId="2E9F6AA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0309B4" w14:textId="0209254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97F1A5" w14:textId="4652413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MÉDICO-HOSPITALARES (ATENÇÃO BÁSICA)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1E03B5" w14:textId="19636A05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INDISPENSÁVEIS PARA PREVENÇÃO E TRATAMENTO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811C82" w14:textId="79F74A73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2F7479" w14:textId="1D2E068F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R$ 3.353.008,20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945094" w14:textId="32AB8812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E3F2BE" w14:textId="2248C2C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E4269C" w14:textId="41EA636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72DA4BF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29A5DD" w14:textId="5E0A979C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CD07B3" w14:textId="2CD2E4A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AD0D9C" w14:textId="30AB49C7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E HOSPEDAGEM DE E-MAIL INSTITUCIONAL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EFDA43" w14:textId="70A140D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INSTRUMENTO ESSENCIAL DE COMUNICAÇÃO DA GESTÃO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9505D9" w14:textId="798D7C7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0E1093" w14:textId="652AB812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9EC0D4" w14:textId="746BEE8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584E4C" w14:textId="6285A8B9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C085D0" w14:textId="636535A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5264E5C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A1F111" w14:textId="0D09B99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A9F004" w14:textId="56962B1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69B74C" w14:textId="2DA8B47B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E EQUIPAMENTOS ODONTOLÓGICOS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A9C363" w14:textId="498505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REALIZAÇÃO DE PROCEDIMENTOS DE QUALIDADE EM SAÚDE BUCAL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B99292" w14:textId="5CCE4045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38AA33" w14:textId="7FDA442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R$ 1.172.607,36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E66B73" w14:textId="0272A70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B4FD9C" w14:textId="0AAA12B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72138E" w14:textId="36E35001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72D0225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D10B06" w14:textId="761B3AC9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A089F9" w14:textId="7A6CB66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D9D00C" w14:textId="3B6BCF7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MEDICAMENTOS DE “A” A “Z” (GENÉRICOS E ÉTICOS)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0F5E37" w14:textId="45F7EB4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DIAGNOSTICAR, PREVENIR OU CURAR DOENÇAS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9E0F38" w14:textId="46C6E7A2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BA8366" w14:textId="1CBFFA5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R$ 505.000,00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4FD8C3" w14:textId="7BCEFC7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3BA2A8" w14:textId="0B632303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DBDD93" w14:textId="233D5E33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773ADC9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C38BC7" w14:textId="1676CB9A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D60F1C" w14:textId="1354A8B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0E7965" w14:textId="60A84571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CONFECÇÃO DE PRÓTESE DENTÁRIA TOTAL/PARCIAL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53D177" w14:textId="7C0D427F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MELHORAR CONDIÇÕES DE VIDA E INTEGRAÇÃO SOCIAL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97776E" w14:textId="40537D5E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CD8F73" w14:textId="089CAFEA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051C7A" w14:textId="05269B90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2224CC" w14:textId="3CED804E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EA93F4" w14:textId="475EBBE8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48D8717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FA8937" w14:textId="09140907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6ED209" w14:textId="1AEF6DD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7C4896" w14:textId="1253AADC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EXAMES LABORATORIAIS DIVERSOS (TABELA SUS)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F96780" w14:textId="3E9E46DE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ACOMPANHAMENTO CLÍNICO E MONITORAMENTO DE TRATAMENTOS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047E81" w14:textId="59ADC634" w:rsidR="00903A50" w:rsidRPr="00AD2BF1" w:rsidRDefault="00AD2BF1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75EF02" w14:textId="1487B930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R$ 319.000,00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5EF8E3" w14:textId="089767E6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color w:val="2E287F" w:themeColor="text1" w:themeTint="BF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7F2283" w14:textId="5B4C7944" w:rsidR="00903A50" w:rsidRPr="00AD2BF1" w:rsidRDefault="00903A50" w:rsidP="00903A50">
            <w:pPr>
              <w:jc w:val="center"/>
              <w:rPr>
                <w:rFonts w:eastAsia="Times New Roman"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5BD3C7" w14:textId="4AD1F85B" w:rsidR="00903A50" w:rsidRPr="00AD2BF1" w:rsidRDefault="00903A50" w:rsidP="00903A50">
            <w:pPr>
              <w:jc w:val="center"/>
              <w:rPr>
                <w:rFonts w:cstheme="minorHAnsi"/>
                <w:color w:val="2E287F" w:themeColor="text1" w:themeTint="BF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SAÚDE</w:t>
            </w:r>
          </w:p>
        </w:tc>
      </w:tr>
      <w:tr w:rsidR="00903A50" w:rsidRPr="00AD2BF1" w14:paraId="061DD36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ADE2AD" w14:textId="2D4C8BAD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DDC87C" w14:textId="00A4564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611B61" w14:textId="5E5938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FOGOS DE ARTIFÍCIO PARA O MUSICAL DE NATAL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644C60" w14:textId="15CD6BC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MEDIDA ESSENCIAL PARA A EXECUÇÃO DO EVENTO E CUMPRIMENTO DE OBJETIVOS SOCIAIS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D2EDB2" w14:textId="733F8357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F59203" w14:textId="3DD17E6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R$ 32.342,01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EF80D0" w14:textId="689D73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2D91FD" w14:textId="121AEBF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467C5E" w14:textId="3663169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18089E3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42F0AD" w14:textId="660783AA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17FEC7" w14:textId="6F1B75C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FÍSICA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9601A4" w14:textId="29EB234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IMÓVEL PARA O SERVIÇO DE ACOLHIMENTO "CASA LAR"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C9D940" w14:textId="68BA51C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REFORÇAR O COMPROMISSO COM O ECA E GARANTIR DIGNIDADE ÀS CRIANÇAS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A06303" w14:textId="6DB180C6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03401C" w14:textId="600242A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BF39BB" w14:textId="2EBDEBC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168051" w14:textId="258A969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4584E8" w14:textId="75ADD18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08961FB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A94C1D" w14:textId="1184D30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D9C29D" w14:textId="377D5DE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0BBED9" w14:textId="15A2B47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RECARGA DE TONER E CARTUCHOS, TROCA DE CHIPS E CILINDROS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A5856B" w14:textId="6E8420A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DO FLUXO DE MATERIAIS E EFICIÊNCIA DOCUMENTAL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FC2AB9" w14:textId="7723B24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FFAE50" w14:textId="3BBA338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R$ 20.490,50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CEE1E4" w14:textId="7215365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BCD5D3" w14:textId="358D9D5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63CC01" w14:textId="7E3B2BB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1629FEE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4BE27D" w14:textId="4CF475CA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419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3C8690" w14:textId="1112233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032227" w14:textId="163E49F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URNAS MORTUÁRIAS E SERVIÇOS FÚNEBRES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41E27F" w14:textId="4FBA2B9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O DIREITO À DIGNIDADE HUMANA EM CONTINGÊNCIA SOCIAL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9B020C" w14:textId="1CD2A70E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AA4D04" w14:textId="247A639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R$ 523.774,86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59774F" w14:textId="1DEB3B3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42D7E9" w14:textId="17CECCA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61C0B0" w14:textId="13C18EE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455A3C9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23A72C" w14:textId="3B62D87A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D12DFB" w14:textId="57D5194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DDDEB5" w14:textId="0A0B3E5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MATERIAIS ESPORTIVOS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B5AE82" w14:textId="2A6C9FE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QUALIFICAR AS ATIVIDADES DOS EQUIPAMENTOS DA PROTEÇÃO SOCIAL BÁSICA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F46228" w14:textId="634F2BE7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666376" w14:textId="25EE633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R$ 32.244,89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0271EB" w14:textId="205591B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D92C39" w14:textId="304C2E9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825742" w14:textId="5FA9992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4395E2A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D26C5B" w14:textId="20A99E7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93A530" w14:textId="34F092C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35233D" w14:textId="596244D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LIMPEZA DE FOSSAS SÉPTICAS E REDE DE ESGOTOS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95BE4A" w14:textId="206EF23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CONDIÇÕES SANITÁRIAS ADEQUADAS NAS UNIDADES ASSISTENCIAIS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B202B6" w14:textId="0ABA2278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1ED443" w14:textId="33B6CBA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R$ 305.896,20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C1E781" w14:textId="18D64D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DB1F8D" w14:textId="074788C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5615FA" w14:textId="66998EE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14C42AC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25CBEE" w14:textId="7F68B26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0D5570" w14:textId="4EAAC4D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935359" w14:textId="53842D3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PARA COMPOSIÇÃO DE KITS BEBÊ (AUXÍLIO NATALIDADE)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F156DF" w14:textId="7B8BB0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DIRETO A GESTANTES E RECÉM-NASCIDOS EM VULNERABILIDADE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9E852D" w14:textId="368ADEF0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67D2DC" w14:textId="38FAB12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R$ 14.227,80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110EA5" w14:textId="24C0F7C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6BD024" w14:textId="0BA3F1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1CED2F" w14:textId="546D5F5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7B7109D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AA9E5D" w14:textId="53E433E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423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8A2FD9" w14:textId="63F4FC9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5A7E69" w14:textId="1118023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GASOLINA COMUM E ÓLEO DIESEL S10 PARA A FROTA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B04F2C" w14:textId="2CE5667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VISITAS DOMICILIARES E ACOMPANHAMENTO SOCIAL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DA1A55" w14:textId="35F1D6E3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31166E" w14:textId="2CD08F0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R$ 452.356,00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365501" w14:textId="1B9E8E5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67AF14" w14:textId="62867C3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B45016" w14:textId="49BFA71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2BA9A04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93A9F7" w14:textId="32B4CFFF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EC445E" w14:textId="4B5A591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07A99B" w14:textId="1616BE2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ESTRUTURA PARA EVENTOS (TENDAS, BANHEIROS, ETC.)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0288E2" w14:textId="73AAFFF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A REALIZAÇÃO DE EVENTOS DE FORMA ORGANIZADA E EFICIENTE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4A1D64" w14:textId="0042AA64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56769F" w14:textId="6EC6E29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R$ 113.709,34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117DD1" w14:textId="30346C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147C6A" w14:textId="73F711D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F5BEE7" w14:textId="7EEDAF4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13430D6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777188" w14:textId="45C7B88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4B33C9" w14:textId="56CC01C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0EADDD" w14:textId="65B300C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PNEUS, CÂMARAS DE AR E PROTETORES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30DD44" w14:textId="78900EC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A MOBILIDADE PARA AÇÕES DE PROMOÇÃO DA CIDADANIA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A53558" w14:textId="51F0FEC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FC614A" w14:textId="59A1489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R$ 234.774,02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2D1212" w14:textId="39E4155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1B339B" w14:textId="6050E5D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976679" w14:textId="4C91600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6192661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65B994" w14:textId="402E9378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8D2D18" w14:textId="7AC8683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07D2C1" w14:textId="375EE44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SISTEMA DE ACESSO REMOTO (TERMINAL SERVER)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2CF248" w14:textId="3019F71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EFICIÊNCIA OPERACIONAL E PROTEÇÃO CONTRA AMEAÇAS CIBERNÉTICAS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578886" w14:textId="37D971D1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1D6AC1" w14:textId="756EFA5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R$ 12.783,37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951B12" w14:textId="7FA1493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3C5AC7" w14:textId="00186C1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737669" w14:textId="76BB37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1351BF1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649425" w14:textId="54102DCB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9423F6" w14:textId="6E10AF1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346A03" w14:textId="501D6B7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TÉCNICA EM PLANEJAMENTO (PPA, LDO E LOA)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D3C02C" w14:textId="0CDEC18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AUXÍLIO E ACOMPANHAMENTO DOS INSTRUMENTOS DE PLANEJAMENTO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800B9C" w14:textId="39BBA901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4A3F48" w14:textId="0BFBB31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R$ 60.320,04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6A7E4E" w14:textId="35036D0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7C4550" w14:textId="6476561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7BD2C5" w14:textId="656A6D5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63BC428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1B8714" w14:textId="52EF1FB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19E1EF" w14:textId="12CAB83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FD553B" w14:textId="6DB7168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ADMINISTRATIVA (PATRIMÔNIO E FROTAS)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BB963E" w14:textId="7F55E34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QUE OS RECURSOS DISPONÍVEIS SEJAM UTILIZADOS DE FORMA OTIMIZADA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7FB240" w14:textId="54772739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E6000A" w14:textId="24E60D2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R$ 31.800,00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9C61B7" w14:textId="344E4B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5D85DD" w14:textId="30A10DB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E56E11" w14:textId="16A9C2E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7D3F073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518318" w14:textId="6014C502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429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1F1D30" w14:textId="23ABE31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AFA2BE" w14:textId="1221702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RECARGA DE GÁS LIQUEFEITO DE PETRÓLEO (GLP) 13KG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030081" w14:textId="08AF022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VISANDO O PLENO FUNCIONAMENTO DAS ATIVIDADES DO CRAS E CREAS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373884" w14:textId="05450F6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801044" w14:textId="23196AC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R$ 17.337,65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FD0BB3" w14:textId="570BC9C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B68369" w14:textId="5213934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DBFB27" w14:textId="7AA9370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558D78B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04D970" w14:textId="32BACE0C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16A5AF" w14:textId="0B0376C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DEF821" w14:textId="7655B05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EQUIPAMENTOS E MATERIAIS DE CONSTRUÇÃO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E1BD64" w14:textId="5FBDD61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NECESSÁRIO PARA MANUTENÇÃO E REFORMA DOS PRÉDIOS VINCULADOS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2B7009" w14:textId="146BB482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75C06B" w14:textId="415D4C4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R$ 369.949,96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6396B8" w14:textId="3F351E4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9A067C" w14:textId="2741849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F77D43" w14:textId="7C2A8C9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2EFA072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5CC43F" w14:textId="0D39E083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E16E78" w14:textId="010BEA0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FÍSICA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57B34F" w14:textId="31A58BF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SANFONEIRO PARA APRESENTAÇÕES DE FORRÓ AO VIVO (CCI)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869CA3" w14:textId="36236AF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FORTALECER RELAÇÕES E PREVENIR O ISOLAMENTO SOCIAL DE IDOSOS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34093B" w14:textId="16AD8338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530B7A" w14:textId="55B517B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R$ 40.512,00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EC2881" w14:textId="2BECB8E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DAA6F8" w14:textId="63FEEF6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444439" w14:textId="1F90D3C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6F81D9B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F1A289" w14:textId="163D3F66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F53829" w14:textId="492AE32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78674A" w14:textId="1E5934C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ÁGUA MINERAL NATURAL EM GARRAFÕES E EMBALAGENS MENORES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1F7F64" w14:textId="49FB605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HIDRATAÇÃO INDISPENSÁVEL PARA SERVIDORES E USUÁRIOS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66DC66" w14:textId="39240C1A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21E9F4" w14:textId="3E818BB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R$ 66.371,50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19189E" w14:textId="528B44D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D26393" w14:textId="7E4B12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42FA1C" w14:textId="6A9380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335A478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8B1222" w14:textId="7085E5C6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438089" w14:textId="5AD0EF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A6EDF8" w14:textId="0CA1B43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CESTAS BÁSICAS PARA SEMANA SANTA E BENEFÍCIO EVENTUAL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043A01" w14:textId="487F91E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MITIGAR A INSEGURANÇA ALIMENTAR EM SITUAÇÃO DE VULNERABILIDADE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321C52" w14:textId="5921032B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75351A" w14:textId="0CC8026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R$ 576.060,00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8312F2" w14:textId="1B726E2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7A81FD" w14:textId="5DA378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D9A9F7" w14:textId="1CF3C21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622C641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76642D" w14:textId="3381AB39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EDE84A" w14:textId="5E5A943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F545D5" w14:textId="72BEC32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DECORAÇÃO E ORNAMENTAÇÃO TEMÁTICA PARA EVENTOS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84EC3F" w14:textId="473AD6D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ASSEGURAR A PADRONIZAÇÃO ESTÉTICA DAS AÇÕES INSTITUCIONAIS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680E12" w14:textId="64EF3FD7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F09292" w14:textId="2B98E8C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R$ 15.500,00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33B032" w14:textId="060DC0F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FB611A" w14:textId="0CD0023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C914B5" w14:textId="4DCA176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6B255F1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093F6A" w14:textId="0E8289BE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D2BD04" w14:textId="0F1D3A3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AA37CA" w14:textId="66D44E9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BRINQUEDOS INFLÁVEIS E CAMAS ELÁSTICAS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2B2B75" w14:textId="14E202D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OFERECER ALTERNATIVAS DE LAZER PARA FAMÍLIAS E CRIANÇAS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2EF0A3" w14:textId="0FB37F98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D25B7A" w14:textId="7A3BCF1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R$ 36.822,38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0C5559" w14:textId="45B6188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332541" w14:textId="094549A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28F400" w14:textId="68C1E07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05E2708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BEE7CE" w14:textId="1820E3E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CF7E83" w14:textId="0EE2824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3535AA" w14:textId="4F372DC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EXPEDIENTE E LIMPEZA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589EEF" w14:textId="6776B43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REPOSIÇÃO DE ESTOQUE E MANUTENÇÃO DA EFICÁCIA DOS SERVIÇOS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D63168" w14:textId="57200D1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3242EA" w14:textId="6E2FE5F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R$ 608.972,61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3DE692" w14:textId="13A6AAF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C34788" w14:textId="0F1E0C5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9BF3BC" w14:textId="22DA2B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51FD0E9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02CC6B" w14:textId="5A92D5B9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437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69109F" w14:textId="70F121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AF5EE0" w14:textId="2B3E123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GÊNEROS ALIMENTÍCIOS DIVERSOS PARA REFEIÇÕES E LANCHES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D7C3A4" w14:textId="2BD1CEA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PROPORCIONAR SEGURANÇA ALIMENTAR A CRIANÇAS E IDOSOS DO SCFV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79459D" w14:textId="1599D91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708C79" w14:textId="316E85E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R$ 37.446,79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C9E223" w14:textId="7614967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F52CEF" w14:textId="78F70B9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C9ACF6" w14:textId="5BB6ACA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0DCE550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D3BDD5" w14:textId="30CC8172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267183" w14:textId="6D42393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DDA654" w14:textId="2B49C90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MOBILIÁRIO, ELETRODOMÉSTICOS E ELETRÔNICOS PARA UNIDADES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42A22F" w14:textId="7B7AD52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MODERNIZAR A REDE GARANTINDO PADRÕES DE ERGONOMIA E SEGURANÇA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54AB5B" w14:textId="69660900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3EAA6F" w14:textId="1D8A3C1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R$ 568.467,21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1D3F23" w14:textId="052E63B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0C0141" w14:textId="1A602C7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98BE6D" w14:textId="3A25FD4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PROTEÇÃO SOCIAL E DIREITOS HUMANOS</w:t>
            </w:r>
          </w:p>
        </w:tc>
      </w:tr>
      <w:tr w:rsidR="00903A50" w:rsidRPr="00AD2BF1" w14:paraId="4B48E3D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B37927" w14:textId="4D803EE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439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3B7721" w14:textId="4FD6952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FÍSICA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55FC0A" w14:textId="12B953D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UM IMÓVEL PARA SER DESTINADO AO FUNCIONAMENTO DA PROCURADORIA-GERAL DO MUNICÍPIO DE CAMOCIM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B2D750" w14:textId="7D43E52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 INEXISTÊNCIA DE IMÓVEL PRÓPRIO ADEQUADO JUSTIFICA A LOCAÇÃO DE ESPAÇO PARA O FUNCIONAMENTO DA PROCURADORIA-GERAL DO MUNICÍPIO.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FADD12" w14:textId="29956D4E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FFE08B" w14:textId="5C87E59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R$ 33.600,00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5608A5" w14:textId="555D4BB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9654BF" w14:textId="7E56683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3DDCB4" w14:textId="597AD1A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PROCURADORIA GERAL DO MUNICÍPIO</w:t>
            </w:r>
          </w:p>
        </w:tc>
      </w:tr>
      <w:tr w:rsidR="00903A50" w:rsidRPr="00AD2BF1" w14:paraId="04986E6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EED79C" w14:textId="13F2346B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D23F1B" w14:textId="7E7CE27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CBDAEF" w14:textId="03B75E1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SERVIÇOS TÉCNICOS ADVOCATÍCIOS NA ÁREA DO DIREITO TRIBUTÁRIO, ADMINISTRATIVO E CONSTITUCIONAL, CONSISTENTES NO APOIO CONSULTIVO E CONTENCIOSO ADMINISTRATIVO E JUDICIAL DA PROCURADORIA-GERAL E DAS DEMAIS SECRETARIAS DO MUNICÍPIO DE CAMOCIM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9ABA7F" w14:textId="18DA006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 COMPLEXIDADE DAS DEMANDAS JURÍDICAS JUSTIFICA A CONTRATAÇÃO DE APOIO TÉCNICO ESPECIALIZADO PARA GARANTIR EFICIÊNCIA E SEGURANÇA JURÍDICA AO MUNICÍPIO.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F17267" w14:textId="60F7D60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BEB236" w14:textId="03AAB5F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R$ 247.500,00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C77E76" w14:textId="32542DF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4B3B39" w14:textId="096AAD8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2BE90D" w14:textId="2FA1E00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PROCURADORIA GERAL DO MUNICÍPIO</w:t>
            </w:r>
          </w:p>
        </w:tc>
      </w:tr>
      <w:tr w:rsidR="00903A50" w:rsidRPr="00AD2BF1" w14:paraId="4C06A50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5D0D01" w14:textId="1F50C014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C8B527" w14:textId="3C9D049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DA988C" w14:textId="34D1347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ADESÃO CARTEIRA ESCOLAR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1B049B" w14:textId="5366503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REPOSIÇÃO E AMPLIAÇÃO DO MOBILIÁRIO PARA GARANTIR ERGONOMIA E SEGURANÇA AOS ALUNOS.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8C8EAA" w14:textId="3BF6BBF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4A003A" w14:textId="32C2F6D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R$ 403.000,00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F77D32" w14:textId="3E2D29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8AD5FC" w14:textId="1C27C45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3FF0D3" w14:textId="6E0A3B8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EE4023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F68165" w14:textId="692F7E22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CED6D5" w14:textId="456D039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148CBC" w14:textId="02747B6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ADESÃO EQUIPAMENTOS PERMANENTE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67DC97" w14:textId="4F6CEC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RENOVAÇÃO DE TECNOLOGIA (TVS, TABLETS, PCS) PARA APOIAR ATIVIDADES PEDAGÓGICAS.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8673F5" w14:textId="1AF4408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1B5572" w14:textId="57443B3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R$ 2.306.475,46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A9CF48" w14:textId="033A1CA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81C0F7" w14:textId="7638E11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D4AC54" w14:textId="269E777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74BD53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368B0B" w14:textId="42974F0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80F758" w14:textId="63FACE8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9DB658" w14:textId="574A6DF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AGRICULTURA FAMILIAR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6943D5" w14:textId="0F7DDDB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ATENDIMENTO AO PNAE COM ALIMENTOS SAUDÁVEIS E FORTALECIMENTO DA ECONOMIA LOCAL.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5C1181" w14:textId="0DEE980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185483" w14:textId="4EDF416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 xml:space="preserve">R$ </w:t>
            </w:r>
            <w:r w:rsidR="009169BC"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1</w:t>
            </w: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0.</w:t>
            </w:r>
            <w:r w:rsidR="009169BC"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000</w:t>
            </w: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.</w:t>
            </w:r>
            <w:r w:rsidR="009169BC"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00</w:t>
            </w: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0,</w:t>
            </w:r>
            <w:r w:rsidR="009169BC"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6EE67A" w14:textId="14323B7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8CBBB3" w14:textId="6AEBCE7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0992A7" w14:textId="308C008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56996F6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3FF3A2" w14:textId="4462624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722DFF" w14:textId="39037E1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5B668F" w14:textId="570052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ÁGUA MINERAL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7A3B0B" w14:textId="673B0BB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ÁGUA POTÁVEL PARA EVENTOS PEDAGÓGICOS E USO ADMINISTRATIVO NAS UNIDADES.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37C639" w14:textId="6EFB9280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BC7681" w14:textId="1408B9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R$ 12.245,50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1AFC85" w14:textId="25A5AEA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5642FE" w14:textId="1CAA715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5511D2" w14:textId="17A73F4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FBDBF1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5341D1" w14:textId="51C87F6F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10DDBF" w14:textId="54DB235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17B4AB" w14:textId="5E09643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MATERIAL ROBÓTICA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7AB427" w14:textId="0C71C91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À CULTURA DIGITAL E RESOLUÇÃO DE PROBLEMAS CONFORME A BNCC.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5E0034" w14:textId="04789721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3AA208" w14:textId="5CD10DE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R$ 305.879,00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66F044" w14:textId="229A727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1C0EA3" w14:textId="3C13A47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6A43F4" w14:textId="1ED972F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87629C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58617F" w14:textId="10CA472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A10919" w14:textId="0629A8A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E6D441" w14:textId="6F2E65C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TABLETS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69A917" w14:textId="34134A6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APOIO A PLATAFORMAS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DIGITAIS E AVALIAÇÕES DIAGNÓSTICAS PARA O FUNDAMENTAL II E EJA.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88AB47" w14:textId="44376F7F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1F870E" w14:textId="0948BA3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1.543.070,00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8CE9C6" w14:textId="2503793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F1018E" w14:textId="56D61E8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D5A05F" w14:textId="5D1BDB2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543AF9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2D0217" w14:textId="56E34DD8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B62E0F" w14:textId="2B2980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11B908" w14:textId="307B584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BRINQUEDOS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F461F6" w14:textId="58E09F6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PROMOÇÃO DE ACOLHIMENTO E INCLUSÃO SOCIAL EM DATAS COMEMORATIVAS.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5F1674" w14:textId="7C086A9F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ED0BD3" w14:textId="5951B96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R$ 59.661,10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EB7386" w14:textId="147FECD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BBA0C4" w14:textId="564772E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1344CF" w14:textId="6DD6857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460BB7F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B3E708" w14:textId="50F00179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B2FA24" w14:textId="0BBF719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3327EB" w14:textId="7488179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BRINQUEDOS EDUCATIVOS - AEE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8F5157" w14:textId="6F6B9F9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DESENVOLVIMENTO COGNITIVO E MOTOR PARA EDUCAÇÃO INFANTIL E ALUNOS DO AEE.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3050E5" w14:textId="1DDB953E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9C3650" w14:textId="3EE850A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DC5BB9" w14:textId="68AAE7E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B7BF0B" w14:textId="1600C5F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28E5FC" w14:textId="1F2BF0C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41785F7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9E044E" w14:textId="61C2B66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449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18024C" w14:textId="73F09A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1CEEE8" w14:textId="68AA98E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COMPRA DE BLUSAS EM MALHA COM ESTAMPA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061732" w14:textId="76F4CEB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PADRONIZAÇÃO VISUAL EM EVENTOS INSTITUCIONAIS E FEIRAS PEDAGÓGICAS.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B495A2" w14:textId="6F46B33F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DD31BA" w14:textId="26B797B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C9B085" w14:textId="42219D9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85B336" w14:textId="1DE0F96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38F0BD" w14:textId="7A6F89D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2D4A39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F46700" w14:textId="0E6C0CAA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203900" w14:textId="2DD23A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379235" w14:textId="7456B0A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COMBUSTÍVEL CAMOCIM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F0F9F5" w14:textId="380A2EB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ESSENCIAL PARA ROTAS URBANAS, ENTREGAS E DESLOCAMENTOS DE EQUIPES PEDAGÓGICAS.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B20BC4" w14:textId="638A48D4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7A16ED" w14:textId="610B8FC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R$ 2.713.040,00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CE48D4" w14:textId="06068F1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CCD8D7" w14:textId="2F09FA2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A77232" w14:textId="12CEE92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CA5439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94668B" w14:textId="6FA464B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2EAD0E" w14:textId="720260C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B1B24C" w14:textId="2EBBE0D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COMBUSTÍVEL FORTALEZA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120100" w14:textId="5870FC0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NECESSÁRIO PARA VIAGENS OFICIAIS E TRAMITAÇÃO DE DEMANDAS JUNTO A ÓRGÃOS ESTADUAIS.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BD435A" w14:textId="142687FA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CDB22E" w14:textId="57F25CC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R$ 245.200,00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396A6D" w14:textId="520B114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B497A9" w14:textId="4C0A6B1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2B13DA" w14:textId="75E4BA5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611663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1E2CC7" w14:textId="2CD579C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A8A7FC" w14:textId="3C03D41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413248" w14:textId="5CC10E6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FARDAMENTOS DA EDUCAÇÃO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32D5C9" w14:textId="737C3FE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ASSEGURAR PADRONIZAÇÃO, SEGURANÇA E INCLUSÃO PARA OS 9.588 ALUNOS DA REDE.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4073DD" w14:textId="6F9D268F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A991B7" w14:textId="6C8A767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R$ 569.835,02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480EAC" w14:textId="2C2C2E9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679342" w14:textId="4A7C1EB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891C5A" w14:textId="1267EA8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3FA6B6B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8B0454" w14:textId="7D1F4568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31D4C5" w14:textId="7EC9BEF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BC63A1" w14:textId="2962BD0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GÁS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46FE11" w14:textId="5C8285B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UTILIZADO NO PREPARO DIÁRIO DA MERENDA ESCOLAR EM TODAS AS COZINHAS DA REDE.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8D9F47" w14:textId="109C410F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243D1D" w14:textId="734AC44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R$ 219.450,00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493E9A" w14:textId="2609C8E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F37534" w14:textId="39530A9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E4553C" w14:textId="0578DF4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2EE8617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BB5A3F" w14:textId="4E852E99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821AB3" w14:textId="128C45A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470996" w14:textId="1CC3656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INSTRUMENTOS MUSICAIS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47A10D" w14:textId="56E701E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ATENDIMENTO A PROJETOS MUSICAIS E APRESENTAÇÕES CULTURAIS PREVISTOS NA BNCC.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FA363B" w14:textId="0DEE407F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FF4C5A" w14:textId="07F6634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R$ 94.944,99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20E725" w14:textId="0FD643A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505719" w14:textId="15E7950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2A400F" w14:textId="6B70D6D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481EE53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EF8F76" w14:textId="5703917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5F600F" w14:textId="0126390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F4F026" w14:textId="4161EDD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KIT ESCOLAR - EDUC. FINANCEIRA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ADAD54" w14:textId="453B1A1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FOMENTO A COMPETÊNCIAS DE CIDADANIA E PROJETOS DE EMPREENDEDORISMO.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DF7351" w14:textId="4164403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57B162" w14:textId="1B1B977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R$ 1.867.200,00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3CD6F7" w14:textId="6548DA3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0F9DD1" w14:textId="26B3204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263DD5" w14:textId="0CD9BAF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3E21DC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4CBB88" w14:textId="0E1F6FC1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C34BF6" w14:textId="429A46B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460A5C" w14:textId="08E6308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KIT MATERIAIS ESCOLARES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085E22" w14:textId="226CC93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ACESSO EQUITATIVO A MATERIAL DIDÁTICO PARA TODOS OS ALUNOS DA REDE.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104214" w14:textId="2151F96E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C3B955" w14:textId="7F88890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R$ 1.575.996,41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A9B0F8" w14:textId="3301D62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F6F1AF" w14:textId="2D474A3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A2AD60" w14:textId="73E6EC7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252905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9E512F" w14:textId="2F53E56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9D60E7" w14:textId="1BE0BF1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9B35D1" w14:textId="4EA9DC4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LANCHES, COFFEE BREAK E REFEIÇÕES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6C59BC" w14:textId="35D2DBE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APOIO A FORMAÇÕES PEDAGÓGICAS E EVENTOS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INSTITUCIONAIS DA SME.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BB4DB8" w14:textId="40A959E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A19689" w14:textId="4E476C6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R$ 92.550,00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18E801" w14:textId="57FB5C3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8926DD" w14:textId="7C2B8B8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A49E1D" w14:textId="4B7DF61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60D9C5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78DA62" w14:textId="1B419951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5ECE07" w14:textId="1F01E7F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128FA6" w14:textId="2743C97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LIVROS DE MODO GERAL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1DBA7C" w14:textId="4845D21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ATUALIZAÇÃO DE ACERVOS E REPOSIÇÃO ANUAL DEVIDO AO DESGASTE DO USO CONTÍNUO.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87DF19" w14:textId="5C5371D3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867077" w14:textId="5E2AC61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R$ 5.910.586,10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95496B" w14:textId="508B16A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2E4C95" w14:textId="5C97D69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3CF19C" w14:textId="11D7385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99C303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3408C2" w14:textId="122CFA59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459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40A8DB" w14:textId="5299D1B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9AC41D" w14:textId="30C51E4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CONSTRUÇÃO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623BF6" w14:textId="1F323D0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UTILIZADO PARA REPAROS RÁPIDOS E MANUTENÇÃO CORRETIVA NAS UNIDADES ESCOLARES.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A34BBF" w14:textId="7BC5BBE8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9DB022" w14:textId="32911BE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R$ 226.172,31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7AE8B6" w14:textId="4B5C92C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3E5839" w14:textId="2ABF036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CB4ED5" w14:textId="2653501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CECD66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F1E0CE" w14:textId="1F80785D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4A153B" w14:textId="05ED79B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1D3C78" w14:textId="0393B71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ESPORTIVO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A59EBC" w14:textId="3207227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ATENDIMENTO A AULAS DE EDUCAÇÃO FÍSICA E COMPETIÇÕES ESCOLARES.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C775A7" w14:textId="404AF48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F95BF6" w14:textId="5D658B7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R$ 113.248,10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49D377" w14:textId="7FCCBBD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427A0A" w14:textId="47A34D0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508435" w14:textId="5678912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1002083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AAE159" w14:textId="3CEF25B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93D44C" w14:textId="748412D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442D98" w14:textId="15F5A5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EXPEDIENTE E LIMPEZA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95ECB8" w14:textId="06E59F3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DO FUNCIONAMENTO ADMINISTRATIVO E HIGIENIZAÇÃO DAS UNIDADES.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A73A24" w14:textId="2F449C3E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6E551E" w14:textId="04689BA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R$ 597.165,80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C411CD" w14:textId="5BB612E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EBBE44" w14:textId="46B3DF2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EEF38B" w14:textId="736F51A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67FE4C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021553" w14:textId="5E9172B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F8E7D9" w14:textId="7A2E7B9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E32961" w14:textId="5F3855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HIGIENE - BERÇARIOS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B734E5" w14:textId="543169B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ATENDIMENTO EXCLUSIVO ÀS NECESSIDADES DE CUIDADO DAS CRIANÇAS PEQUENAS.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751A0B" w14:textId="5F8EBF3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750490" w14:textId="50EEBFB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R$ 135.389,00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3D1029" w14:textId="7434FD8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A1B482" w14:textId="7CA8CEC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96C13C" w14:textId="04A2A2A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C5170F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777E4E" w14:textId="4FFA2E6F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35472F" w14:textId="2547D5E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F8AF8A" w14:textId="6A8CAEE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GRÁFICO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731653" w14:textId="59DAECB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UTILIZADO EM MURAIS INFORMATIVOS, AVALIAÇÕES E CAMPANHAS ESCOLARES.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2C5C26" w14:textId="20EC0DA4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D7EA28" w14:textId="4C06F3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R$ 37.891,50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3EDDE4" w14:textId="7A8AB89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D35A1A" w14:textId="4D246D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349553" w14:textId="269CBB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1C2CE31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68599A" w14:textId="68C7C39C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422BB5" w14:textId="1A2101C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939286" w14:textId="0D183D1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MERENDA ESCOLAR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68FB5D" w14:textId="12CD7AF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ALIMENTAÇÃO DIÁRIA INDISPENSÁVEL PARA O DESEMPENHO E SAÚDE DOS ALUNOS.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801313" w14:textId="52D0B939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689625" w14:textId="79F5F49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R$ 12.044.623,86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54E5E8" w14:textId="618DE3A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04AE4D" w14:textId="61D5796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9FA295" w14:textId="7553370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FC7849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114666" w14:textId="298D5FE9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C66464" w14:textId="6F47792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05FFAE" w14:textId="3188F3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ÓLEO LUBRIFICANTES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2EBA1F" w14:textId="2A507C5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PREVENTIVA PARA SEGURANÇA E DURABILIDADE DA FROTA ESCOLAR.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A71BE4" w14:textId="4803D5B1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E5D17E" w14:textId="2BC40A8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R$ 93.327,50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A2BC8B" w14:textId="011F274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27FE4E" w14:textId="0EF450F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53E00F" w14:textId="2EE9C78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3F2816E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36EA06" w14:textId="5E76B4D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BCDF76" w14:textId="3C6E5B5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D5B8A9" w14:textId="0EA68B6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PEÇAS DE VEÍCULOS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1A22E7" w14:textId="246C25C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A REGULARIDADE E SEGURANÇA NO TRANSPORTE DE MILHARES DE ALUNOS.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B9ED41" w14:textId="186DD013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CFC1D6" w14:textId="586E002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R$ 447.416,67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4C05CE" w14:textId="35E299F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87B297" w14:textId="4765A42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DAFCFB" w14:textId="46D638F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5AA4195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028C96" w14:textId="16CDDB9E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D7F79B" w14:textId="2770797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430075" w14:textId="4C4307A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PNEUS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752F3F" w14:textId="4325A70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REPOSIÇÃO REGULAR NECESSÁRIA DEVIDO AO ALTA DESGASTE NAS ROTAS ESCOLARES.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A233D7" w14:textId="324584E6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ABA289" w14:textId="3AD8420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R$ 355.950,00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873D08" w14:textId="42B7C6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3D3EE3" w14:textId="483E448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A2625A" w14:textId="59937E6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56F03A8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6E22F5" w14:textId="5426487F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3FFBD9" w14:textId="3D04DD4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ADB4C8" w14:textId="474084B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PARA SALA AUTISMO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FD4DB9" w14:textId="2F46A69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FOCO NO ATENDIMENTO EDUCACIONAL ESPECIALIZADO (AEE) PARA NEURODIVERGENTES.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9B8FB8" w14:textId="46D6F6D2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E553B2" w14:textId="1D9D759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R$ 3.030.089,60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C8A2F0" w14:textId="37D4B58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1FB1C5" w14:textId="359AD96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F3B194" w14:textId="209F3C1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4C0216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023CFC" w14:textId="667012BF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469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EA779F" w14:textId="3BD4893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FBF410" w14:textId="066A756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TECIDOS E AVIAMENTOS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CEF9D5" w14:textId="3A7F9E2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CONFECÇÃO INTERNA DE CORTINAS E CENÁRIOS DE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EVENTOS PEDAGÓGICOS.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53290F" w14:textId="6D8E3332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5B05A2" w14:textId="5C13120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R$ 46.390,00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F3E1E2" w14:textId="0C953A4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2D6042" w14:textId="5BB525F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D2B6EB" w14:textId="2B28C60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C2F2D6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CF1416" w14:textId="4EF22B9A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426064" w14:textId="276B4B2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78B25A" w14:textId="42E6C5F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UTENSÍLIOS MERENDA ESCOLAR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5EC7E5" w14:textId="3C3E09F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REPOSIÇÃO NECESSÁRIA PARA O PREPARO E DISTRIBUIÇÃO DA ALIMENTAÇÃO ESCOLAR.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273B37" w14:textId="09B3172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17681A" w14:textId="6CC8FE1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0183FB" w14:textId="6BB5573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30F6DE" w14:textId="65C95C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7B95D0" w14:textId="1CBF0FC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4451E5C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EC6311" w14:textId="02634442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A13693" w14:textId="325FED2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B79679" w14:textId="4083961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ECOBAGS PERSONALIZADAS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14572F" w14:textId="0A60AD8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INCENTIVO A PRÁTICAS SUSTENTÁVEIS E PADRONIZAÇÃO VISUAL EM EVENTOS.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615487" w14:textId="2243F011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F4B08F" w14:textId="459023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263EE8" w14:textId="6E3E1AC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4825C6" w14:textId="4C8F460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DDC816" w14:textId="114066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239282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EA0CAB" w14:textId="3B8A76F3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F4C71F" w14:textId="50D7D41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87E9A5" w14:textId="3777D97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PIPOCA, ALGODÃO DOCE E MARUJINHO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1B42AC" w14:textId="7649238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RECREATIVO PARA INTEGRAÇÃO DA COMUNIDADE ESCOLAR EM FEIRAS.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D99142" w14:textId="5731760E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A66379" w14:textId="063E56F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42F246" w14:textId="2E154F4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552EB0" w14:textId="24ABF9C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ECE5D0" w14:textId="45DC4E8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E96B04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C6B7A9" w14:textId="680346B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80B786" w14:textId="39BEE2C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0D5417" w14:textId="3962357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CONFECÇÃO DE BONÉS – JOVEM BRIGADISTA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5FC9FA" w14:textId="2F6E64C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IDENTIFICAÇÃO VISUAL DOS PARTICIPANTES DO PROJETO EDUCATIVO DE SEGURANÇA.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D44A93" w14:textId="2FB0F567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D9935" w14:textId="0C046C5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2B5BC0" w14:textId="252DE58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6B91E4" w14:textId="6016680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C8BA0F" w14:textId="0DA6FC9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6E1F82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F69EE4" w14:textId="429046D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3A62BB" w14:textId="1F9A47E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EA4181" w14:textId="1431AAA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CONFECÇÃO DE ROUPAS CENOGRÁFICAS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DFB3BA" w14:textId="001C8BB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ESSENCIAIS PARA DESFILES CÍVICOS E APRESENTAÇÕES DO NÚCLEO DE ARTE.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FEBEEA" w14:textId="07F0A411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EED068" w14:textId="79F1C40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BDDE81" w14:textId="5EB65AC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0DC198" w14:textId="1406D07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C8D00B" w14:textId="53C1DBA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58F8397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F9FF48" w14:textId="771C3EFB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C34498" w14:textId="20CADE3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2B7A72" w14:textId="1C30EF3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CONFECÇÃO DE COSTURA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0551BD" w14:textId="45724EA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E AJUSTE DE FIGURINOS PARA O 7 DE SETEMBRO E NATAL.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1D8FD6" w14:textId="75C92B6C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23C5DB" w14:textId="678AEED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6A367A" w14:textId="2FD6B81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B8D0F1" w14:textId="309DE11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3499AD" w14:textId="66A21E6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5F5F123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C09BB6" w14:textId="30D8BFC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227208" w14:textId="06F06DD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7D5961" w14:textId="54F21E8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INSTRUMENTOS MUSICAIS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DA81C2" w14:textId="2B15A1B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O FUNCIONAMENTO ADEQUADO DOS EQUIPAMENTOS DO NAEC.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B0A6B2" w14:textId="5B331529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F7F5D8" w14:textId="487A736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9F50FC" w14:textId="7520352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F2B482" w14:textId="1856C97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039459" w14:textId="35C9D1A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88240C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4AB9CC" w14:textId="63187BF8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C69D94" w14:textId="135318C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9801C4" w14:textId="2AEDC36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AMPLIAÇÃO DE UNIDADES ESCOLARES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88B596" w14:textId="391BAAD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NECESSÁRIA PARA REDUZIR SUPERLOTAÇÃO E ATENDER À EXPANSÃO DEMOGRÁFICA.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AB1F38" w14:textId="43453418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D99E7B" w14:textId="364C3AC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A1A755" w14:textId="3D3171D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9D28C4" w14:textId="003941F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31CC96" w14:textId="2E33780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34A16E8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FAF0AC" w14:textId="473D0D1C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EFD81E" w14:textId="2C89160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42C45F" w14:textId="0BD7CC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CONTÁBIL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7469AC" w14:textId="1DBA06F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PARA EXECUÇÃO E PRESTAÇÃO DE CONTAS DE RECURSOS COMO O FUNDEB.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06BA63" w14:textId="141AF0A3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2925B5" w14:textId="65E3E31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R$ 102.080,00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985E01" w14:textId="3C9D332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5B309E" w14:textId="6680BFA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64F896" w14:textId="7C2AC34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1624290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1926CD" w14:textId="12F291AC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479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F25B71" w14:textId="553A7F2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AAD725" w14:textId="25366D1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CONTROLE INTERNO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0C58CA" w14:textId="38D25E5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MELHORIA DA GOVERNANÇA ATRAVÉS DA FISCALIZAÇÃO E AUDITORIA PREVENTIVA.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B73FFC" w14:textId="35759696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1E7119" w14:textId="050622F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R$ 31.200,00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E5C205" w14:textId="3F2243A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51100F" w14:textId="0B25A08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E1EBEA" w14:textId="393F704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523D3DD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6EC186" w14:textId="2ACDBEAB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03217A" w14:textId="6F42A56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27F919" w14:textId="05AAED1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DE CONVÊNIOS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8BFB44" w14:textId="2D95298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ELABORAÇÃO E ACOMPANHAMENTO DE PROJETOS PARA CAPTAÇÃO DE RECURSOS.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33289D" w14:textId="6932B024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A9B865" w14:textId="5050EC5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R$ 9.862,48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13DEB9" w14:textId="6B710AE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54257D" w14:textId="710F3C3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2F14C9" w14:textId="55B3A3F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03C9D3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79F3EA" w14:textId="744E798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8F222F" w14:textId="6162F6C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1F5E88" w14:textId="0767AAF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LICITAÇÕES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7A722D" w14:textId="07E4E99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TÉCNICO NA CONDUÇÃO DE PROCESSOS LICITATÓRIOS COMPLEXOS DA SME.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7B2267" w14:textId="008BFC51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E3C581" w14:textId="3F7DD4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1C918B" w14:textId="262C174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087DBA" w14:textId="2463450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CC288E" w14:textId="29A5FD2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3D7B903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68015A" w14:textId="61C11C5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482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08A048" w14:textId="05876BC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F9A1AE" w14:textId="03F9C16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RECURSOS HUMANOS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BC5A8A" w14:textId="3E748A0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ORGANIZAÇÃO FUNCIONAL E GESTÃO DO QUADRO DE PESSOAL DAS ESCOLAS.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EA4CA1" w14:textId="6B6466D1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8A96ED" w14:textId="429EB6F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R$ 13.500,00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CCE527" w14:textId="38F59C6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7FE7F4" w14:textId="227A007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F24CDC" w14:textId="091AEF3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25B241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58E819" w14:textId="710B5B9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CCD78F" w14:textId="48EC0D9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763F92" w14:textId="149ABA5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CONFECÇÃO DE ESTOFADOS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71ADD6" w14:textId="5A24B73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REFORMA DE MOBILIÁRIO UTILIZADO EM AUDITÓRIOS E SETORES ADMINISTRATIVOS.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26D6DE" w14:textId="16FA108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0DBA3F" w14:textId="46CCFF5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R$ 29.800,00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AED42E" w14:textId="4CA84D3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0EEBFD" w14:textId="7A3C976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800560" w14:textId="2F4525C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28592DA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8570A2" w14:textId="20574D09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3ED99B" w14:textId="536E4F9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2EF894" w14:textId="23097E4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CONSTRUÇÃO DE UNIDADES ESCOLARES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034DD7" w14:textId="1BBD598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MODERNIZAÇÃO E EXPANSÃO DE VAGAS, IMPACTANDO DIRETAMENTE NO ENSINO.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CDDF30" w14:textId="14FECDF8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F8031E" w14:textId="162DA10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R$ 3.138.860,10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9C3EBC" w14:textId="074F924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1F8BEA" w14:textId="2B30B8D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474CC6" w14:textId="76A76D8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5464223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3A5FD4" w14:textId="2081ABE6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7B05E8" w14:textId="519E06B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9E7079" w14:textId="21AC9D8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FILMAGENS DE EVENTOS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4D95FE" w14:textId="09441B8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REGISTRO AUDIOVISUAL PARA TRANSPARÊNCIA E MEMÓRIA INSTITUCIONAL DA SME.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80086B" w14:textId="6FE04BEC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CFADDD" w14:textId="3E5D2ED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R$ 9.900,00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4DCB95" w14:textId="0D9EB9F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87D3DE" w14:textId="6A84A92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D7C317" w14:textId="690ABEF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2D386B0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81A885" w14:textId="3FF11C3E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2AB88E" w14:textId="5789B9A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F6E8F0" w14:textId="13A11AB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FORMAÇÃO GESTORES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5338B9" w14:textId="4291BDE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GARANTIA DA ATUALIZAÇÃO PEDAGÓGICA E ADMINISTRATIVA DE LÍDERES ESCOLARES.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B3DC82" w14:textId="0D1E941B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1F561F" w14:textId="1C946F6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R$ 54.160,00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37B681" w14:textId="472AFA2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616B80" w14:textId="71C6703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65D210" w14:textId="55DD66B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CE27BB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6DF23B" w14:textId="76BB86CC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F2BEB6" w14:textId="15673E8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8B40EE" w14:textId="2FC2E86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INSTALAÇÃO AR CONDICIONADO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46CB1E" w14:textId="2EA14E2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CONFORTO TÉRMICO EM SALAS DE AULA E AMBIENTES TECNOLÓGICOS.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EB23E1" w14:textId="3C3FD17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CC2A61" w14:textId="22C801F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R$ 37.000,00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82BB8F" w14:textId="45F2AB8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621B37" w14:textId="5FD684B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BAE4A5" w14:textId="1D84BAB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EACF2B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B0D2EE" w14:textId="7DB3676C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98B7D2" w14:textId="46455BB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D0D870" w14:textId="1B2031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LAVAGEM DE VEÍCULOS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0C4949" w14:textId="490D0EF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CONSERVAÇÃO E HIGIENE DA FROTA UTILIZADA NO TRANSPORTE DE ALUNOS.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642E17" w14:textId="00240248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490783" w14:textId="464AC49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R$ 14.100,00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B220A7" w14:textId="33A1800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9B8E5F" w14:textId="4825E66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B194F9" w14:textId="67C1CB9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285352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E843A7" w14:textId="38064C2B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489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782A18" w14:textId="2317452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F3BF0B" w14:textId="6375E8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LIMPEZA FOSSAS SEPTICAS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F51184" w14:textId="6D1D25C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GARANTIA DE CONDIÇÕES SANITÁRIAS ADEQUADAS EM UNIDADES RURAIS.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ADCCFE" w14:textId="1BD637B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9E1685" w14:textId="4CC4D32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R$ 30.598,20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D2DBE2" w14:textId="21551B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4A58B3" w14:textId="7AA671C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399E93" w14:textId="60079AC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2D3258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56265C" w14:textId="23015F26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0A92FB" w14:textId="0F7E9B5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B56EE4" w14:textId="20A714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LINHA FIXA DIGITAL DE TELEFONE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6BF426" w14:textId="770EAD6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DA COMUNICAÇÃO ESTÁVEL ENTRE A SME E FORNECEDORES.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822F0C" w14:textId="1D3291AF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539FA6" w14:textId="3444FC1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R$ 2.040,00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20774D" w14:textId="444778B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8D9034" w14:textId="07FA197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E1DC75" w14:textId="6FC5628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45DFE47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52D51E" w14:textId="75B8E5B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C6B5FD" w14:textId="405AEB0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409FCD" w14:textId="5FE1ACA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DAS UNIDADES ESCOLARES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3F3CBC" w14:textId="6151697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REPAROS ELÉTRICOS, HIDRÁULICOS E ESTRUTURAIS EMERGENCIAIS NA REDE.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09DA26" w14:textId="30B72FAC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02EC8C" w14:textId="484F76A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R$ 2.988.715,83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9A3BB" w14:textId="3864E08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4B13EE" w14:textId="5320348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484084" w14:textId="6168D1F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398B1C5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4D75C3" w14:textId="533F3ABF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AB9852" w14:textId="7439633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FF83DE" w14:textId="18CE33A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AR CONDICIONADO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729BB6" w14:textId="660C898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PREVENÇÃO DE FALHAS E PROLONGAMENTO DA VIDA ÚTIL DOS APARELHOS.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CC7A92" w14:textId="3EF8B066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870AA1" w14:textId="40E9F27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R$ 38.400,00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AFA94B" w14:textId="79747D6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FE5DD0" w14:textId="4D4A769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61DDEA" w14:textId="5E2E497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1F8DE3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CA461D" w14:textId="05D61E4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F09595" w14:textId="4B30D05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A7672C" w14:textId="3F4BEE8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COMPUTADORES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2DC825" w14:textId="1C49119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FUNCIONAMENTO DE LABORATÓRIOS E SISTEMAS DE GESTÃO ESCOLAR.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640004" w14:textId="7BD6B62C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618BB9" w14:textId="16CE79C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R$ 26.400,00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39EBC2" w14:textId="15FDAE7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164A1F" w14:textId="0CB772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26362A" w14:textId="50B4A9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3721DA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71F904" w14:textId="651B3A78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6ACCCB" w14:textId="4C970E2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3F6662" w14:textId="7F54332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VEÍCULOS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4780E3" w14:textId="42CDB4A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REVISÕES MECÂNICAS E TROCA DE PEÇAS PARA SEGURANÇA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NO TRANSPORTE DIÁRIO.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2862A7" w14:textId="621CF38C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5D6081" w14:textId="7A03177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R$ 51.720,00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4C2BC6" w14:textId="1BEF1EC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382EF6" w14:textId="40068AC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6E59A6" w14:textId="5C33362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10AD133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E97707" w14:textId="1F663F98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8800B7" w14:textId="61D7117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9036A9" w14:textId="61A3125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SITE E E-MAIL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8DC47E" w14:textId="4CF995F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SEGURANÇA E DISPONIBILIDADE DE PUBLICAÇÕES OFICIAIS E EDITAIS.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B7DA1C" w14:textId="337E1782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3730D3" w14:textId="4AA6B26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R$ 2.880,00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58E187" w14:textId="4E1462D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D0A778" w14:textId="2BB1F58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B5A5F8" w14:textId="60B8CC3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403145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C6923F" w14:textId="3E43447B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E56B5B" w14:textId="6215B3A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EXECUÇÃO DE OBRAS OU SERVIÇOS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544E30" w14:textId="212FB83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MELHORIAS NAS SALAS DE AULAS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484FE5" w14:textId="7F8147B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PROJETO DE ADEQUAÇÃO ESTRUTURAL PARA MELHOR VENTILAÇÃO E SEGURANÇA.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2DD078" w14:textId="6DEEEA4C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A361FC" w14:textId="2E889D8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R$ 121.228,90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F2EAF2" w14:textId="2AD768C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2C1D0E" w14:textId="790D0D8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638572" w14:textId="2D8A9DA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A049AE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305B13" w14:textId="6379473E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2298FB" w14:textId="5BEA48D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53AE0C" w14:textId="37B524C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DIGITALIZAÇÃO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48EC88" w14:textId="79EBED9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SEGURANÇA E ORGANIZAÇÃO NA GESTÃO DOCUMENTAL E ARQUIVÍSTICA DA SME.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A70601" w14:textId="58E40766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9E4415" w14:textId="5E1C631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R$ 20.400,00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A6ACCC" w14:textId="6875D91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3FFFC7" w14:textId="6EF7EC3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443DD2" w14:textId="41DBC12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54E96A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9E47C1" w14:textId="7E7ADE84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33B345" w14:textId="77AB417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713728" w14:textId="0CE387C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PUBLICIDADE LEGAL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5DD23F" w14:textId="7588DE6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GARANTIA DA TRANSPARÊNCIA E VALIDADE JURÍDICA DOS PROCESSOS OFICIAIS.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579721" w14:textId="7EB666A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4D711A" w14:textId="0212DA5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R$ 106.540,00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F8E16B" w14:textId="71E3C13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EC90BA" w14:textId="33DA127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78F4A9" w14:textId="1DF7BD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10E1DA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320286" w14:textId="4A09FB67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499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9793EA" w14:textId="6C1BF05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124B8E" w14:textId="013F709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INTERNET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E94E5F" w14:textId="084CFF2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CONEXÃO ESSENCIAL PARA PLATAFORMAS EDUCACIONAIS E GESTÃO ESCOLAR EM MAIS DE 60 UNIDADES.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704671" w14:textId="01496370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4B0BCF" w14:textId="7D7AD92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R$ 127.379,88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10C4DD" w14:textId="448B03B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5D22C2" w14:textId="4782F9F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0B4977" w14:textId="63505AE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644DD5A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94EEE2" w14:textId="1B72835D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9D0BB4" w14:textId="3DD7DF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D6AED3" w14:textId="2E0CCD9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TI - ACESSO REMOTO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FDC037" w14:textId="73D05E8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REMOTO PARA MANUTENÇÃO DE SISTEMAS E REDES, REDUZINDO TEMPO DE RESPOSTA.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C3BAD2" w14:textId="62098DE3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E2F703" w14:textId="3CB22BF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R$ 17.700,00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2AF712" w14:textId="12D6731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55443C" w14:textId="41A403F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276B57" w14:textId="488B54D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3D89861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093FFB" w14:textId="7F5B3BF1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E84665" w14:textId="2551705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E14BBB" w14:textId="4E6FA22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PPA, LDO, LRF, SIOPE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234A3C" w14:textId="31DE13D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EXECUÇÃO TÉCNICA PARA ALIMENTAÇÃO DE SISTEMAS FEDERAIS E REGULARIDADE FISCAL DA SME.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E398AB" w14:textId="2CE7B7C3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64ACCB" w14:textId="540B56E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R$ 60.240,00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45A4F7" w14:textId="5E5B56B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D65A91" w14:textId="0F89DC5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5D476A" w14:textId="427D5FC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6074FF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E95533" w14:textId="5BAB518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767E9D" w14:textId="3AC0E5C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E414E3" w14:textId="0BC5C98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RECARGA (TONNER E CARTUCHO)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025016" w14:textId="01A55B9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NECESSÁRIA PARA MANUTENÇÃO DE ROTINAS ADMINISTRATIVAS, PEDAGÓGICAS E DOCUMENTOS OFICIAIS.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C72D24" w14:textId="156FDA86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1B8D0D" w14:textId="7FC6774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R$ 11.366,00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FF16CC" w14:textId="66ABA3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1A5950" w14:textId="22CEF39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E13DA9" w14:textId="32CC086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448CB62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929855" w14:textId="3FD2BA29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EACF2B" w14:textId="395284E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1A79BC" w14:textId="0440DD7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SISTEMA DE GESTÃO ESCOLAR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BD2EAF" w14:textId="21764E8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GESTÃO ESCOLAR DIGITAL INTEGRADA (FREQUÊNCIA, NOTAS E HISTÓRICO) CONFORME EXIGÊNCIAS LEGAIS.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B4E67C" w14:textId="638F154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FB0700" w14:textId="1E91535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R$ 26.567,88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4870D4" w14:textId="473BAEC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1D4929" w14:textId="48FD39C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8C830F" w14:textId="6E55E6F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942F5A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340E77" w14:textId="75EF10F2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1BDC73" w14:textId="5198AB6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E4ECDC" w14:textId="0983364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SOLUÇÃO PEDAGÓGICA - ESTANTE MÓVEL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5F9FE4" w14:textId="7759C4D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ORGANIZAÇÃO DE MATERIAIS MANIPULÁVEIS E JOGOS PARA EDUCAÇÃO INFANTIL E FUNDAMENTAL I.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85E437" w14:textId="5E047266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90EB85" w14:textId="7FFDA71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R$ 160.109,49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A8297A" w14:textId="42442AB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4C1731" w14:textId="0AC3A20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22A5E4" w14:textId="5C72B3D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114A1B2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D772CA" w14:textId="2A9A383F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5BAF23" w14:textId="578ECC8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5A9FF0" w14:textId="4AC0973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JANELAS E PORTAS - MADEIRA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B6AC4E" w14:textId="0EDC962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REFORMA OU SUBSTITUIÇÃO VISANDO MELHORAR SEGURANÇA, VENTILAÇÃO E INTEGRIDADE FÍSICA DAS ESCOLAS.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FCF851" w14:textId="4A79C617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CEF5F1" w14:textId="3636D0D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BE196F" w14:textId="72C2D90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E2A3F8" w14:textId="0CBCF92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B9499E" w14:textId="5A53F7B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15C2671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005818" w14:textId="480489C0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lastRenderedPageBreak/>
              <w:t>506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408203" w14:textId="4174335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C87925" w14:textId="7873065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JANELAS E PORTAS - ALUMÍNIO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DC41EF" w14:textId="4C3B695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SUBSTITUIÇÃO VISANDO MAIOR DURABILIDADE, RESISTÊNCIA À CORROSÃO E MELHORES CONDIÇÕES AMBIENTAIS.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DA17DC" w14:textId="740CF91D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D228F1" w14:textId="0112202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796D1B" w14:textId="62B5BF6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5B908E" w14:textId="30F846A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C57911" w14:textId="7E526B9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536A657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F9454D" w14:textId="38AB1985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E48F69" w14:textId="4C17E67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5E9352" w14:textId="6C203AC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ANIMAÇÃO DE GRUPO INFANTIL TRIFEST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46AB60" w14:textId="4CD3F87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AMBIENTAÇÃO LÚDICA E ACOLHIMENTO EM EVENTOS VOLTADOS À EDUCAÇÃO INFANTIL E FUNDAMENTAL.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293BA6" w14:textId="78A80A27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E20482" w14:textId="3E1C37D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D3A15A" w14:textId="2183E15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E1E765" w14:textId="560E5C0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76BE2B" w14:textId="5C3CACFA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C59944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C36B03" w14:textId="01D79F72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ED1154" w14:textId="24B5B7A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BEA90C" w14:textId="6F05F56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FREEZERS E BEBEDOUROS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67E9A1" w14:textId="312CEC8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CONSERVAÇÃO DE ALIMENTOS E FORNECIMENTO DE ÁGUA POTÁVEL NAS UNIDADES ESCOLARES.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7AAF24" w14:textId="7A86EC06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9DAFE6" w14:textId="4A811C9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71F0C1" w14:textId="0E03F4C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2E1E7E" w14:textId="40C1A5F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547D5A" w14:textId="24ED753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43B2E4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9B2711" w14:textId="5189B266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509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36699A" w14:textId="1FF9BC5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7E1C27" w14:textId="005BCA3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CÂMARA FRIA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0ACA86" w14:textId="5068990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ESSENCIAL PARA O ARMAZENAMENTO SEGURO DOS GÊNEROS DA MERENDA ESCOLAR E SAÚDE PÚBLICA.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086606" w14:textId="600AA2DE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3ECAE0" w14:textId="6D2F6EF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F9ACEC" w14:textId="2C62DD3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6BA065" w14:textId="30B98FF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F5012F" w14:textId="7B68608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12E55A3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6B6191" w14:textId="734BF06E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8AB03F" w14:textId="78DBBD3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98400B" w14:textId="36BD19B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PORTÕES DE FERRO GALVANIZADO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DDDA10" w14:textId="0621AD3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CONFECÇÃO E INSTALAÇÃO PARA CONTROLE DE ACESSO E SEGURANÇA DO PATRIMÔNIO PÚBLICO ESCOLAR.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035927" w14:textId="73F13D73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7FEFA1" w14:textId="603796C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18D1BF" w14:textId="48EE3B1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33798E" w14:textId="2F8E536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CB2F60" w14:textId="774335D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2F6BC94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C25F0D" w14:textId="6A20D62D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C52740" w14:textId="17514C8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7F9E8F" w14:textId="03533AC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ESTRUTURA PARA EVENTOS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F2CBC2" w14:textId="237B8D9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TENDAS, PALCOS E SONORIZAÇÃO PARA FORMATURAS, FEIRAS E OLIMPÍADAS ESTUDANTIS.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7FBC65" w14:textId="155F3A02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6B76AF" w14:textId="7EDF5EC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R$ 1.197.100,00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B50B7D" w14:textId="21A2560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86942C" w14:textId="536BE7B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EF4D0E" w14:textId="63C6B33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1E670B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16B084" w14:textId="541FC401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7EA978" w14:textId="1B7DA907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38418D" w14:textId="6E7EE584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EQUIPAMENTOS DE INFORMÁTICA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3799B5" w14:textId="1EF10A3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AMPLIAÇÃO RÁPIDA DA CAPACIDADE TECNOLÓGICA PARA LABORATÓRIOS E FORMAÇÕES TEMPORÁRIAS.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10ACA3" w14:textId="39A3383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BBDB08" w14:textId="5AC0982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R$ 334.881,60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CE9861" w14:textId="302EEAA3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B865E2" w14:textId="0A23992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293BC3" w14:textId="0D0357F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00ABFC3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7EAF2E" w14:textId="1D723CE8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132443" w14:textId="4345562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62D511" w14:textId="7038B86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MÁQUINAS PESADAS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94E17B" w14:textId="4B42E6E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A OBRAS E LIMPEZA DE ÁREAS ESCOLARES, GARANTINDO A SEGURANÇA DAS UNIDADES.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9B206C" w14:textId="119E0897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37A913" w14:textId="7680EE1D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R$ 227.624,16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5E0F94" w14:textId="08A3FD4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8853CB" w14:textId="1506E779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0360F9" w14:textId="7D1611C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74C2A41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F76F98" w14:textId="1CA8095E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80FB1B" w14:textId="35CAE4F5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2DF46D" w14:textId="7A6341C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SOM AUTOMOTIVO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06ED97" w14:textId="6113978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UTILIZADO EM CAMPANHAS EDUCATIVAS E MOBILIZAÇÕES COMUNITÁRIAS DA SECRETARIA.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D57439" w14:textId="78D72955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D89BA8" w14:textId="4E2F7496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R$ 9.750,00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D8338E" w14:textId="5DC6F301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3E98EB" w14:textId="2FDBDFDC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7D2A09" w14:textId="10286DDE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903A50" w:rsidRPr="00AD2BF1" w14:paraId="450664E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1DD3E7" w14:textId="2B634C6D" w:rsidR="00903A50" w:rsidRPr="00AD2BF1" w:rsidRDefault="00903A50" w:rsidP="00903A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574520" w14:textId="59074FE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0387EF" w14:textId="73F77F38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VEÍCULOS UTILITÁRIO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82B537" w14:textId="22374140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ADMINISTRATIVO, ENTREGA DE MATERIAIS E VISITAS TÉCNICAS EM ZONAS RURAIS.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6ECD34" w14:textId="133C38F4" w:rsidR="00903A50" w:rsidRPr="00AD2BF1" w:rsidRDefault="00AD2BF1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C33602" w14:textId="2C1F5422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FBB6B5" w14:textId="0F916B9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9CF846" w14:textId="37EDDD0B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ED69F4" w14:textId="7F282C0F" w:rsidR="00903A50" w:rsidRPr="00AD2BF1" w:rsidRDefault="00903A50" w:rsidP="00903A5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F20FBE" w:rsidRPr="00AD2BF1" w14:paraId="0AA349A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5A7CD1" w14:textId="0355C6C5" w:rsidR="00F20FBE" w:rsidRPr="00AD2BF1" w:rsidRDefault="00F20FBE" w:rsidP="00F20FBE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73118E" w14:textId="27C065A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SERVIÇOS DE TERCEIROS –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752DD6" w14:textId="7955505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TRANSPORTE UNIVERSITÁRIO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6C1587" w14:textId="42D776F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GARANTIA DE ACESSO AO ENSINO SUPERIOR E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MOBILIDADE ACADÊMICA PARA ESTUDANTES DO MUNICÍPIO.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82AB05" w14:textId="23EE39B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E7A387" w14:textId="6A3C915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R$ 1.400.000,00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793B2C" w14:textId="05E5C72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DFEB9E" w14:textId="0267D3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5EBDC6" w14:textId="1F0C340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F20FBE" w:rsidRPr="00AD2BF1" w14:paraId="05C75D0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6E1007" w14:textId="7F1AEDA1" w:rsidR="00F20FBE" w:rsidRPr="00AD2BF1" w:rsidRDefault="00F20FBE" w:rsidP="00F20FBE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699FE7" w14:textId="44945F3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284613" w14:textId="542CCA2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TRANSPORTE DE ALUNOS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1502C6" w14:textId="40EE5FD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  <w:lang w:val="pt-BR"/>
              </w:rPr>
              <w:t>GARANTIA D</w:t>
            </w:r>
            <w:r w:rsidR="00605847" w:rsidRPr="00AD2BF1">
              <w:rPr>
                <w:rFonts w:cstheme="minorHAnsi"/>
                <w:sz w:val="14"/>
                <w:szCs w:val="14"/>
                <w:lang w:val="pt-BR"/>
              </w:rPr>
              <w:t>E</w:t>
            </w:r>
            <w:r w:rsidRPr="00AD2BF1">
              <w:rPr>
                <w:rFonts w:cstheme="minorHAnsi"/>
                <w:sz w:val="14"/>
                <w:szCs w:val="14"/>
                <w:lang w:val="pt-BR"/>
              </w:rPr>
              <w:t xml:space="preserve"> ACESSO E A MOBILIDADE DOS ALUNOS DA REDE MUNICIPAL DE ENSINO.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181E6D" w14:textId="1F559CA6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5413C9" w14:textId="70FE422F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R$ 14.000.000,00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87FE34" w14:textId="24D0D77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2FF838" w14:textId="7AE64B2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524255" w14:textId="6FDD814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F20FBE" w:rsidRPr="00AD2BF1" w14:paraId="475DA70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4DFED0" w14:textId="7711749E" w:rsidR="00F20FBE" w:rsidRPr="00AD2BF1" w:rsidRDefault="00F20FBE" w:rsidP="00F20FBE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35354D" w14:textId="7033741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4A863D" w14:textId="71651DD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BRINQUEDOS INFLÁVEIS E PULA-PULA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0CC5FF" w14:textId="5F69869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RECREATIVO E LÚDICO PARA ACOLHIMENTO E SOCIALIZAÇÃO EM EVENTOS ESCOLARES.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14C0F2" w14:textId="418D44B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3AE0C0" w14:textId="18B6568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CD019D" w14:textId="5047561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C3B20A" w14:textId="472A80A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91E07C" w14:textId="6278345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F20FBE" w:rsidRPr="00AD2BF1" w14:paraId="00D1DFB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DD70EF" w14:textId="54B92FE6" w:rsidR="00F20FBE" w:rsidRPr="00AD2BF1" w:rsidRDefault="00F20FBE" w:rsidP="00F20FBE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6"/>
                <w:szCs w:val="16"/>
              </w:rPr>
              <w:t>519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428646" w14:textId="7A1A5A2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25F23C" w14:textId="3A1FC27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TOTEM FOTOGRÁFICO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CADA96" w14:textId="6869792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REGISTRO E VALORIZAÇÃO DE EVENTOS INSTITUCIONAIS COM REVELAÇÃO DE FOTOS EM TEMPO REAL.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3090D3" w14:textId="79781A2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30AA84" w14:textId="02A65A7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0A8F2C" w14:textId="5010361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2389AF" w14:textId="5106E85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6604C5" w14:textId="02B61C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F20FBE" w:rsidRPr="00AD2BF1" w14:paraId="5041D36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7F793F" w14:textId="53A417BC" w:rsidR="00F20FBE" w:rsidRPr="00AD2BF1" w:rsidRDefault="00F20FBE" w:rsidP="00F20FBE">
            <w:pPr>
              <w:jc w:val="center"/>
              <w:rPr>
                <w:rFonts w:cstheme="minorHAnsi"/>
                <w:sz w:val="16"/>
                <w:szCs w:val="16"/>
              </w:rPr>
            </w:pPr>
            <w:r w:rsidRPr="00AD2BF1">
              <w:rPr>
                <w:rFonts w:cstheme="minorHAnsi"/>
                <w:sz w:val="14"/>
                <w:szCs w:val="14"/>
              </w:rPr>
              <w:t>520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5B279A" w14:textId="553AE38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0B0964" w14:textId="48DAA3A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PLATAFORMA DE VÍDEOS 360º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73F33B" w14:textId="6711B6D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TECNOLOGIA INOVADORA PARA ENGAJAMENTO E MEMÓRIA INSTITUCIONAL EM EVENTOS DA REDE.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46F73A" w14:textId="4926F1D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873FEA" w14:textId="7C43B04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ABD7A9" w14:textId="45C5BBA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7D5E90" w14:textId="37728C8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BAIXA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A190EF" w14:textId="194CE6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EDUCAÇÃO</w:t>
            </w:r>
          </w:p>
        </w:tc>
      </w:tr>
      <w:tr w:rsidR="00F20FBE" w:rsidRPr="00AD2BF1" w14:paraId="0C1958A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97B5AB" w14:textId="0D1DE5D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212C46" w14:textId="295A40F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AC5A63" w14:textId="4C4FC1B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CONSULTORIA EM PLANEJAMENTO ESTRATÉGICO GOVERNAMENTAL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146374" w14:textId="63AF630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ELABORAÇÃO E REVISÃO DO PPA, LDO, LOA E PLANOS ESTRATÉGICOS.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382AAA" w14:textId="4497A48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C98736" w14:textId="359914B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54F915" w14:textId="5337089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E48C00" w14:textId="40B915A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DB88BC" w14:textId="66C7DA1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3C9211F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827C4A" w14:textId="3D0E575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E7081D" w14:textId="4EA9E1A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2F0339" w14:textId="3F2F840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SISTEMA DE MONITORAMENTO DE INDICADORES E PROJETOS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9B6E83" w14:textId="42AECEA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IMPLANTAÇÃO DE SISTEMA DIGITAL PARA ACOMPANHAMENTO DE METAS.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EB5208" w14:textId="363BBDD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B6F0D1" w14:textId="5A32359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41820E" w14:textId="47D06D7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271DF0" w14:textId="4A3F987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B46BA2" w14:textId="3FD057D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1CF5698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3A2124" w14:textId="2C948FC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161CAC" w14:textId="797110B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56CDF9" w14:textId="10DCED5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ESTUDOS E PESQUISAS SOCIOECONÔMICAS E TERRITORIAIS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289AFA" w14:textId="5686909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DIAGNÓSTICOS TÉCNICOS PARA SUBSIDIAR POLÍTICAS PÚBLICAS.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CE5AA4" w14:textId="6D5BB13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77F5AE" w14:textId="334453A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190594" w14:textId="4CE0B9D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F7D1C9" w14:textId="5FB3313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37EFC0" w14:textId="27E6778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11F9892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BE9200" w14:textId="2F09A4B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F3CC17" w14:textId="2B399CC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E949C6" w14:textId="3DB2908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OFICINAS DE PLANEJAMENTO PARTICIPATIVO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C00C58" w14:textId="033B0CC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REALIZAÇÃO DE WORKSHOPS COM GESTORES E SOCIEDADE.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A65685" w14:textId="50ABB04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522242" w14:textId="2442C4E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F8EDDB" w14:textId="487DBBF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C9C706" w14:textId="1AA8AF6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E4EA33" w14:textId="1DDD90B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6F1FB89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2018C7" w14:textId="0A68F43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6333E0" w14:textId="1554E8E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CA114F" w14:textId="02932AE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ELABORAÇÃO E DIAGRAMAÇÃO DE RELATÓRIOS DE GESTÃO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06F25F" w14:textId="33792BA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TÉCNICA E GRÁFICA DE RELATÓRIOS INSTITUCIONAIS.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8CE4ED" w14:textId="7BAA8AE2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373DB3" w14:textId="65265F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46E18E" w14:textId="22A0066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47E325" w14:textId="790045B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E1E51F" w14:textId="1E68E30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32F2C03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47C3DE" w14:textId="6EA4F97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31E766" w14:textId="5252F37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872665" w14:textId="3B5907B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EM GESTÃO POR RESULTADOS E AVALIAÇÃO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D8D194" w14:textId="232CC9F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CURSOS PARA SERVIDORES EM INDICADORES E POLÍTICAS PÚBLICAS.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ECC8ED" w14:textId="6679C67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E4DB61" w14:textId="4DA021A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C0EED2" w14:textId="681691A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96B086" w14:textId="4F7F296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FEF466" w14:textId="0ECA580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27C4313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E77BC8" w14:textId="1F95B41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84A217" w14:textId="025187C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4B1EB4" w14:textId="08DCDB2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SOFTWARE DE GESTÃO DE PROJETOS E PROCESSOS (PPM)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E5AAC4" w14:textId="0DDBE8E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LICENCIAMENTO DE FERRAMENTA DE GESTÃO DE PORTFÓLIO ESTRATÉGICO.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D51711" w14:textId="2FF2F01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E2B64E" w14:textId="5A4645F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787A9F" w14:textId="17598D2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04E6A7" w14:textId="313831E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1153B0" w14:textId="2474F1E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28E4C3B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34670D" w14:textId="799C60F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623E28" w14:textId="36B8F63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F7559A" w14:textId="3FA4769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CONSULTORIA EM GESTÃO DE RISCOS E INTEGRIDADE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9BE352" w14:textId="12E1EE2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ESTRUTURAÇÃO DE MATRIZ DE RISCOS E AÇÕES DE COMPLIANCE.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6C6341" w14:textId="18D879C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28A3BC" w14:textId="0BF231A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1E30B2" w14:textId="5077729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3F0EDA" w14:textId="47F9AC2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29BA81" w14:textId="6D2EF6D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6499992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5B1022" w14:textId="2530EA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529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86D1D9" w14:textId="02C1CB0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2D6872" w14:textId="1B73EE3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COMUNICAÇÃO INSTITUCIONAL DE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PROGRAMAS E METAS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0CA592" w14:textId="37D933D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 xml:space="preserve">CRIAÇÃO E EXECUÇÃO DE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CAMPANHAS PARA DIVULGAÇÃO DE RESULTADOS.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38A8CF" w14:textId="58130E92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B0CDB7" w14:textId="2FD7B74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D0A805" w14:textId="6AD9B6D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CA86AE" w14:textId="78ED506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9DAA43" w14:textId="21D3097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SEC. DE GOVERNANÇA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E PLANEJAMENTO</w:t>
            </w:r>
          </w:p>
        </w:tc>
      </w:tr>
      <w:tr w:rsidR="00F20FBE" w:rsidRPr="00AD2BF1" w14:paraId="0D4BACC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D1511B" w14:textId="0FAC510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530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214562" w14:textId="27B020E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6FB2DE" w14:textId="3E5F24F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DE EXPEDIENTE E ARQUIVOS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2DC8A3" w14:textId="106D67A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CONSUMO PARA ORGANIZAÇÃO ADMINISTRATIVA E DOCUMENTAL.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76F4D3" w14:textId="4CF5886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9B13CC" w14:textId="3EF957A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R$ 2.640,00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536E73" w14:textId="2A5DFBD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C0F67D" w14:textId="08C4502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BCE28A" w14:textId="18090D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49B1669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26A4AD" w14:textId="558F4B6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888CE4" w14:textId="58E1DF7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91CD09" w14:textId="6953717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LICENCIAMENTO E MANUTENÇÃO DE SISTEMA INTEGRADO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73B3AD" w14:textId="18859C4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USO DE SISTEMA INFORMATIZADO INTEGRADO DE GESTÃO PÚBLICA.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C0D2C8" w14:textId="477BB4B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6321D1" w14:textId="1F894E5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R$ 114.000,00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151CA0" w14:textId="7C4BFA1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F80DD4" w14:textId="1BF5320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37407B" w14:textId="1C2EDB4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3C6E866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C4918F" w14:textId="13E61FB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10F8EA" w14:textId="730BD33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29D3F0" w14:textId="218E5DC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AR-CONDICIONADO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B4A176" w14:textId="503E1F3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VISITAS PROGRAMADAS PARA CLIMATIZAÇÃO DE SALAS ADMINISTRATIVAS.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A30EB3" w14:textId="319C060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77B2E8" w14:textId="1AE1470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R$ 4.560,00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174BDD" w14:textId="191CAE6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C65877" w14:textId="7DFD1E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3CBEBF" w14:textId="5FD3B87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0289296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C5E30A" w14:textId="1CC6316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A3ECA6" w14:textId="478FE4B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BA5314" w14:textId="63F7901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TÉCNICOS ADVOCATÍCIOS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11F7A4" w14:textId="2F84F96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CONSULTIVO EM CONTRATOS, LICITAÇÕES E RECURSOS.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560C18" w14:textId="41CFDFE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1AD36D" w14:textId="5CDE274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R$ 39.000,00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2DED38" w14:textId="0E382BA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F2310B" w14:textId="2E48BCF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505994" w14:textId="4F15DCB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GOVERNANÇA E PLANEJAMENTO</w:t>
            </w:r>
          </w:p>
        </w:tc>
      </w:tr>
      <w:tr w:rsidR="00F20FBE" w:rsidRPr="00AD2BF1" w14:paraId="6B75A87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A3FF06" w14:textId="085CC3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7B6D6E" w14:textId="6612DF2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221683" w14:textId="270EF51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SISTEMA INFORMATIZADO DE GESTÃO DE MANIFESTAÇÕES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C67BAE" w14:textId="3CB0305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PLATAFORMA DIGITAL PARA REGISTRO E RESPOSTA AOS CIDADÃOS.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837EC1" w14:textId="3434E621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A282F6" w14:textId="4C99B70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86F0D4" w14:textId="60F6842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D1F092" w14:textId="6F6913D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06FF1D" w14:textId="442423A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042ACD1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28E0FB" w14:textId="30B3D00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4BDF44" w14:textId="06D726F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C104A1" w14:textId="124889C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CUSTOMIZAÇÃO E INTEGRAÇÃO DE PLATAFORMA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DB4E8E" w14:textId="0B2289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ADEQUAÇÕES TÉCNICAS PARA INTEGRAÇÃO COM O SITE INSTITUCIONAL.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619506" w14:textId="379248E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9ECF30" w14:textId="10E2551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R$ 11.500,00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7F2D45" w14:textId="2F90AA0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F878D2" w14:textId="027F176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3FF870" w14:textId="256865D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428D88A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587939" w14:textId="1381C55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2F4431" w14:textId="60DDFE0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57E664" w14:textId="673A91B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ATENDIMENTO REMOTO (CALL CENTER)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2E54F4" w14:textId="106C00B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OPERAÇÃO DE CENTRAL TELEFÔNICA PARA ORIENTAÇÃO AO CIDADÃO.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7E118B" w14:textId="72DACEE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73F9E8" w14:textId="2FA13D5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R$ 21.000,00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470F39" w14:textId="1BE63EC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1FE4A8" w14:textId="5575BB4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93F0E7" w14:textId="0C4F72F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0CD6D34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835ACA" w14:textId="03D1AE6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3EE7A1" w14:textId="18914BD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48C2B6" w14:textId="083F1E9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EM ATENDIMENTO AO CIDADÃO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6294F1" w14:textId="2BD08C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TREINAMENTO EM ESCUTA ATIVA E PRAZOS LEGAIS (LEI 13.460).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F88658" w14:textId="0460D46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469891" w14:textId="4C7D9A7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R$ 4.600,00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57A7CE" w14:textId="4A1203E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CD4C00" w14:textId="41A2901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E95E63" w14:textId="68EA7BA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22BCF4B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635565" w14:textId="653CF43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CFD045" w14:textId="6EDBA64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75B2F7" w14:textId="6A842F5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INFORMATIVOS SOBRE CANAIS DA OUVIDORIA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5FAE03" w14:textId="6E7A7D4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CRIAÇÃO E IMPRESSÃO DE MATERIAIS GRÁFICOS E DIGITAIS.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A35B5D" w14:textId="563B4B9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F4FA6B" w14:textId="153C123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R$ 5.400,00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37A979" w14:textId="6D53E9F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6D4F30" w14:textId="10463E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83C22C" w14:textId="10DA86E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7A7A1B0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229037" w14:textId="2D1CB6B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539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0362CC" w14:textId="5C3D424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F21DA0" w14:textId="7AEDA84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CONSULTORIA PARA ESTRUTURAÇÃO DE FLUXOS E SLAS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676415" w14:textId="4F6CA1C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DEFINIÇÃO DE INDICADORES E PLANO DE MELHORIA INTERNA.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77551F" w14:textId="46CCD40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09316B" w14:textId="230B00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B9C7B0" w14:textId="1D44466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2E8167" w14:textId="634302A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273DCA" w14:textId="02E1FDB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5A0DA22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3A7A79" w14:textId="58F6874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793777" w14:textId="2499A88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51C351" w14:textId="3B88979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DE INFORMÁTICA E PERIFÉRICOS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BEFAA1" w14:textId="52BEC20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COMPUTADORES E HEADSETS PARA ATENDIMENTO.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A1C428" w14:textId="7F0670B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EF324A" w14:textId="17F8347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68E8D1" w14:textId="361AFCA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B89302" w14:textId="2A4C3D0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ECA1F2" w14:textId="6FEBFB2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2F08388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0CDBC7" w14:textId="654D9BE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582C5F" w14:textId="52F09E8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AB1281" w14:textId="740AA21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TRADUÇÃO E ACESSIBILIDADE COMUNICACIONAL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F1981C" w14:textId="2229347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LIBRAS E AUDIODESCRIÇÃO PARA PLATAFORMAS.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653B52" w14:textId="7448DECB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A187C3" w14:textId="7BD6A44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R$ 2.200,00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E22EEA" w14:textId="29F83B2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2E9036" w14:textId="0D13B76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5F5337" w14:textId="62C2DA7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1AD537C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518A2B" w14:textId="7332F62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2E4FB7" w14:textId="148FBCF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B4ECE2" w14:textId="41092C2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PESQUISA DE SATISFAÇÃO DO USUÁRIO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F065ED" w14:textId="3EDC5D0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AVALIAÇÃO DA QUALIDADE DOS SERVIÇOS PÓS-ATENDIMENTO.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832E69" w14:textId="25771A4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98288A" w14:textId="7A892B9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583165" w14:textId="5AAE98C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6B9B87" w14:textId="624DAFE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3A477D" w14:textId="7D60A37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0604C5B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DBF1E1" w14:textId="38512C1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DB0BED" w14:textId="4080637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6525A5" w14:textId="43CDA8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MOBILIÁRIO BÁSICO PARA ATENDIMENTO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61D44E" w14:textId="6145E06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MESAS E CADEIRAS ERGONÔMICAS PARA RECEPÇÃO.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1A7201" w14:textId="4E5B9629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9456A5" w14:textId="772C51F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CCE051" w14:textId="6958447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C65E51" w14:textId="1EDEA4A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1D0990" w14:textId="0E0E3C0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3552E08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0B93F4" w14:textId="5FFC138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544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37DCCC" w14:textId="354BCF6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1E39D4" w14:textId="6874C2A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MÓDULO DE OUVIDORIA E E-SIC (ASPEC)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9D4AF0" w14:textId="3926B74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PARAMETRIZAÇÃO E TREINAMENTO DE OPERADORES NO SISTEMA.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50B99E" w14:textId="4F9DF326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EDD9D5" w14:textId="3C75DA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CAAEE7" w14:textId="1A79CD1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A48467" w14:textId="11D9045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78048A" w14:textId="13DA3AE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OUVIDORIA MUNICIPAL</w:t>
            </w:r>
          </w:p>
        </w:tc>
      </w:tr>
      <w:tr w:rsidR="00F20FBE" w:rsidRPr="00AD2BF1" w14:paraId="763149C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4653DC" w14:textId="0F29340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0BEA74" w14:textId="2D731D7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2E1B36" w14:textId="4E6D851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SISTEMAS DE GESTÃO TRIBUTÁRIA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D6D3DD" w14:textId="73D563E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A ARRECADAÇÃO (IPTU, ISS, DÍVIDA ATIVA).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8A98D5" w14:textId="21784CE1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15EB2A" w14:textId="1DB07AB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EB5E2F" w14:textId="5D60D69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890631" w14:textId="493A83D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BF83D4" w14:textId="2887D34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FAZENDA</w:t>
            </w:r>
          </w:p>
        </w:tc>
      </w:tr>
      <w:tr w:rsidR="00F20FBE" w:rsidRPr="00AD2BF1" w14:paraId="135CE83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94AE11" w14:textId="7FB5E09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E673ED" w14:textId="79FF28B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FA3C51" w14:textId="5A71A34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CUSTOMIZAÇÃO E INTEGRAÇÃO DE SISTEMAS FAZENDÁRIOS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E8BFF9" w14:textId="5E761DC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INTEGRAÇÃO COM SISTEMAS CONTÁBEIS E NFS-E NACIONAL.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199769" w14:textId="2B43D091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D27CD3" w14:textId="77C20A5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R$ 37.500,00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0B70CA" w14:textId="5623C4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F2A976" w14:textId="78A44D1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5BD090" w14:textId="57E175B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FAZENDA</w:t>
            </w:r>
          </w:p>
        </w:tc>
      </w:tr>
      <w:tr w:rsidR="00F20FBE" w:rsidRPr="00AD2BF1" w14:paraId="567D3A1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F8D230" w14:textId="5C9A8B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A472DF" w14:textId="230DBE4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D7C388" w14:textId="66F0B4E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CONSULTORIA EM LEGISLAÇÃO TRIBUTÁRIA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750F2C" w14:textId="78925DF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ADEQUAÇÃO À REFORMA TRIBUTÁRIA E EQUILÍBRIO FISCAL.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D3F1DC" w14:textId="4F37C77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F26DD2" w14:textId="28051DD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6BF685" w14:textId="1933D4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DD0F01" w14:textId="5DDCA0B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95662A" w14:textId="4259150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FAZENDA</w:t>
            </w:r>
          </w:p>
        </w:tc>
      </w:tr>
      <w:tr w:rsidR="00F20FBE" w:rsidRPr="00AD2BF1" w14:paraId="2325C47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10EB21" w14:textId="315F3F4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1927D4" w14:textId="46FA9E0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19DDDD" w14:textId="3821C6A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AUDITORIA FISCAL E REVISÃO DE PROCEDIMENTOS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6125DB" w14:textId="4DDBBC3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AUDITORIAS EM CRÉDITOS TRIBUTÁRIOS E CONFORMIDADE.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F5E95F" w14:textId="021B69A1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06BECC" w14:textId="6C5B4FB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D28E6B" w14:textId="46D721B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AE97E0" w14:textId="0D82897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0579FE" w14:textId="1C7400D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FAZENDA</w:t>
            </w:r>
          </w:p>
        </w:tc>
      </w:tr>
      <w:tr w:rsidR="00F20FBE" w:rsidRPr="00AD2BF1" w14:paraId="555586D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F061E2" w14:textId="2EDEDC5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549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E7F911" w14:textId="6CCD7EB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4AAC1C" w14:textId="774B75D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DE SERVIDORES EM NORMAS CONTÁBEIS E FISCAIS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B98B15" w14:textId="3D0ADBD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CURSOS EM PCASP, DCASP, FINANÇAS PÚBLICAS E DIREITO TRIBUTÁRIO.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198776" w14:textId="29E36DE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6E83C0" w14:textId="714AF68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R$ 13.600,00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C113F8" w14:textId="5EFB618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280C47" w14:textId="4C1A9FD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6BCAF3" w14:textId="2503CA8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25E04B5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F09D4C" w14:textId="4D04395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CF49F9" w14:textId="0C13490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55955F" w14:textId="364E4FF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IMPRESSÃO E POSTAGEM DE CARNÊS E NOTIFICAÇÕES FISCAIS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503508" w14:textId="373062C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EMISSÃO E ENVIO DE CARNÊS DE IPTU, ISS E NOTIFICAÇÕES FISCAIS.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0F2D60" w14:textId="41F727C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4CA1ED" w14:textId="1C54D1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R$ 17.000,00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ECEA12" w14:textId="32C7437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DCA0BB" w14:textId="11F62AE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0F313A" w14:textId="35F346C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06060F1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E4EEE7" w14:textId="77C5B07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AE1B17" w14:textId="49FF825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520EE9" w14:textId="69BC336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DE INFORMÁTICA PARA ATENDIMENTO AO CONTRIBUINTE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12B40C" w14:textId="27FDA3E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COMPUTADORES, SCANNERS E IMPRESSORAS PARA FISCALIZAÇÃO.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91FB11" w14:textId="3034488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597253" w14:textId="63C096C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83A801" w14:textId="69ED90D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D0FDA3" w14:textId="03744DA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9F36CC" w14:textId="2322DEA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253E6E0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CD5009" w14:textId="7E2637A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844C06" w14:textId="504BB1B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656B73" w14:textId="614D22D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ATENDIMENTO AO CONTRIBUINTE EM CANAIS REMOTOS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D822ED" w14:textId="4ADAC7C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OPERAÇÃO DE CANAIS DIGITAIS E TELEFÔNICOS PARA SUPORTE FISCAL.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C09339" w14:textId="5F7D9E2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DCC33B" w14:textId="6491026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3A79E4" w14:textId="28D9F5A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62CFEF" w14:textId="35BEC6B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CFCED4" w14:textId="43E3178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68C4DB3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419E87" w14:textId="4B1EEC1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6B60CE" w14:textId="10A79BC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6DAEC8" w14:textId="58BCF73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CERTIFICAÇÃO DIGITAL PARA ATOS FISCAIS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D6F085" w14:textId="1330B54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CERTIFICADOS DIGITAIS ICP-BRASIL PARA FISCAIS E GESTORES.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D5EB32" w14:textId="5A2767B2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AC9E93" w14:textId="1FB1BDF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4C5D32" w14:textId="5F16BA6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A0214E" w14:textId="75CF0B1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2A7485" w14:textId="02B61D7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530E067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74668C" w14:textId="28DD546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8EDC8F" w14:textId="061A347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B0094D" w14:textId="5D7CD92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DE EXPEDIENTE E IMPRESSOS FISCAIS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61C762" w14:textId="4C32B5D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FORMULÁRIOS, PAPÉIS FISCAIS E MATERIAIS ADMINISTRATIVOS.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2AD08B" w14:textId="0F9430F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8F4B73" w14:textId="596A6A4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4E4448" w14:textId="7DA029C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9E5F44" w14:textId="51B63D3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B976C3" w14:textId="4F6BE44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1C1D56C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2ED69D" w14:textId="5A41787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EC2EAE" w14:textId="1CCAED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C7CDC3" w14:textId="77AD1C4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E CONSULTORIA CONTÁBIL TRANSVERSAL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2D71C1" w14:textId="198A49B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CONTÁBIL PARA DEMONSTRAÇÕES, CONCILIAÇÕES E FECHAMENTOS.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71D0A1" w14:textId="3DECFF2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5D9052" w14:textId="39108A8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R$ 69.600,00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767FD8" w14:textId="017F6EE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134414" w14:textId="02968D8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279F76" w14:textId="3043537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35DBF2F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B1334B" w14:textId="2050273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09C93E" w14:textId="2471CA1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7A3940" w14:textId="24D7AF0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EQUIPAMENTOS DE INFORMÁTICA COM SUPORTE ON-SITE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F30B1D" w14:textId="5C1F4B7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PCS E IMPRESSORAS COM MANUTENÇÃO PREVENTIVA E IMEDIATA.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FE4095" w14:textId="30EE7F8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00874A" w14:textId="5A31607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532921" w14:textId="5D8B562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5DAB96" w14:textId="19A8289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8C4FBE" w14:textId="5A29E13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31817DE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6E63A4" w14:textId="3C2C539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F16397" w14:textId="2DFC955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868FF6" w14:textId="26DDE04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PUBLICIDADE LEGAL – ATOS FAZENDÁRIOS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4DD72B" w14:textId="0D10EF5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PUBLICAÇÃO DE EDITAIS, BALANÇOS E ATOS OFICIAIS EM JORNAL DE GRANDE CIRCULAÇÃO.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443768" w14:textId="4E194E73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0E5FC1" w14:textId="562422E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R$ 180.075,00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7C6892" w14:textId="7A50B76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C493BE" w14:textId="2F2F4B6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648650" w14:textId="37A8140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25E64AB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67ED99" w14:textId="24E6C58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558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12D82D" w14:textId="0360AF3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FC2F22" w14:textId="1A67BA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TÉCNICOS ADVOCÁTICOS – DIREITO TRIBUTÁRIO E FINANCEIRO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A8FDB3" w14:textId="40F7AD7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JURÍDICO PARA INCREMENTO DE RECEITAS E ATUALIZAÇÃO DA LEGISLAÇÃO TRIBUTÁRIA.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198768" w14:textId="1FACD22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6C7047" w14:textId="2FD0A79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1C4947" w14:textId="2D44A83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3421CC" w14:textId="4A268EB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019CBA" w14:textId="2ABD642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MUNICIPAL DA FAZENDA</w:t>
            </w:r>
          </w:p>
        </w:tc>
      </w:tr>
      <w:tr w:rsidR="00F20FBE" w:rsidRPr="00AD2BF1" w14:paraId="4DF860D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7FF99F" w14:textId="4006C86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559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9814AB" w14:textId="1313285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5D97AC" w14:textId="36C5E4F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CONSULTORIA E APOIO TÉCNICO EM CONTROLE INTERNO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907A1F" w14:textId="0AA20D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TÉCNICA PARA ESTRUTURAÇÃO DO PAACI E MATRIZ DE RISCOS.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A9F2E5" w14:textId="78589856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D809CA" w14:textId="713DFF0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FC78F9" w14:textId="5EC0ED1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B9EC8D" w14:textId="236AA85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B4E66C" w14:textId="59DC43D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064BE50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C5EFD0" w14:textId="4B3C17D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8DE537" w14:textId="00591B8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9F42F9" w14:textId="19B5DA3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SISTEMA INFORMATIZADO DE APOIO AO CONTROLE INTERNO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D93C0D" w14:textId="29A69E3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PLATAFORMA DIGITAL PARA AUDITORIA INTERNA E GESTÃO DE RISCOS.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E18048" w14:textId="1A12A9C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0347E2" w14:textId="6B1A75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E9A183" w14:textId="72B1F51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E5F475" w14:textId="3616560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E00C7D" w14:textId="7C50BD0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032671C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F42382" w14:textId="74175F0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031C2C" w14:textId="111EF82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5CBE0A" w14:textId="61523F3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EM CONTROLE INTERNO E COMPLIANCE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F381CA" w14:textId="54D53CB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CURSOS DE FORMAÇÃO EM NORMAS INTOSAI E INTEGRIDADE PÚBLICA.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C6FB65" w14:textId="76B9320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A749CE" w14:textId="2A0179B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R$ 9.600,00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C71DD5" w14:textId="7B3AE98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D03E7C" w14:textId="6E2478E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F9E72C" w14:textId="01C3331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6D3F46F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3D9534" w14:textId="3A943E7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91C79A" w14:textId="0A77537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A3455F" w14:textId="304898F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AUDITORIA ESPECIALIZADA EM TEMAS COMPLEXOS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A932F8" w14:textId="33FBCB7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AUDITORIAS EXTERNAS EM CONVÊNIOS E CONTRATAÇÕES PÚBLICAS.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150552" w14:textId="6544543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7A0197" w14:textId="657A607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R$ 112.500,00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9BEB41" w14:textId="2C43329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9CD796" w14:textId="0CC9919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074717" w14:textId="2ED0A2A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44A200A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046964" w14:textId="0A38D5F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4C01C3" w14:textId="3AA2892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EC66EA" w14:textId="19C9C90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DESENVOLVIMENTO DE MANUAIS DE CONTROLE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34E704" w14:textId="0EFD126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ELABORAÇÃO DE MANUAIS DE AUDITORIA INTERNA E FLUXOS DE CONTROLE.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8F4D49" w14:textId="2AD9E15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94B247" w14:textId="5431476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880F94" w14:textId="706C808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CA8D0A" w14:textId="38AE7AF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917E2B" w14:textId="4CCFCE6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2C9FC4F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060B5B" w14:textId="365BFA2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EE71B5" w14:textId="63BC5E6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8D1547" w14:textId="1B05CF5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DE RELATÓRIOS DE AUDITORIA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762D9F" w14:textId="4BB7228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EDIÇÃO TÉCNICA E GRÁFICA DE RELATÓRIOS DO PAACI E AUDITORIAS.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C0E4A9" w14:textId="174C8312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10EE34" w14:textId="74D4405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8F0D52" w14:textId="7787471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FEC0C1" w14:textId="1951FBE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358E46" w14:textId="5DA3EFA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654C44C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94F100" w14:textId="2C19730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EE680B" w14:textId="35BB3AB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1A15B5" w14:textId="46FC345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DE INFORMÁTICA PARA AUDITORIA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BFA4F0" w14:textId="6F92B01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NOTEBOOKS E SOFTWARES DE ANÁLISE PARA AUDITORES.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27390B" w14:textId="41AC84E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C43B22" w14:textId="140AB39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R$ 34.500,00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1D3C8E" w14:textId="3A1DCA0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A8C5B6" w14:textId="4D1DC1F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B5C4D0" w14:textId="0C4E4A6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27832AB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E88365" w14:textId="39D49BB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05A091" w14:textId="0456FA3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EDC3A8" w14:textId="1C5FEE6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EM ANÁLISE DE DADOS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77A380" w14:textId="499307D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TREINAMENTOS EM EXCEL AVANÇADO E POWER BI PARA AUDITORIA.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C84A6E" w14:textId="0C76869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DC2B23" w14:textId="56D7601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6FBB00" w14:textId="5F59520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65CE4F" w14:textId="79E968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A88856" w14:textId="6091F3F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4FD3793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D11550" w14:textId="215CEE9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2B88E9" w14:textId="6A15D55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302D3C" w14:textId="233D115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CONSULTORIA PARA PROGRAMA DE INTEGRIDADE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44216D" w14:textId="1424D35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IMPLANTAÇÃO DE CANAL DE DENÚNCIAS E AÇÕES DE ÉTICA.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C32923" w14:textId="5142D6C3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0E1C0E" w14:textId="4EDD7D4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56EDC5" w14:textId="4110B0E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EC909B" w14:textId="1C787E1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7475AF" w14:textId="575D50D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1122438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8895BF" w14:textId="76DCAC9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E59DF9" w14:textId="51E1B28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EA2E47" w14:textId="3368F7A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LICENÇAS DE CONTROLE INTERNO – ASPEC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FE24F1" w14:textId="1D9C38D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HABILITAÇÃO DE MÓDULOS DE AUDITORIA E CONTROLE INTERNO.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DC38E0" w14:textId="0714FA9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7E9EA6" w14:textId="006EB98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9925C3" w14:textId="088A9A8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4A936A" w14:textId="5C09787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0620BA" w14:textId="787F512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185CAC0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7A45DD" w14:textId="2B4085C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569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D70035" w14:textId="7453C9F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2FD1B0" w14:textId="0E9FE5B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AR-CONDICIONADO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8C1E03" w14:textId="6B29BF9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EQUIPAMENTOS DE CLIMATIZAÇÃO DA CONTROLADORIA.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68211A" w14:textId="348E761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CA84E9" w14:textId="578D14F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R$ 4.560,00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59CDC4" w14:textId="4EDE721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37B0FE" w14:textId="79B88F9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8DE37C" w14:textId="3498767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20527CA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17B323" w14:textId="10D4384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401A63" w14:textId="43D651C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41052F" w14:textId="253F1B9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PUBLICIDADE LEGAL – RELATÓRIOS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709EE9" w14:textId="3FE26D4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PUBLICAÇÃO DE RELATÓRIOS DE AUDITORIA E ATOS NORMATIVOS.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8D2B62" w14:textId="431E6E3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C6272A" w14:textId="17AE4CB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D96AED" w14:textId="0E159F8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E7B274" w14:textId="2BAC737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B5FA5C" w14:textId="5AB023A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106008C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23727B" w14:textId="6C18F80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EBB4C5" w14:textId="1C417FA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82CC79" w14:textId="465CE5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DE EXPEDIENTE E ARQUIVOS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EB0ECD" w14:textId="4FC3C44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ARQUIVÍSTICOS PARA PROCESSOS DE AUDITORIA.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A3CE4D" w14:textId="440E451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2E352B" w14:textId="53FE966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BA7A41" w14:textId="5953E94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F0DBF6" w14:textId="4E8F2EE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337017" w14:textId="1928CAA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CONTROLADORIA GERAL DO MUNICÍPIO</w:t>
            </w:r>
          </w:p>
        </w:tc>
      </w:tr>
      <w:tr w:rsidR="00F20FBE" w:rsidRPr="00AD2BF1" w14:paraId="35D1682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8B9D88" w14:textId="7092B54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27484B" w14:textId="06DAA10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0D2F94" w14:textId="5D5A9C5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DE COMUNICAÇÃO INSTITUCIONAL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E6FB6F" w14:textId="3C1DDD7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PLANEJAMENTO E EXECUÇÃO DA COMUNICAÇÃO INSTITUCIONAL DO GOVERNO.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48B3C7" w14:textId="43B335A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25CD0E" w14:textId="5068D23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R$ 270.000,00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388448" w14:textId="59AECD0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376ABD" w14:textId="7C1A728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06B16C" w14:textId="45E9D17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6FA35CA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508619" w14:textId="5B86276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3553F6" w14:textId="0405B71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E2C6FB" w14:textId="416762C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DE MATERIAIS GRÁFICOS INSTITUCIONAIS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F85105" w14:textId="386A60E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CRIAÇÃO E IMPRESSÃO DE MATERIAIS PARA EVENTOS E AÇÕES OFICIAIS.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48EB62" w14:textId="42CBB3A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7ADBC8" w14:textId="5066D5E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4E3E94" w14:textId="12B6793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C39312" w14:textId="1B61CC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EE1B8A" w14:textId="5B2232D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093BA4D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436988" w14:textId="1A498FC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574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346D48" w14:textId="1409FAD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514C0E" w14:textId="3CE7691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REGISTRO AUDIOVISUAL DE EVENTOS OFICIAIS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DF9A50" w14:textId="3F91A9F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COBERTURA FOTOGRÁFICA E AUDIOVISUAL DE SOLENIDADES E ATOS OFICIAIS.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2FD81D" w14:textId="797B54E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829D57" w14:textId="26E405E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DACD0D" w14:textId="79A152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F93946" w14:textId="3C56EFD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170C32" w14:textId="7EBE945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29DA520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E8A2E5" w14:textId="0D7B557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BE0D59" w14:textId="7263CC6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12E73A" w14:textId="52D97F8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ORGANIZAÇÃO E APOIO LOGÍSTICO A EVENTOS OFICIAIS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3D5205" w14:textId="21280A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MONTAGEM DE INFRAESTRUTURA PARA SOLENIDADES E INAUGURAÇÕES.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805B44" w14:textId="41A385C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3A0431" w14:textId="3C1A28A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BF8006" w14:textId="298F2D5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9F572B" w14:textId="3D63254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E00987" w14:textId="7F6D55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2318B00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51F52D" w14:textId="24389FB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376E8D" w14:textId="46EC794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9901B3" w14:textId="6F462C4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CONSULTORIA EM COMUNICAÇÃO DE GOVERNO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E2E7C5" w14:textId="4F9640C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ESTRATÉGICO EM COMUNICAÇÃO GOVERNAMENTAL E GESTÃO DE CRISES.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E2762A" w14:textId="722CC33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DBFE01" w14:textId="68A5606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AC308C" w14:textId="53A8473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CF4FF1" w14:textId="540FCA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3A854D" w14:textId="1CC6FDA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7B66F19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404F83" w14:textId="660CD91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373DF1" w14:textId="42B74FD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500904" w14:textId="6B0D387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DE EXPEDIENTE E SUPRIMENTOS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76965A" w14:textId="048FD0A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MATERIAIS ADMINISTRATIVOS PARA A EQUIPE EXECUTIVA.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72C180" w14:textId="31DFD24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763E4B" w14:textId="29D1DFB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R$ 3.600,00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408137" w14:textId="1EF287D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A9D6C7" w14:textId="595F485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A141D2" w14:textId="22D9A76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5F8BAEB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465968" w14:textId="68FBF4F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E0B56A" w14:textId="65E93F1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9C53B0" w14:textId="1215F80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MOBILIÁRIO DE ESCRITÓRIO E PEQUENOS EQUIPAMENTOS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4358EA" w14:textId="0D1DD65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MESAS E CADEIRAS ERGONÔMICAS PARA O GABINETE.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B6C88C" w14:textId="2734EE1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387DE6" w14:textId="286D8BF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42AEA2" w14:textId="42A0121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323AAB" w14:textId="766023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018659" w14:textId="01CF3FB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0487300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059A83" w14:textId="4B5E5D8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579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0555F9" w14:textId="27293D9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C02F1D" w14:textId="64730C5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TRANSPORTE EVENTUAL PARA AGENDAS OFICIAIS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DC368A" w14:textId="3BFB31A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TRANSPORTE PARA DESLOCAMENTO DE AUTORIDADES.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251F28" w14:textId="4514BD4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28FEE6" w14:textId="61CA22B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R$ 92.500,00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C78E53" w14:textId="2FB874C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ABFF04" w14:textId="1335235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62EF68" w14:textId="3B9DECD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114F3C8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E600C2" w14:textId="2E40AE9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B7DDDA" w14:textId="75150A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C6EA0E" w14:textId="67240A8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HOSPEDAGEM E ALIMENTAÇÃO PARA AUTORIDADES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0E10A6" w14:textId="752202D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HOSPEDAGEM E COFFEE BREAK PARA VISITAS OFICIAIS.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A189EB" w14:textId="2B8F65E1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34DF81" w14:textId="59E0B6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6F1741" w14:textId="76DDA5A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DBE5B7" w14:textId="0359CB4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0873CC" w14:textId="44DF0BA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2D79C19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9D35A4" w14:textId="78BC601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1F9610" w14:textId="6EBFF1C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CCDA93" w14:textId="2066440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PUBLICIDADE LEGAL – ATOS DO EXECUTIVO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EA0F80" w14:textId="4FF072F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PUBLICAÇÃO DE LEIS E ATOS OFICIAIS DO PODER EXECUTIVO.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6149A9" w14:textId="4BF2708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53C005" w14:textId="602E78A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R$ 41.860,00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FA61AD" w14:textId="62F874E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81E5DE" w14:textId="47B204E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5C3C15" w14:textId="108D69A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6468E75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4A8B7D" w14:textId="616D0E0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D61108" w14:textId="54FB79A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58127B" w14:textId="3E09A37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VEÍCULOS COM MOTORISTA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C9E9D3" w14:textId="20AAA54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DISPONIBILIZAÇÃO DE VEÍCULOS PARA AGENDAS OFICIAIS DA PREFEITA.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1C2822" w14:textId="1184B21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3C6A14" w14:textId="09191D5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BE7748" w14:textId="689D61C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F2BBDB" w14:textId="6702692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1D8AF7" w14:textId="3BF43C9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3B18D97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63DDFA" w14:textId="4CA789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479B3B" w14:textId="250B4F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1B1759" w14:textId="4B4AE86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EQUIPAMENTOS DE INFORMÁTICA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5BA745" w14:textId="50B7E81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ESTAÇÕES DE TRABALHO COM SUPORTE TÉCNICO.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2CD829" w14:textId="02DEF1E1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6D6B6C" w14:textId="1234A36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R$ 41.860,00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BECF7F" w14:textId="1242F4A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2B1CFF" w14:textId="0FD1748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041EA7" w14:textId="4E86B3F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658DB34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F21FF7" w14:textId="1402A06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C13567" w14:textId="774BE05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2A6ED5" w14:textId="79A5B4A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PROTOCOLO E CERIMONIAL PARA VISITAS OFICIAIS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EAC6FC" w14:textId="7162BBA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ORGANIZAÇÃO DE ATOS OFICIAIS, RECEPÇÕES E CERIMONIAL.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E070B5" w14:textId="08FF8E4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50D4AC" w14:textId="46CAA0A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FBD3AD" w14:textId="728E379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F4842B" w14:textId="4165E9E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7F23CF" w14:textId="7F8C2C5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PREFEITA</w:t>
            </w:r>
          </w:p>
        </w:tc>
      </w:tr>
      <w:tr w:rsidR="00F20FBE" w:rsidRPr="00AD2BF1" w14:paraId="54EBB0F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E6E1A1" w14:textId="2EB60B6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6A9F5B" w14:textId="69FF185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700C92" w14:textId="62E5D23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À COMUNICAÇÃO INSTITUCIONAL DA VICE-PREFEITA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9F24D0" w14:textId="3542C4C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COBERTURA DE EVENTOS E REGISTROS EM REDES SOCIAIS.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542F5B" w14:textId="4906ECB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A99033" w14:textId="5097CF5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R$ 69.000,00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0DBBB6" w14:textId="4294FE0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E6FE06" w14:textId="3B6DCBC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ABFBE8" w14:textId="0F896A1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60A699A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3A2ACD" w14:textId="5A0DD1D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88D7B0" w14:textId="0C4E4EA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C72CEB" w14:textId="5586EC5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LOGÍSTICO E INFRAESTRUTURA PARA REUNIÕES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12ECC5" w14:textId="11CD091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ESTRUTURA BÁSICA PARA REUNIÕES COMUNITÁRIAS.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11FA49" w14:textId="77D88BD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BBAF9D" w14:textId="2CC52D0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4D05DB" w14:textId="5384068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E68B15" w14:textId="663B930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728D61" w14:textId="56133DB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22C761A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33B95E" w14:textId="5E98B61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5B274F" w14:textId="07F74A6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FFEB92" w14:textId="3CD6C0B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MATERIAIS DE EXPEDIENTE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FD3321" w14:textId="6D0C0BD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PAPELARIA E MATERIAIS BÁSICOS PARA ROTINA DO GABINETE.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9F52D4" w14:textId="4F85241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3960B0" w14:textId="5C4FA0B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R$ 1.350,00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3F1955" w14:textId="6103815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BB79BE" w14:textId="46526AD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3A39C8" w14:textId="62E4E39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7FB4D68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13386C" w14:textId="06BDE2C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68650C" w14:textId="3836480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F940B9" w14:textId="14A44F8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DE INFORMÁTICA E PERIFÉRICOS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34B7FF" w14:textId="55FE1E1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COMPUTADORES PARA SUPORTE ÀS ATIVIDADES DO GABINETE.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8393B9" w14:textId="23571C1B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C6CAC3" w14:textId="3103BB1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R$ 9.750,00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5DA1A4" w14:textId="18AE45E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0EBB5E" w14:textId="61DE6F9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36ADC2" w14:textId="7C4E617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23B1AFC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08F447" w14:textId="3A072A0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589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8FFC78" w14:textId="25FEBAA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D555AB" w14:textId="3E6F79B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TRANSPORTE EVENTUAL PARA AGENDAS OFICIAIS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44654C" w14:textId="6311C19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DESLOCAMENTOS DA VICE-PREFEITA EM AGENDAS LOCAIS.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EF0F30" w14:textId="63D3D06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26AAF0" w14:textId="27D2C54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R$ 34.500,00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786E77" w14:textId="0812926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328454" w14:textId="36DBE77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0B4DBA" w14:textId="2D756C5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674F870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74AD4D" w14:textId="07DACB5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2966FF" w14:textId="6DD4160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SERVIÇOS DE TERCEIROS –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612094" w14:textId="33D9915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 xml:space="preserve">ORGANIZAÇÃO E REGISTRO DE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REUNIÕES COM ENTIDADES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2B7C60" w14:textId="672D2D3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 xml:space="preserve">REGISTRO FOTOGRÁFICO E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ELABORAÇÃO DE ATAS DE REUNIÕES.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4F2199" w14:textId="49E0F87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C8E9A8" w14:textId="3EC0B1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R$ 27.000,00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B8D4A1" w14:textId="7850FEA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C21568" w14:textId="6455BDD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BC066E" w14:textId="5DAF880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4964F0A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6803E4" w14:textId="609253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6A15E6" w14:textId="3DBE8CD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D6F636" w14:textId="62DE4E3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DE MATERIAIS INFORMATIVOS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B077C4" w14:textId="32D1F79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CRIAÇÃO DE FOLDERS E CARTAZES PARA PROGRAMAS SOCIAIS.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EF87AC" w14:textId="29CEEB51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4B9C9" w14:textId="35C6C6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C827DD" w14:textId="1A72A96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AE2CF0" w14:textId="54031C3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FEE35B" w14:textId="24FB6BB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28803F8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76411C" w14:textId="37BBCD5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AC9F45" w14:textId="6A269B3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66FA92" w14:textId="25768C3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DA EQUIPE DE PROTOCOLO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A7B172" w14:textId="60996F5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TREINAMENTOS EM CERIMONIAL PARA ASSESSORIA DA VICE-PREFEITA.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4F2661" w14:textId="1255A96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80010D" w14:textId="5F45FB8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R$ 3.400,00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B510D7" w14:textId="278DA01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53B5AA" w14:textId="5A2739F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6CFF06" w14:textId="4B5EA48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1505624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C8D992" w14:textId="06070F0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4FBD6F" w14:textId="2A4EB2F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232DDB" w14:textId="0AB07C9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MOBILIÁRIO DE ESCRITÓRIO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A2FEED" w14:textId="6B5339B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MESAS E ESTANTES PARA USO INTERNO DO GABINETE.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1AB82B" w14:textId="63C0C58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181D04" w14:textId="76475E1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R$ 5.300,00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1E02AA" w14:textId="45640E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58EFED" w14:textId="08BA31F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F92B77" w14:textId="182D9B3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11DB0DA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49D1BB" w14:textId="3C52A61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FFB53F" w14:textId="7CB4E03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D90235" w14:textId="24C37A8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VEÍCULOS (ATA DE REGISTRO)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36A0AB" w14:textId="414B50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UTILIZAÇÃO DE ATA EXISTENTE PARA AGENDAS DA VICE-PREFEITA.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BE8BDF" w14:textId="23D36CB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08DC5A" w14:textId="10E3DE3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R$ 63.000,00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FA49BA" w14:textId="35FEAF0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EB471A" w14:textId="5310331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1384D1" w14:textId="21740E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38C4787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7D3721" w14:textId="2422676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B8E1A6" w14:textId="603FC0E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B59677" w14:textId="72EF96C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EQUIPAMENTOS DE INFORMÁTICA (ATA)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5A2222" w14:textId="606CB60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INCLUSÃO DO GABINETE EM ATA PARA LOCAÇÃO DE EQUIPAMENTOS DE TI.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DC3018" w14:textId="1543347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2DD5F8" w14:textId="35BDF40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R$ 20.930,00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766F5A" w14:textId="1BEA94F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9A8484" w14:textId="69CAEC5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DABE54" w14:textId="4C6598B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0ECCFCB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00A7FC" w14:textId="606D60A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3957E5" w14:textId="32660C6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EDD504" w14:textId="67D76D1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IMPRESSÃO RÁPIDA DE DOCUMENTOS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11D8B7" w14:textId="2019461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IMPRESSÃO DE TIRAGENS PARA ATIVIDADES DO GABINETE.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B3AB4A" w14:textId="3A6373A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BF024F" w14:textId="1EE1E12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C87508" w14:textId="1DEE35F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3E6FB3" w14:textId="4D6FBF1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4FFDEB" w14:textId="3E68EC9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GABINETE DA VICE-PREFEITA</w:t>
            </w:r>
          </w:p>
        </w:tc>
      </w:tr>
      <w:tr w:rsidR="00F20FBE" w:rsidRPr="00AD2BF1" w14:paraId="2A26F51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B6DEEF" w14:textId="55497B9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937620" w14:textId="6E0E7C2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279AD7" w14:textId="5CD4D7E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MATERIAL DE EXPEDIENTE E LIMPEZA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6C158E" w14:textId="04B9639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APLICABILIDADE CONSTANTE PARA ATENDER DEMANDAS DA SOCIEDADE.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83AE59" w14:textId="2E09D3B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C443ED" w14:textId="28365F0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6ED2C3" w14:textId="6A374DC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983962" w14:textId="1C28616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DE6DCD" w14:textId="6216D55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3FE6F57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C2ABE3" w14:textId="2DF0C7B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48DDFD" w14:textId="281A9EA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8E111" w14:textId="22F8727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ÁGUA MINERAL NATURAL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5F35D1" w14:textId="02B29DB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NECESSIDADE DIÁRIA DE CONSUMO DE SERVIDORES E USUÁRIOS.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A06831" w14:textId="71052BF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CA14C4" w14:textId="4445FE4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8B6B81" w14:textId="52386AA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A83EED" w14:textId="430887F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830F18" w14:textId="7F5B6E9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4A8F6C7F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094916" w14:textId="209CBE7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599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45B519" w14:textId="795D99C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414D55" w14:textId="3FBC3BE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COMBUSTÍVEL (CAMOCIM)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409A23" w14:textId="34E656F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O FUNCIONAMENTO DAS AÇÕES DE CONSERVAÇÃO E TRANSPORTE.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65E5B1" w14:textId="35523C3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297AE4" w14:textId="167999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R$ 821.975,00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5C2A28" w14:textId="6ACAD8C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CA3C9D" w14:textId="2BD472C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842515" w14:textId="28ABB07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50C236A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BBA38C" w14:textId="220617C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7E25C6" w14:textId="5A2D25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7BF6C5" w14:textId="6EDDDE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VEÍCULOS (PASSEIO, UTILITÁRIOS, ETC.)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B6B53D" w14:textId="2C97A93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TRANSPORTE DE EQUIPES PARA FISCALIZAÇÃO E MANUTENÇÃO DE ESTRADAS.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53BE8C" w14:textId="55BBB732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C1F573" w14:textId="3ABE638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R$ 600.000,00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F20888" w14:textId="231B8A2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3E1561" w14:textId="10C5796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C7317D" w14:textId="7B342B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0E3274B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D10423" w14:textId="50FCE07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987BFF" w14:textId="02B3EFB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D9B1D7" w14:textId="17DE235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GÊNEROS ALIMENTÍCIOS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885488" w14:textId="7E6A5AE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ABASTECIMENTO PARA EQUIPES EM TRABALHOS OPERACIONAIS E RURAIS.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1FAD91" w14:textId="68FB3CA2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524414" w14:textId="6DBD2C3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0A9A24" w14:textId="66286B7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C856FB" w14:textId="45BE813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BDB76C" w14:textId="40E95F1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7A11E4A0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D1D6EF" w14:textId="1330E98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2F4E24" w14:textId="1133405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D59834" w14:textId="6E061BB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LOCAÇÃO DE COMPUTADORES E IMPRESSORAS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3CEB57" w14:textId="0C6E890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GERENCIAMENTO CENTRALIZADO PARA AGILIZAR PROCESSOS ADMINISTRATIVOS.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1D4A63" w14:textId="2953788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BB9361" w14:textId="6444AD2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11BACA" w14:textId="4508CF7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37CD52" w14:textId="264BFC7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CC98E2" w14:textId="3E1B668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5C0DC627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B35690" w14:textId="552C0AD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0C9E5E" w14:textId="2A5936E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243DA3" w14:textId="47893FF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E HOSPEDAGEM DE E-MAIL INSTITUCIONAL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5D669E" w14:textId="5B6E821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INSTRUMENTO ESSENCIAL DE COMUNICAÇÃO OFICIAL DA GESTÃO.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366B0E" w14:textId="22C68E0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B5BFA4" w14:textId="389DB54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85E253" w14:textId="4D47489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486BA3" w14:textId="4AB7A01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560BC2" w14:textId="4ED4D5A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6673498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7AECBC" w14:textId="725428A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D89A7F" w14:textId="3F51EFC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ABEECE" w14:textId="42A2FF2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ÓLEOS LUBRIFICANTES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F50146" w14:textId="46272DC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ESSENCIAL PARA O FUNCIONAMENTO DE VEÍCULOS E MÁQUINAS.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3E82E4" w14:textId="6E039009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3041F7" w14:textId="35B63F6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R$ 270.000,00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5F721A" w14:textId="5443EE0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A93354" w14:textId="52299C1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22D5DD" w14:textId="2965076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31E16FE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BF5D3B" w14:textId="631D6F6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6873AE" w14:textId="61EBBF6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2AAC7C" w14:textId="205EBDC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PEÇAS GENUÍNAS OU SIMILARES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27D575" w14:textId="26C4DE9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REPOSIÇÃO NECESSÁRIA PARA MANUTENÇÃO DE VEÍCULOS E MÁQUINAS.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34BD21" w14:textId="7E9F670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48435F" w14:textId="712F94F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R$ 470.000,00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4D900A" w14:textId="590D4AD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9BCBA3" w14:textId="48BB1B2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E01DBA" w14:textId="289CD45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5B9312C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41BF9B" w14:textId="371A439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606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60884F" w14:textId="330F870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5A00DC" w14:textId="6B3E831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RECARGA DE GÁS LIQUEFEITO DE PETRÓLEO (GLP) 13KG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DFE0AC" w14:textId="10D5303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FUNCIONAMENTO DAS ATIVIDADES OPERACIONAIS E ADMINISTRATIVAS.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BAFDC7" w14:textId="1DEA9A53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A68639" w14:textId="496BC0B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7804C2" w14:textId="6BFDE4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5B6E55" w14:textId="07DFCE0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A45D11" w14:textId="776E882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58E6442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5088D8" w14:textId="43526C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9E9F8E" w14:textId="3C2D021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5C09AB" w14:textId="7DC0B28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MÁQUINAS E VEÍCULOS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EB9AFF" w14:textId="2C429C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ASSEGURAR SEGURANÇA OPERACIONAL E VIDA ÚTIL DA FROTA MUNICIPAL.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A5F31D" w14:textId="4515B66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6C8E80" w14:textId="74FFB69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R$ 470.000,00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A3C514" w14:textId="5A1A6D2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CC5E6B" w14:textId="6BAAAAC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4EF3A7" w14:textId="060A27D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4F5F02E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9E427C" w14:textId="74C28BF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69345C" w14:textId="621CB78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0A98CB" w14:textId="49A00F5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APOIO TÉCNICO E ADMINISTRATIVO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9488C0" w14:textId="6C2E8CB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EFICIÊNCIA NA EXECUÇÃO DOS SERVIÇOS PÚBLICOS.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4F01E5" w14:textId="293D9AA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08875B" w14:textId="3EF9B3A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D8DBE" w14:textId="5ABF618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738A24" w14:textId="40BEDC5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8751EE" w14:textId="3565BF0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7AD76E1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039C9C" w14:textId="183E157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609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9BEFB9" w14:textId="520B581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48915B" w14:textId="44D06F6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CONTROLE INTERNO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FD215B" w14:textId="11E1F7E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FORTALECER MECANISMOS DE FISCALIZAÇÃO E CONFORMIDADE LEGAL.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F57CF9" w14:textId="7B498E43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C818ED" w14:textId="4AFE7A8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7105FA" w14:textId="40CDC58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FF2568" w14:textId="4517FC9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4ADB9A" w14:textId="51A0D76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08E6DD4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AD130D" w14:textId="00CF7A1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C08EC5" w14:textId="475BCD2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320C7C" w14:textId="13D4395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TÉCNICOS ESPECIALIZADOS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15C09F" w14:textId="62B8BEC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ATENDER DEMANDAS ESPECÍFICAS QUE EXIGEM CONHECIMENTO TÉCNICO.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8B69DC" w14:textId="69BE0FD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68C515" w14:textId="256430C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5D9E41" w14:textId="2DAA8DE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8D058B" w14:textId="1B796D1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1A8ED9" w14:textId="5C6CA73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058C104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3C24BD" w14:textId="09FC9A1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5A3184" w14:textId="4AC21C2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2A5A09" w14:textId="7B49412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LAVAGEM DE VEÍCULOS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CCF73E" w14:textId="7C64CCC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DA FROTA EM CONDIÇÕES ADEQUADAS DE CONSERVAÇÃO.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35D5A0" w14:textId="0BD4313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511545" w14:textId="7C6EC03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A9D01B" w14:textId="3F1D343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A1860F" w14:textId="64678F4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A0B6A7" w14:textId="5F8A025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62AF068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B36ED3" w14:textId="15FA09A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AF5266" w14:textId="0D7D011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F8D0F2" w14:textId="1EBD1B2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MATERIAIS DE CONSTRUÇÃO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74AF1A" w14:textId="7D111B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ATENDER DEMANDAS DE MANUTENÇÃO, REFORMA E OBRAS PÚBLICAS.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6E5475" w14:textId="7F8929F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AAE870" w14:textId="3F2FC0F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R$ 306.000,00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A40C04" w14:textId="2ED2DB9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6DF50F" w14:textId="6248EAD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5F00D1" w14:textId="3E3AFD9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42F49B9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F0B2E2" w14:textId="2621B48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0B73D8" w14:textId="0F245EC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682D76" w14:textId="26268F1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CONTRATAÇÃO DE EMPRESA PARA COLETA DE LIXO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A4FBC8" w14:textId="5929630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LIMPEZA URBANA DA SEDE E DOS DISTRITOS MUNICIPAIS.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5C017F" w14:textId="773401A6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B236CF" w14:textId="1D13104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R$ 7.000.000,00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ED7C97" w14:textId="1812740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D17B15" w14:textId="3D0C8C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6BA062" w14:textId="550F234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7D3FAF1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8D3016" w14:textId="020BB3A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7A9E60" w14:textId="658A83D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1A8F4E" w14:textId="75407D4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DA ILUMINAÇÃO PÚBLICA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F899A5" w14:textId="5F9975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CONTÍNUA DO PARQUE DE ILUMINAÇÃO PÚBLICA MUNICIPAL.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2B47F4" w14:textId="53A30B5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741C9B" w14:textId="1BD9572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7A2C4B" w14:textId="048F39E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02141D" w14:textId="010DFEE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CA8AE8" w14:textId="1A75F76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4704059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8A4A60" w14:textId="667E499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540011" w14:textId="66A1807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ENGENHARIA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93790C" w14:textId="4456E5A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AMPLIAÇÃO DO PARQUE DE ILUMINAÇÃO PÚBLICA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97A3BD" w14:textId="5D99956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ACOMPANHAR O CRESCIMENTO DA NECESSIDADE DE ILUMINAÇÃO DO MUNICÍPIO.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717674" w14:textId="649CD3C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DA3673" w14:textId="63F5C63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67D2B6" w14:textId="68D3832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0B708C" w14:textId="523615F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E9A24C" w14:textId="7CC81A2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SEC. DE CONSERVAÇÃO E SERVIÇOS PÚBLICOS</w:t>
            </w:r>
          </w:p>
        </w:tc>
      </w:tr>
      <w:tr w:rsidR="00F20FBE" w:rsidRPr="00AD2BF1" w14:paraId="3DFEE87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D25BE9" w14:textId="7932F20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1CF965" w14:textId="0F8876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988C5B" w14:textId="14DE8FA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ARTÍSTICA – CARNAVAL 2026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4D51C8" w14:textId="5B9BC2A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ORGANIZAÇÃO COMPLETA DO EVENTO (PALCOS, SOM, SEGURANÇA, INFRAESTRUTURA).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472D82" w14:textId="5AF5BE5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A9DBD9" w14:textId="2FD1CA3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63E4FB" w14:textId="5EF8BBD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54402A" w14:textId="3D204ED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2E299B" w14:textId="3DBA5C7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0EC937D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C63475" w14:textId="51C27F1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D74AC4" w14:textId="667531A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5C0803" w14:textId="7AB234B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FESTIVAL DE QUADRILHAS JUNINAS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AC2785" w14:textId="4983FDE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INFRAESTRUTURA PARA ATÉ 50 QUADRILHAS, ARENAS, SOM E TRANSMISSÃO.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74D749" w14:textId="5521C7D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73C750" w14:textId="2B113EC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R$ 4.000.000,00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B21FF5" w14:textId="40C5B32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80AFF5" w14:textId="03E0CB7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EAF516" w14:textId="170FA65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0F8319B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4408F2" w14:textId="054557D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17E1A3" w14:textId="483BE9C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380D20" w14:textId="320DECC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FESTIVAL DE VIOLEIROS E CULTURA POPULAR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5C461D" w14:textId="1595D4D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FESTIVAL COM PALCOS SIMULTÂNEOS, LOGÍSTICA PARA 120 ARTISTAS.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FA96F0" w14:textId="1390F46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7D3BD8" w14:textId="62C8CC3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R$ 280.000,00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6DB253" w14:textId="200A6C7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5EE083" w14:textId="70A9C84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D7CA92" w14:textId="53B8AB3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572F198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4DFFA2" w14:textId="48E1E0B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619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54BBAC" w14:textId="120A3A7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B09CCF" w14:textId="2516767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DA BANDA MUNICIPAL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7C9D8B" w14:textId="15CBEE1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INSTRUMENTOS DE SOPRO, PERCUSSÃO E SUBSTITUIÇÃO DE PEÇAS.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B4D082" w14:textId="1F334F6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B00488" w14:textId="37334CF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R$ 216.000,00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AAD89A" w14:textId="41EA1B5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448E3F" w14:textId="68D82B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11DBEE" w14:textId="39D2880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03C2D48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CEA681" w14:textId="36D93CA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620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D667A7" w14:textId="07095B0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531B66" w14:textId="221DF34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CURSOS DE ARTES VISUAIS E PINTURA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4F1EEE" w14:textId="334E86E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DE MATERIAIS ARTÍSTICOS E ESTRUTURA FORMATIVA.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624223" w14:textId="6933B569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9022F7" w14:textId="68972F0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9A26F0" w14:textId="60DCF50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D48A6B" w14:textId="5EA817C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CF24C7" w14:textId="78C6BAE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57AD95F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29B92E" w14:textId="6B24CDA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B1CA31" w14:textId="2253464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A68149" w14:textId="3706CA0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SALÃO DE ARTES PLÁSTICAS DE CAMOCIM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BA8BF0" w14:textId="0BE2C2C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EXPOSIÇÃO DE OBRAS, PREMIAÇÃO, CATÁLOGO DIGITAL E MONTAGEM.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97356D" w14:textId="05AD3F0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E97C21" w14:textId="25D935B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4BCD30" w14:textId="14A38A0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0B840D" w14:textId="688992C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D5C9DA" w14:textId="581D78C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31D796EE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8AF0ED" w14:textId="5E595AB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49A803" w14:textId="1D35CD3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BF54EF" w14:textId="224B9EE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SONORIZAÇÃO E ILUMINAÇÃO TEATRAL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2A0022" w14:textId="323E0F4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PROFISSIONAIS PARA ESPETÁCULOS E EVENTOS DIVERSOS.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53F1BD" w14:textId="752D6DE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6DD440" w14:textId="381FACF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R$ 240.000,00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746701" w14:textId="591CA27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A05D58" w14:textId="2590AD8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29B37D" w14:textId="625942B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528101F1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5CA35D" w14:textId="27BA90C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F3FB62" w14:textId="6763650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FF94DA" w14:textId="13BAAF0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FIGURINOS E CENOGRAFIA CULTURAL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FE3626" w14:textId="5CF0A5D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CRIAÇÃO E MANUTENÇÃO DE FIGURINOS PARA GRUPOS E EVENTOS.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05088" w14:textId="5945F22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CE4DA4" w14:textId="08D9847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R$ 264.000,00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857D6C" w14:textId="2C80528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2960D8" w14:textId="6440346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74F251" w14:textId="2DB038B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13E4974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495922" w14:textId="50891B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ED37E7" w14:textId="01E457B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868EDB" w14:textId="0B043A8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TRANSMISSÃO AO VIVO DE EVENTOS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233DA6" w14:textId="4D02EF2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TRANSMISSÃO PROFISSIONAL PARA REDES SOCIAIS E CANAIS OFICIAIS.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00FE31" w14:textId="337143A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24856C" w14:textId="6D0BB68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R$ 280.000,00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1F8874" w14:textId="19F2A77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C2ACAB" w14:textId="7AE8ECE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6716DB" w14:textId="77875E3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72B3DB3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9CC1BD" w14:textId="0FED1BD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C157CF" w14:textId="0AEBBB1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528C79" w14:textId="751D730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INSTRUÇÃO MUSICAL – BANDA MUNICIPAL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E3C37D" w14:textId="7DDC7FB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REGÊNCIA E INSTRUÇÃO TÉCNICA PARA O CORPO MUSICAL MUNICIPAL.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CF81D4" w14:textId="1BF6894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B47FAC" w14:textId="4F4FACA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R$ 180.000,00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92EBA2" w14:textId="38A221A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669353" w14:textId="545799C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2E9918" w14:textId="0C0A905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60E17A4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FCAE5D" w14:textId="657BE18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BA16DB" w14:textId="27AD798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0B86C7" w14:textId="3E0FF83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PUBLICIDADE LEGAL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3E7B7A" w14:textId="3B9D5D8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PUBLICAÇÃO DE EDITAIS E EXTRATOS CONTRATUAIS CULTURAIS.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13C279" w14:textId="462A834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187CEB" w14:textId="2E77408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R$ 57.750,00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7CF87E" w14:textId="128E57B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55F1A8" w14:textId="6AC13C7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24ABD8" w14:textId="5697485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3F38EFC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D1C515" w14:textId="5CBD542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82B928" w14:textId="409ABAC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05F732" w14:textId="77D4803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E CONSULTORIA CONTÁBIL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E8ED76" w14:textId="2DBA9B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TÉCNICO PARA EXECUÇÃO ORÇAMENTÁRIA DA CULTURA.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EABFD5" w14:textId="277E4F13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CDFA6F" w14:textId="254B70E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R$ 34.800,00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0D6D08" w14:textId="212FF63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1CBDB8" w14:textId="219D742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A738C0" w14:textId="7BFFE52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1E4835EB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C9A2F0" w14:textId="527CCE3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7C8F88" w14:textId="4C6AABD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9B0CAE" w14:textId="2001B5E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BLUSAS PARA IDENTIFICAÇÃO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423280" w14:textId="04EAF0C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IDENTIFICAÇÃO VISUAL E SEGURANÇA DAS EQUIPES NOS EVENTOS.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981052" w14:textId="76B9C7D9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B6FFFD" w14:textId="3713587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R$ 176,00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8783D3" w14:textId="751CF95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D8F351" w14:textId="6775FA0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FB5713" w14:textId="0B74256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658D6BE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C1CFBE" w14:textId="43DF5F4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629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4B832B" w14:textId="7C4F36D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F3C59C" w14:textId="66B8A09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REGATA DE CANOAS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F0EC55" w14:textId="2C6E4B9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PREMIAÇÃO, INFRAESTRUTURA, SEGURANÇA E IDENTIFICAÇÃO DOS PARTICIPANTES.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A7399D" w14:textId="159C355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5A39D8" w14:textId="405D422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69C60C" w14:textId="2193EDE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DF8524" w14:textId="06F52B5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037431" w14:textId="5FD2A0B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799A71F2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268B1E" w14:textId="7FA407D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B3DBEF" w14:textId="6A5125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093816" w14:textId="2B56617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CONCURSO DE FANFARRAS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B9A326" w14:textId="39AAC0F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INFRAESTRUTURA TEMPORÁRIA, APOIO LOGÍSTICO E SONORIZAÇÃO.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B4A5BA" w14:textId="0C8B869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467789" w14:textId="7670BE4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R$ 36.950,00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6487A1" w14:textId="56E6C53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B4028D" w14:textId="2AAD3D4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D2DDFA" w14:textId="4DAA77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3DD6EC9D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87966D" w14:textId="4DCA24A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A2A14C" w14:textId="74F76E2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12C84F" w14:textId="3C4058F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MOSTRA DOS VALORES E ARTE AFRO-BRASILEIRA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9B6786" w14:textId="3A6B25B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INFRAESTRUTURA TEMPORÁRIA E FOMENTO À CULTURA POPULAR.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DF5DF0" w14:textId="0E59809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23AD5C" w14:textId="486E899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BE6EDA" w14:textId="0F61ABA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AF5F29" w14:textId="04D04F1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E28A0C" w14:textId="39549B0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5102B73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DDF9AF" w14:textId="1D8D451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C09899" w14:textId="04B1B12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AB003E" w14:textId="3C9BF6B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NATAL DE PAZ ENCANTADO (RECITAL)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35427C" w14:textId="4C38C8B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CENOGRAFIA, ILUMINAÇÃO NATALINA E DECORAÇÃO DE ESPAÇO PÚBLICO.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446178" w14:textId="6DB44BC9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5C0AF0" w14:textId="4219A4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R$ 85.000,00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1C8AEE" w14:textId="2F7E480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QUARTO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0A9C1C" w14:textId="4FC96E2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BAIXO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13BB3C" w14:textId="3CB4373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0203D90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E8E0BC" w14:textId="7A7CD63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02476B" w14:textId="6BCB4EC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7A9368" w14:textId="4C36ECF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CONFERÊNCIA MUNICIPAL DA CULTURA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5FE2F" w14:textId="6644BF2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ORGANIZAÇÃO DE EVENTO, ALIMENTAÇÃO E CONTRATAÇÃO DE PALESTRANTES.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A52D03" w14:textId="0F1752C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BCA110" w14:textId="1E3523E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7B958A" w14:textId="2D20496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24A7D9" w14:textId="5BEE56A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480C11" w14:textId="6C311D4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5DC48419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49E913" w14:textId="09463E1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7F7842" w14:textId="5F86194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356DA4" w14:textId="47F1CE8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IMPLANTAÇÃO DO SISTEMA MAPA CULTURAL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BC1B79" w14:textId="1BDAED0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CUSTOMIZAÇÃO DO SISTEMA E CAPACITAÇÃO DE USUÁRIOS.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76C434" w14:textId="1BC13E6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51D12A" w14:textId="43D6517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D1FCAA" w14:textId="37AE630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D6FFBE" w14:textId="69706B5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1DEAC5" w14:textId="17F69E2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0CAF58B8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73739A" w14:textId="34D7C83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635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26DB5F" w14:textId="3C13D3C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BAB216" w14:textId="657B3AC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FESTIVIDADES DE IEMANJÁ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4EE961" w14:textId="29400FC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CULTURAL, LOGÍSTICA E ORNAMENTAÇÃO SIMBÓLICA.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5C23F4" w14:textId="699A0B12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DC08D5" w14:textId="092C05B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R$ 32.000,00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4B87E8" w14:textId="780FAF3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A98F6C" w14:textId="0D5B8C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EFE84C" w14:textId="7F5D174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3E919813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9FAD16" w14:textId="2451775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C00859" w14:textId="68ABEEE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0D12A1" w14:textId="493E886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VIAGENS TÉCNICAS E CAPACITAÇÃO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906B39" w14:textId="530ECD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HOSPEDAGEM, DIÁRIAS E INSCRIÇÃO EM CURSOS E SEMINÁRIOS.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6E6784" w14:textId="1B860CC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85E588" w14:textId="72F4EBE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R$ 21.000,00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C35D30" w14:textId="7172C95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DAB88D" w14:textId="2FF0EA4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E6E951" w14:textId="1F043D1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74ED2214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819E0F" w14:textId="2FD1854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997ED6" w14:textId="23EE073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A3CC54" w14:textId="384C1DA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FEIRA CAMOCIM DE ARTESANATO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E2A4A2" w14:textId="0D79BF4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PRODUÇÃO, ORGANIZAÇÃO E INFRAESTRUTURA TÉCNICA DA FEIRA.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D2A6E7" w14:textId="53531342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59D3C6" w14:textId="22425DD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R$ 132.000,00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1DFCF6" w14:textId="6F6D492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7E65C0" w14:textId="054EA64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123E4F" w14:textId="01C9973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7976DF1A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77421A" w14:textId="09DC252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2FB370" w14:textId="1B9CE24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03C147" w14:textId="0AF2F9A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FESTA DE SÃO PEDRO (REGATA)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1AA8B8" w14:textId="796435D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CULTURAL, ATRAÇÕES E ORNAMENTAÇÃO TEMÁTICA.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C77235" w14:textId="442A7B9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755384" w14:textId="4535754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R$ 42.000,00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11B6E2" w14:textId="79EB72D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A1E454" w14:textId="2DDEBBC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C13764" w14:textId="6A07518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21F098E5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7E6601" w14:textId="32523FA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639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1BDE3F" w14:textId="263BA94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2A0554" w14:textId="16C4136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EQUIPAMENTOS PERMANENTES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1B6925" w14:textId="1CED075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MICROFONES, CAIXAS DE SOM, PROJETORES E ACESSÓRIOS.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9D6D36" w14:textId="0AA592C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737002" w14:textId="235D0A1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R$ 95.000,00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9CD836" w14:textId="01EBD95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1F8780" w14:textId="6B452E7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9E2B50" w14:textId="2807C98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3CF2CBBC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F87A12" w14:textId="62D1D04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640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6FD3E3" w14:textId="1861A2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209304" w14:textId="509F2DE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E SUPORTE TÉCNICO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B4DB58" w14:textId="64A5807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ASSISTÊNCIA TÉCNICA, INSTALAÇÃO E MANUTENÇÃO DE EQUIPAMENTOS.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4F7F1C" w14:textId="73607469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CC1B3C" w14:textId="38FDF85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R$ 102.000,00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3D79E8" w14:textId="56BCA2B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7A7A18" w14:textId="08AC32E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AAC922" w14:textId="50BA5C3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269E9A66" w14:textId="77777777" w:rsidTr="00CE5D45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A4A5B5" w14:textId="0A03C6C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641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75DC5A" w14:textId="0231D96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–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937377" w14:textId="3937B54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QUADRILHÃO (FESTIVIDADES E ENCONTROS)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C15EFF" w14:textId="0067116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CULTURAL, GRUPOS ARTÍSTICOS E APOIO OPERACIONAL.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660A0A" w14:textId="103C0EC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9C24AE" w14:textId="3377FC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  <w:t>R$ 180.000,00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381B93" w14:textId="0C9B883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86B3B0" w14:textId="151B31F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A84652" w14:textId="008CDDF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DE CULTURA</w:t>
            </w:r>
          </w:p>
        </w:tc>
      </w:tr>
      <w:tr w:rsidR="00F20FBE" w:rsidRPr="00AD2BF1" w14:paraId="102A0E25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F1F407" w14:textId="35B97167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  <w:lang w:val="pt-BR"/>
              </w:rPr>
            </w:pPr>
            <w:r w:rsidRPr="00AD2BF1">
              <w:rPr>
                <w:rFonts w:cstheme="minorHAnsi"/>
                <w:sz w:val="14"/>
                <w:szCs w:val="14"/>
              </w:rPr>
              <w:t>642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2B6778" w14:textId="26BBA75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2D1F8A" w14:textId="670100F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ABASTECIMENTO DA SEDE PARA HIDRATAÇÃO DE EQUIPE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1FCCC6" w14:textId="0197678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GARANTIR O FORNECIMENTO DE ÁGUA POTÁVEL PARA SERVIDORES E PÚBLICO DA AUTARQUIA.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FF8107" w14:textId="7D6E44A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05ACC1" w14:textId="29A889B0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R$ 336,00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C13F54" w14:textId="24A0C6B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A763D6" w14:textId="0911DC1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ADFF5A" w14:textId="02CAE9B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0A3E0B76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6D4AE1" w14:textId="0D429344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643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DE5E5F" w14:textId="6480420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D74B0A" w14:textId="4BE87F1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FORNECIMENTO EM EVENTOS AMBIENTAIS PARA PÚBLICO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668105" w14:textId="539C4EC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INFRAESTRUTURA E INSUMOS PARA ATENDIMENTO AO PÚBLICO EM AÇÕES EXTERNAS.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70741B" w14:textId="674F239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232119" w14:textId="3A44828F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B9AE7F" w14:textId="5B1E7F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6825FE" w14:textId="0D360F8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862B75" w14:textId="2DBEB5B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1105BB88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F3B170" w14:textId="131D6B80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644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EB0867" w14:textId="079F345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AE34C7" w14:textId="71FB147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COMBUSTÍVEL PARA FISCALIZAÇÕES E LOGÍSTICA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2B9C91" w14:textId="3EC7590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SUPRIMENTO DE COMBUSTÍVEL PARA DESLOCAMENTOS E FISCALIZAÇÕES AMBIENTAIS.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22648F" w14:textId="51EC65F4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787B6A" w14:textId="4D9D3FAE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R$ 16.500,00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239DED" w14:textId="464F2BE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6E66CA" w14:textId="6DFEF42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6A171E" w14:textId="084F008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55776956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388297" w14:textId="425310D3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645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F6A110" w14:textId="21FEF40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8DC438" w14:textId="5CF9169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BOTIJÃO DE 13KG PARA COZINHA DA SEDE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AD7747" w14:textId="2828A60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INSUMOS DE COPA E COZINHA PARA MANUTENÇÃO DAS ATIVIDADES DIÁRIAS.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C5BDF4" w14:textId="05F82F7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150757" w14:textId="6E516EF3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R$ 240,00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C77C4F" w14:textId="1C288C2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F8A52A" w14:textId="68E95F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E4F427" w14:textId="59D4385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05F16966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9CB37B" w14:textId="6C04A596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646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9E3D04" w14:textId="5C519DA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97994C" w14:textId="7A50619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IMPRESSÕES ADMINISTRATIVAS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E0C017" w14:textId="184481B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SUPRIMENTO DE MATERIAIS ADMINISTRATIVOS E DE ESCRITÓRIO NECESSÁRIOS À ROTINA.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361723" w14:textId="1C0D6CA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2258F4" w14:textId="27F6BB5C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R$ 75,00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BB6E2A" w14:textId="73D81BD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7E4641" w14:textId="5C10CB6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5A1556" w14:textId="3D81969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6F23C4B6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88471F" w14:textId="12A9087B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647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1D4F7F" w14:textId="7C97D2E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7F8FE2" w14:textId="3DF4A68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IMPRESSÕES DE CONVITES E MATERIAIS ESPECIAIS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BF9548" w14:textId="52CDCD9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PRODUÇÃO DE MATERIAL DE DIVULGAÇÃO OFICIAL PARA EVENTOS INSTITUCIONAIS.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CEF698" w14:textId="34F3C72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D726C5" w14:textId="79C27CA3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R$ 70,00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F72FA6" w14:textId="39FA65F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EBFC93" w14:textId="0B5807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456440" w14:textId="2F7B729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708C1D8D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DACA84" w14:textId="00D398A1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648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98243C" w14:textId="336EED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B2FC6C" w14:textId="15C1935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SUSTENTÁVEIS PARA AÇÕES AMBIENTAIS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8A80EB" w14:textId="6959519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INSUMOS ECOLÓGICOS E RECICLADOS PARA ATIVIDADES EDUCATIVAS.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808E5D" w14:textId="5A93F97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E25B34" w14:textId="4A2885AE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R$ 84,00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D1B66E" w14:textId="1D0C39C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5059F3" w14:textId="4B333E4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979DC3" w14:textId="2DE863E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08946E17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3A4DEE" w14:textId="311FB85B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649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CCA349" w14:textId="09B9E1C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A1233B" w14:textId="5C26D55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ADMINISTRATIVO (CANETAS, PASTAS, ETC.)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D13DB6" w14:textId="2E56D7F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SUPRIMENTO DE MATERIAIS DE ESCRITÓRIO PARA A CONTINUIDADE DOS SERVIÇOS.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396090" w14:textId="3C09A82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3A2816" w14:textId="34F751BA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20C18A" w14:textId="1DCFB90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AD9409" w14:textId="07E9B13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15135C" w14:textId="474E36B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7C7D7F97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45B3D7" w14:textId="27D32345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1100E5" w14:textId="22F168A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5C1719" w14:textId="41249BD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LIMPEZA PREDIAL (DETERGENTES, DESINFETANTES, ETC.)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EF05FB" w14:textId="271D9D0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DAS CONDIÇÕES DE HIGIENE E CONSERVAÇÃO DAS DEPENDÊNCIAS DA SEDE.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C5373E" w14:textId="7FAB3806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E4FCD2" w14:textId="627F35D3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C3E013" w14:textId="61468F5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78264C" w14:textId="2B4163E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6212F0" w14:textId="1E96E0F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6D0116B2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98B98D" w14:textId="24B8B3B5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132D70" w14:textId="71566EC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C30C02" w14:textId="3DD893A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CUMPRIMENTO DE OBRIGAÇÕES E PRESTAÇÃO DE CONTAS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B09F58" w14:textId="4D3B7FF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CUMPRIMENTO DAS NORMAS LEGAIS, DE TRANSPARÊNCIA E DE CONTROLE INTERNO.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DD94C2" w14:textId="6D52448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A0D39B" w14:textId="0C0A1267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E2C830" w14:textId="71A8AA3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269BF9" w14:textId="06A165B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3A84AF" w14:textId="1D41BB6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40146B81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040543" w14:textId="234995BB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4AA239" w14:textId="23F7AE2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3E381B" w14:textId="4BDFC5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INTEGRIDADE ADMINISTRATIVA E AUDITORIA INTERNA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FB1DA7" w14:textId="710483D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GARANTIA DA CONFORMIDADE E CONTROLE DOS ATOS DE GESTÃO DA AUTARQUIA.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AD7233" w14:textId="095B51DF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02E2E5" w14:textId="56FCB20B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C75944" w14:textId="44051B6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B832A9" w14:textId="78C8C39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7C56A2" w14:textId="7DBE229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76465A85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BB7C04" w14:textId="3C91215A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917AF2" w14:textId="182A79E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26796B" w14:textId="2B3E5EF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TÉCNICO À CONFORMIDADE EM LICITAÇÕES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0CE01B" w14:textId="5AF4474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ASSESSORIA ESPECIALIZADA NOS PROCESSOS DE COMPRAS GOVERNAMENTAIS.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FE244D" w14:textId="03A9450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C39C87" w14:textId="025F4359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58B8F1" w14:textId="7D6DCB9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BBBD7B" w14:textId="4903B5E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60FFE8" w14:textId="02412CE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4A47DABD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641940" w14:textId="2F5ED997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299CB8" w14:textId="0B486E7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6E0AF8" w14:textId="5C7260A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AÇÕES DE CAMPO E OPERAÇÕES AMBIENTAIS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A7BAE9" w14:textId="51CEF95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OPERAÇÕES CONTÍNUAS DE MANEJO, VISTORIAS E MONITORAMENTO.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BA6F5C" w14:textId="678825E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4EF9C8" w14:textId="16712F80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R$ 8.640,00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D153EF" w14:textId="72B7D5B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8DCF58" w14:textId="2E66D83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581C71" w14:textId="196583E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3D41C864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A53880" w14:textId="55C68006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758069" w14:textId="44E5239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CC03ED" w14:textId="3BD60B4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AÇÕES OFICIAIS E CAPACITAÇÕES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BF7563" w14:textId="2086BCC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TREINAMENTOS TÉCNICOS E FORMAÇÃO CONTINUADA DA EQUIPE DA AGÊNCIA.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072C15" w14:textId="770A72C8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3308A7" w14:textId="402D783F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R$ 7.500,00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DFE582" w14:textId="3C91C1E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746300" w14:textId="3A8128F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06C860" w14:textId="6681D57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0F04812C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295A42" w14:textId="5D90C0E0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785598" w14:textId="34B9A1E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7863DE" w14:textId="19CEF29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EVENTOS DE FORMAÇÃO AMBIENTAL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9BF63B" w14:textId="2A907E8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REALIZAÇÃO DE FÓRUNS, SEMINÁRIOS E PALESTRAS SOBRE SUSTENTABILIDADE.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42280A" w14:textId="1498B373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06C752" w14:textId="068825C1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R$ 10.500,00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197DC5" w14:textId="6454B69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FA8E09" w14:textId="080C8E8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27D433" w14:textId="1DE6141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6855AF77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58D9EF" w14:textId="77AA1B91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AD6271" w14:textId="5B1B4CE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A660DF" w14:textId="1B30DF5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INCENTIVO A BOAS PRÁTICAS (TROFÉUS)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DEF9FE" w14:textId="25CA2FE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PREMIAÇÃO E HONRARIAS CONCEDIDAS A INICIATIVAS SUSTENTÁVEIS DE DESTAQUE.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295AD8" w14:textId="5D113B0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8EEB95" w14:textId="3CF4F71F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R$ 1.350,00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AF0882C" w14:textId="082AB24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A4E00B" w14:textId="64C496E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33DA98" w14:textId="1E9D672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33095472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108851" w14:textId="4B59CBC4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4A8988" w14:textId="5AE4803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8AF4DA" w14:textId="67FF7CA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RECONHECIMENTO AMBIENTAL (MEDALHAS)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E05637" w14:textId="043E362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CONDECORAÇÕES INSTITUCIONAIS EM EVENTOS DO CALENDÁRIO AMBIENTAL.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58621C" w14:textId="70F7FF7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B895D4" w14:textId="4C736FB6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R$ 900,00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58AEB2" w14:textId="7ED148B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32C3D8" w14:textId="64DCF44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9025DD" w14:textId="178A66B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6B68767C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E81F0A" w14:textId="295F96F8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659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FB8FE3" w14:textId="1416928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CBB55C" w14:textId="6936018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GESTÃO INSTITUCIONAL DE DADOS E COMUNICAÇÃO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F93F40" w14:textId="784E249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DE FERRAMENTAS DE INFORMAÇÃO E CONECTIVIDADE DA AGÊNCIA.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FC2FE7" w14:textId="06A364F0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C6667F" w14:textId="43B70226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56C4BF" w14:textId="7644416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C6861E" w14:textId="0B95218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13DF40" w14:textId="3393020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0016689B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E608B1" w14:textId="5D8D828B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E85506" w14:textId="0036D67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12C882" w14:textId="602340A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FÍSICO (TENDAS, PALCO, SOM) PARA AÇÕES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A2EA7C" w14:textId="5DA7980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INFRAESTRUTURA PARA A REALIZAÇÃO DE EVENTOS OFICIAIS E AÇÕES SOCIOAMBIENTAIS.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0A66EC" w14:textId="290247DC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1B3755" w14:textId="5FD0E852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R$ 36.000,00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26C2A5" w14:textId="3CF1EF3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061D11" w14:textId="73337BD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95E8F2" w14:textId="29C26D76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3BA4AE62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57ED1E" w14:textId="61D19651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308B0F" w14:textId="705AFDF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53699C" w14:textId="08E9911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EXECUÇÃO DE ATIVIDADES ADMINISTRATIVAS (EQUIPAMENTOS)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075121" w14:textId="5D7A759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APARELHOS E FERRAMENTAS PARA SUPORTE OPERACIONAL DAS EQUIPES.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C00F18" w14:textId="224333ED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0FD6B8" w14:textId="6394B0A8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AD4A3A" w14:textId="636B10D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0576CE" w14:textId="19241FB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AB673F" w14:textId="22EE1F5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49B06A5D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E3C822" w14:textId="1EF3EFA0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662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816C8F" w14:textId="198CFC7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2E8A3B" w14:textId="56C2B9C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CUMPRIMENTO DE OBRIGAÇÕES LEGAIS (PUBLICAÇÕES)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79E2EE" w14:textId="56AD00C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VEICULAÇÃO DE ATOS ADMINISTRATIVOS E EDITAIS AMBIENTAIS EM DIÁRIOS OFICIAIS.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03BB12" w14:textId="390EE77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2C8FFD" w14:textId="4AF2155E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R$ 2.400,00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9C8659" w14:textId="2E0F225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DAC8F8" w14:textId="19E0583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5C9442" w14:textId="2433F29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32284339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7C8408" w14:textId="1ED688DA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E1D92E" w14:textId="0AB93D2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55B558" w14:textId="2A364C5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COLETES PARA FISCALIZAÇÃO AMBIENTAL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1ABF93" w14:textId="1FBA383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 DE IDENTIFICAÇÃO VISUAL E SEGURANÇA EM OPERAÇÕES DE CAMPO.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340C46" w14:textId="284283A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C790CD" w14:textId="045794DC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0AEB3A" w14:textId="3DE5FBB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EEF97E" w14:textId="4EA4EF1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E6466B" w14:textId="77ED687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36974BB2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32D479" w14:textId="4B4E398A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0E13F3" w14:textId="51DE295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2043FF" w14:textId="1CE1FD8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UNIFORMIZAÇÃO DA EQUIPE ADMINISTRATIVA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DD44B6" w14:textId="49918F1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VESTUÁRIO PADRONIZADO PARA ATENDIMENTO INSTITUCIONAL NA SEDE.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A1C0FF" w14:textId="177DB8DE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75F066" w14:textId="7CE542B1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R$ 1.980,00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9432FA" w14:textId="637FC49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463F4" w14:textId="2874957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2B7E42" w14:textId="69CE45A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46DAA249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45A1372" w14:textId="577F92EA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A89C69" w14:textId="2EDCCB9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85311F" w14:textId="5D1D6A3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AÇÕES DE CAMPO COM PROTEÇÃO SOLAR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BA6F52" w14:textId="3F14E8D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CONTRATAÇÃO DE SOLUÇÕES OPERACIONAIS DE PROTEÇÃO PARA VISTORIAS LONGAS.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4D5669" w14:textId="592AA166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F8C7C6" w14:textId="0D3157FA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R$ 1.350,00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14B14D" w14:textId="1ED0D9F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E29D8E" w14:textId="1B97408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C32E78" w14:textId="2952BAA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6F0A63CA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82DCD8" w14:textId="680E5CF5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5F0C8F" w14:textId="02DAB08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719C60" w14:textId="6844D32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EPIS DE PROTEÇÃO PARA FISCALIZAÇÕES AMBIENTAIS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88BADC" w14:textId="761414C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DE PROTEÇÃO INDIVIDUAL PARA SEGURANÇA NAS VISTORIAS TÉCNICAS.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75554C" w14:textId="3C641EE1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563A78" w14:textId="05D0D745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R$ 396,00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0E0327" w14:textId="044EB29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9BEF26" w14:textId="1493B21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324192" w14:textId="65CFB89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202952E6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345156" w14:textId="4EAB97FC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212117" w14:textId="1956B15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FF48D2" w14:textId="470BF2C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USO EM CAMPANHAS DE LIMPEZA AMBIENTAL (SACOS)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99757C" w14:textId="3AF4D7B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COLETA E MANEJO DE RESÍDUOS EM MUTIRÕES DE DESPOLUIÇÃO E PROTEÇÃO.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3CDDAE" w14:textId="1C692E06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112890" w14:textId="7D3C2453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R$ 1.100,00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4DF9AD" w14:textId="514E629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7021C3" w14:textId="012412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CC0D5C" w14:textId="6CE85DF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0210BA14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CEB450" w14:textId="1E2C06AE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E85E7F" w14:textId="1AA284F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7DE429" w14:textId="3E6E23C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DIVULGAÇÃO DE AÇÕES EM MÍDIAS DIGITAIS E IMPRESSAS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A6D14F" w14:textId="3566FFE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CAMPANHAS DE COMUNICAÇÃO INFORMATIVA E TRANSPARÊNCIA INSTITUCIONAL.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B8AA6C" w14:textId="3F3A44F5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6EF28F" w14:textId="199F5D01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5C4592" w14:textId="0132B42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E5C1E9" w14:textId="5FF59C4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4CF99C" w14:textId="296A2EB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4E14A5AD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0AE745" w14:textId="661864AA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669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571D2E" w14:textId="4471DBD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0742C2" w14:textId="3113645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IDENTIFICAÇÃO DA EQUIPE EM EVENTOS E AÇÕES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98C62B" w14:textId="7B4927A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CRACHÁS E CREDENCIAIS PARA ORGANIZAÇÃO DE EVENTOS PÚBLICOS.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F75A94" w14:textId="3B79700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5AD361" w14:textId="406A4A56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R$ 216,00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6C147F" w14:textId="068C75D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5B00F6" w14:textId="6C7A304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40B962" w14:textId="698EF5B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30A8DEA7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F15091" w14:textId="74A08D99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ACB8D2" w14:textId="49097CF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3B2A94" w14:textId="5E403D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IDENTIFICAÇÃO ESTRATÉGICA EM AÇÕES AMBIENTAIS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DD44E3" w14:textId="23966B1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UNIFORMES E CAMISAS PERSONALIZADAS PARA CAMPANHAS DE CONSCIENTIZAÇÃO.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A87921" w14:textId="79D68129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3BB777" w14:textId="49F07FEB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R$ 10.500,00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FA06DB" w14:textId="79C1D7A2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E5C2FF" w14:textId="269A23B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767665" w14:textId="2C75B2D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46ADA197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8C53F7" w14:textId="174BF8D7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7E0D43" w14:textId="29245F8A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CF97B5" w14:textId="57AA734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PROTEÇÃO SOLAR EM FISCALIZAÇÕES AMBIENTAIS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FBE8D3" w14:textId="10321D27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PROTETORES SOLARES DESTINADOS À SAÚDE OCUPACIONAL DOS FISCAIS DE CAMPO.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1FBA0C" w14:textId="0E9E45A9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313E90" w14:textId="1BA96083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R$ 400,00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3A2335" w14:textId="2731746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657CB3" w14:textId="02586E10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6DADB3" w14:textId="3A5ACCE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60A2C745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D62891" w14:textId="0DC0E08E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DF292D" w14:textId="4F51C98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3B8FC5" w14:textId="0BD2A94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MANUTENÇÕES CORRETIVAS E PREVENTIVAS DA SEDE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074C09" w14:textId="53D4C4A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REPARO PREDIAL, ELÉTRICO E HIDRÁULICO NA ESTRUTURA FÍSICA.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FCDC71" w14:textId="6A5CC016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A1DFD2" w14:textId="4F53ED5B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147666" w14:textId="7536BD29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0EEB3E" w14:textId="1582FBB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63683D" w14:textId="4872A75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61B77F90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F8DC0D" w14:textId="54119FA1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1EBDBB" w14:textId="0994085E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619510" w14:textId="178E5C6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CAMPANHAS E EDUCAÇÃO AMBIENTAL (PLACAS)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A05077" w14:textId="78243175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SINALIZAÇÃO E CAMPANHAS EDUCATIVAS PARA A CONSCIENTIZAÇÃO AMBIENTAL.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3BD447" w14:textId="17AF8DC7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4B629E" w14:textId="3DD27DB9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R$ 25.500,00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12EB11" w14:textId="3095DC4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D0B056" w14:textId="5D001D4F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09B6D2" w14:textId="718B432B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F20FBE" w:rsidRPr="00AD2BF1" w14:paraId="55254AE4" w14:textId="77777777" w:rsidTr="001E0AC8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7E723C" w14:textId="1B8F1DA9" w:rsidR="00F20FBE" w:rsidRPr="00AD2BF1" w:rsidRDefault="00F20FBE" w:rsidP="00F20FBE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F12C6F" w14:textId="785AD324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42607C" w14:textId="18435B4C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SUPORTE ADMINISTRATIVO (4 COMPUTADORES I5)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7C5DCD" w14:textId="35066C3D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MODERNIZAÇÃO E ESTRUTURAÇÃO DO PARQUE TECNOLÓGICO DA AUTARQUIA.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273267" w14:textId="33BBEC8A" w:rsidR="00F20FBE" w:rsidRPr="00AD2BF1" w:rsidRDefault="00AD2BF1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C56459" w14:textId="4BD85B3E" w:rsidR="00F20FBE" w:rsidRPr="00AD2BF1" w:rsidRDefault="00F20FBE" w:rsidP="00F20FBE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R$ 8.800,00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A77661" w14:textId="6BDC50B1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757573" w14:textId="68715183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27B3B0" w14:textId="069CC528" w:rsidR="00F20FBE" w:rsidRPr="00AD2BF1" w:rsidRDefault="00F20FBE" w:rsidP="00F20FBE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AD2BF1" w:rsidRPr="00AD2BF1" w14:paraId="513AA454" w14:textId="77777777" w:rsidTr="000A2216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4025A1" w14:textId="77777777" w:rsidR="00AD2BF1" w:rsidRPr="00AD2BF1" w:rsidRDefault="00AD2BF1" w:rsidP="000A2216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675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F08B2D" w14:textId="77777777" w:rsidR="00AD2BF1" w:rsidRPr="00AD2BF1" w:rsidRDefault="00AD2BF1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17F039" w14:textId="77777777" w:rsidR="00AD2BF1" w:rsidRPr="00AD2BF1" w:rsidRDefault="00AD2BF1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FISCALIZAÇÃO E DESLOCAMENTOS AMBIENTAIS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67A15C" w14:textId="77777777" w:rsidR="00AD2BF1" w:rsidRPr="00AD2BF1" w:rsidRDefault="00AD2BF1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CONTRATAÇÃO DE SERVIÇOS DE APOIO E LOGÍSTICA PARA OPERAÇÕES EM ÁREAS RURAIS.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A61A6B" w14:textId="5EE50821" w:rsidR="00AD2BF1" w:rsidRPr="00AD2BF1" w:rsidRDefault="00AD2BF1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50461A" w14:textId="77777777" w:rsidR="00AD2BF1" w:rsidRPr="00AD2BF1" w:rsidRDefault="00AD2BF1" w:rsidP="000A2216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9E1502" w14:textId="77777777" w:rsidR="00AD2BF1" w:rsidRPr="00AD2BF1" w:rsidRDefault="00AD2BF1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98C519" w14:textId="77777777" w:rsidR="00AD2BF1" w:rsidRPr="00AD2BF1" w:rsidRDefault="00AD2BF1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CDFB9E" w14:textId="77777777" w:rsidR="00AD2BF1" w:rsidRPr="00AD2BF1" w:rsidRDefault="00AD2BF1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AUTARQUIA DE MEIO AMBIENTE</w:t>
            </w:r>
          </w:p>
        </w:tc>
      </w:tr>
      <w:tr w:rsidR="00AD2BF1" w:rsidRPr="00AD2BF1" w14:paraId="59759E22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07D766" w14:textId="1109FE7E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DF6B4E" w14:textId="3860B0A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243D91" w14:textId="08E68BFA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IMPLANTAÇÃO DO BALCÃO 'JOVEM AQUI TEM VOZ'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5AC04A" w14:textId="55B99413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ADEQUAÇÃO DE SALA, DIVISÓRIAS, MOBILIÁRIO, TOTENS, COMPUTADORES E GESTÃO.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8F9DD8" w14:textId="2815BFF2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A71B79" w14:textId="63437E2F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R$ 35.000,00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D5A6AF" w14:textId="039DD1A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684F9E" w14:textId="66E77A5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C33FDC" w14:textId="317BC58E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42B487F6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405592" w14:textId="4774E43E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1F8601" w14:textId="004AF3D2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647E2C" w14:textId="67250BD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AQUISIÇÃO DE COMPUTADORES E TI PARA O PONTO DE PARTIDA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494575" w14:textId="6BF09C8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DESKTOPS I5 16GB 512GB E NOTEBOOKS CORPORATIVOS COM PERIFÉRICOS.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FA93CA" w14:textId="4A436D6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0470A5" w14:textId="147E2CC9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622FA1" w14:textId="3D2A4FB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C9E41E" w14:textId="2AB461E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412851" w14:textId="1B20F333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52C603F3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D0CEB9" w14:textId="6A64E867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974754" w14:textId="330E5C6B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983D3B" w14:textId="10B8211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DESENVOLVIMENTO/CONTRATAÇÃO DE PLATAFORMA DIGITAL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71C07F" w14:textId="5D3046F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SOFTWARE CRM SOCIAL COM FORMULÁRIOS, PAINEL DE INDICADORES E SUPORTE.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F2AD97" w14:textId="6B5B3CC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FA5173" w14:textId="6D42FFBE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R$ 40.000,00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136938" w14:textId="6725143C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B844EA" w14:textId="7C401B72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3887FE" w14:textId="73FE4CE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4D7111D1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92519B" w14:textId="3C349501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679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514FFF" w14:textId="4AEDA17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76B551" w14:textId="423E233A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CAMPANHA DE DIVULGAÇÃO DA SECRETARIA E BALCÃO JOVEM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16A96F" w14:textId="245316FE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PEÇAS DIGITAIS, VÍDEOS, CARTAZES E SPOTS DE RÁDIO (CICLO SEMESTRAL).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6EEC54" w14:textId="132BB63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6D26A9" w14:textId="00F7A5BF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70FA8E" w14:textId="3FA9967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491FA3" w14:textId="1509B9D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4F620B" w14:textId="35BFDBC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56C85BC6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C56641" w14:textId="48451C2F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F0919A" w14:textId="4C5730CD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0E6716" w14:textId="1060CA0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MATERIAIS INSTITUCIONAIS DA SECRETARIA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957BED" w14:textId="2E0FFBB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IMPRESSÃO DE FOLDERS, CARTAZES, BANNERS E IDENTIDADE VISUAL.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C01CA2" w14:textId="0439226E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1759CE" w14:textId="33AEA810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DCFD58" w14:textId="02FDC5A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EFD3B7" w14:textId="4CDAC8F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99D68C" w14:textId="57F59A5E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296F457F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75AD7E" w14:textId="1E57023B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8DB090" w14:textId="59FAED24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BB4C79" w14:textId="633D7ECC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CAPACITAÇÃO SOBRE POLÍTICAS PÚBLICAS DE JUVENTUDE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716E5D" w14:textId="3F71C59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OFICINAS E WORKSHOPS ESPECIALIZADOS (3 FORMAÇÕES/ANO).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A3A64C" w14:textId="27B2B355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2F9A83" w14:textId="1E351703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475274" w14:textId="3D145A6D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331531" w14:textId="67EB1C37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C0C5C1" w14:textId="25FCD90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709C6600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C9DE72" w14:textId="0AFD4C08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6795ED" w14:textId="004B329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EF8F1F" w14:textId="71C3728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REALIZAÇÃO DO DIAGNÓSTICO MUNICIPAL DA JUVENTUDE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5272EC" w14:textId="1B0BBA9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PESQUISA QUANTITATIVA, QUALITATIVA, GRUPOS FOCAIS E RELATÓRIO TÉCNICO.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0FBFB2" w14:textId="662A8DA5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39E229" w14:textId="1D5FC5E9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A61835" w14:textId="0C449862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FB96DF" w14:textId="33B99513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D7DF40" w14:textId="0ECC3407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54AD2BB6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020057" w14:textId="325A8408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D3EAA3" w14:textId="5DC6356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DD51AC" w14:textId="08FBFC55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CRIAÇÃO E MANUTENÇÃO DOS CANAIS DIGITAIS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9300E3" w14:textId="56586FA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GESTÃO DE INSTAGRAM, WHATSAPP INSTITUCIONAL, MINIPORTAL E DESIGNER.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95D04B" w14:textId="60B1BFFD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64A032" w14:textId="43081B99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A625491" w14:textId="25D22AAA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52ED34" w14:textId="554ACF9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62DC5F" w14:textId="5AB7056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36D8679E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72C10F" w14:textId="5587F86D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650B0E" w14:textId="795BE8E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65F12D" w14:textId="40611FCC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REALIZAÇÃO DO 1º FÓRUM MUNICIPAL DA JUVENTUDE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E22411" w14:textId="4A936DC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PALCO, SOM, ALIMENTAÇÃO (150 PESSOAS), LOGÍSTICA E CERTIFICADOS.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8E560C" w14:textId="3048D57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87FB34" w14:textId="766A4B57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BCC280" w14:textId="13AC27E5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7E5C5A" w14:textId="1B94701A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A9B6D9" w14:textId="399DE262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4C88FEA9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0BE880" w14:textId="5C525F6A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E330A6" w14:textId="655122C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CE01FC" w14:textId="79C92F15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DO CONSELHO MUNICIPAL DA JUVENTUDE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2EE46F" w14:textId="0B6529D2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GRÁFICO, CONSULTORIA JURÍDICA, ELEIÇÃO E POSSE.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FE3F88" w14:textId="7AE73893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D809A4" w14:textId="05ECD9BF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F6AC20" w14:textId="74F47B57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360F69" w14:textId="68BAAEF2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F9E312" w14:textId="2651F98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02960F31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9E7110" w14:textId="5F233BF9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643A38" w14:textId="43580935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1A5428" w14:textId="1F6A048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ELABORAÇÃO DO PLANO MUNICIPAL DA JUVENTUDE (PMJ)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1B45E4" w14:textId="54E73E5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OFICINAS, AUDIÊNCIAS PÚBLICAS, SISTEMATIZAÇÃO TÉCNICA E REDAÇÃO.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5520FB" w14:textId="235DAAFE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DF1F45" w14:textId="1C29C1D9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R$ 80.000,00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BF44A0" w14:textId="4ACDE803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B88E8F" w14:textId="3E37F78B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41D506" w14:textId="67315F8C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2D9634E5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D16D44" w14:textId="65C0B0D2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59B8D2" w14:textId="6A7CA66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144F72" w14:textId="57A46CBD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PROGRAMA JUVENTUDE CIDADÃ - AÇÕES NAS ESCOLAS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388542" w14:textId="5E605D7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KITS PEDAGÓGICOS, EQUIPE TÉCNICA E TRANSPORTE (CICLO ANUAL).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5CFB56" w14:textId="48BDEFB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22DB3A" w14:textId="33AB87BE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R$ 100.000,00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40F066" w14:textId="573D4F4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5358F6" w14:textId="1EF173B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88C264" w14:textId="52951B0A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1D0CDC51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78025D" w14:textId="2C4C61AD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FFAD6E" w14:textId="7CAD46ED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AD5AB6" w14:textId="3A1E64E4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BANCO DE OPORTUNIDADES PARA JOVENS - PLATAFORMA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7DB470" w14:textId="2136244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 xml:space="preserve">SISTEMA WEB, GESTÃO DE DADOS E INTEGRAÇÃO COM </w:t>
            </w:r>
            <w:r w:rsidRPr="00AD2BF1">
              <w:rPr>
                <w:rFonts w:cstheme="minorHAnsi"/>
                <w:sz w:val="14"/>
                <w:szCs w:val="14"/>
              </w:rPr>
              <w:lastRenderedPageBreak/>
              <w:t>EMPRESAS PARCEIRAS.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7FE8A1" w14:textId="2326AF15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0C4E52" w14:textId="69AB3F92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R$ 50.000,00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254D7F" w14:textId="233BA83B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1AD356" w14:textId="36658C6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2A47B0" w14:textId="26027CFE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095B6625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6CDDCE" w14:textId="094BE738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689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85DB2A" w14:textId="7F9E555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359DFE" w14:textId="063B72EE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CURSOS DE QUALIFICAÇÃO E EMPREENDEDORISMO JUVENIL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FAFAE8" w14:textId="7CA6D38A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OFICINAS PRÁTICAS E TEÓRICAS EM PARCERIA COM SEBRAE/SENAI.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7863C1" w14:textId="042DB2E4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97DC47" w14:textId="3EAF967B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EA3841" w14:textId="39F728CC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7CF2C1" w14:textId="3FC5BF12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798120" w14:textId="4E763D6E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35D95653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6A51CA" w14:textId="3FF1F9C1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690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D07CA4" w14:textId="6DAFE19B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4A5347" w14:textId="2FCF4644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FORMAÇÃO DE AGENTES JOVENS DE MOBILIZAÇÃO SOCIAL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69B15E" w14:textId="2603F9B7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CURSO DE FORMAÇÃO, KIT DE MATERIAIS E INSTRUTORES ESPECIALIZADOS.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C6568A" w14:textId="3F8C6A7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F2BB7B" w14:textId="41F7803A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R$ 48.000,00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0F453C" w14:textId="379E182A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DFE9AF" w14:textId="1156710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14C514" w14:textId="4434B097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172200AB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D91757" w14:textId="4107339C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691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615BE4" w14:textId="0151732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0F1A44" w14:textId="07F1021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APOIO A COLETIVOS JUVENIS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6F4D6A" w14:textId="005A1C3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MICROPROJETOS E APOIOS A GRUPOS DE CULTURA, ARTE E MÍDIAS LIVRES.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F9A383" w14:textId="2E28323B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02C7C8" w14:textId="5EA49D34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B732C6" w14:textId="7F5AF5FC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23BE15" w14:textId="781C715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3FF18A" w14:textId="18ABC634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2217C775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80692E" w14:textId="4C53C0FC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692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4FC101" w14:textId="6AADCB3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AC4583" w14:textId="7B56043B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REALIZAÇÃO DE EVENTOS JUVENIS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F3A010" w14:textId="6B483A5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ENCONTRO DA JUVENTUDE E SEMANA DA JUVENTUDE (ESTRUTURA E SOM).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5047C0" w14:textId="60D7D3B3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DD6499" w14:textId="4F58DDD0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R$ 70.000,00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68FEE0" w14:textId="66E29D1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06A12D" w14:textId="1C2E13FC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623855" w14:textId="4A71E72A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25745BD4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4B9E49" w14:textId="441F712B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693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0414A3" w14:textId="51B668A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987AF1" w14:textId="0E73A70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EQUIPAMENTOS AUDIOVISUAIS PARA REGISTRO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B1658F" w14:textId="543CC493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CÂMERA PROFISSIONAL, MICROFONES, ILUMINAÇÃO E TRIPÉS (2 KITS).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922260" w14:textId="28F0E21B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3D876E" w14:textId="6127DA66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815689" w14:textId="2AE4331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E19BDC" w14:textId="38BD974C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253BCF" w14:textId="38681B6F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AD2BF1" w:rsidRPr="00AD2BF1" w14:paraId="0C2B11F7" w14:textId="77777777" w:rsidTr="00AD2BF1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F38F95" w14:textId="05454E80" w:rsidR="00AD2BF1" w:rsidRPr="00AD2BF1" w:rsidRDefault="00AD2BF1" w:rsidP="00AD2BF1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694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D8307A" w14:textId="602D21B8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C8A126" w14:textId="70F71EB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MANUTENÇÃO DA SEDE E BALCÃO JOVEM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DAE6B3" w14:textId="04C16956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PINTURA, REPAROS PREDIAIS E MOBILIÁRIO ADICIONAL (PACOTE ANUAL).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D14E32" w14:textId="0C0BB77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B1C708" w14:textId="6E0F2987" w:rsidR="00AD2BF1" w:rsidRPr="00AD2BF1" w:rsidRDefault="00AD2BF1" w:rsidP="00AD2BF1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R$ 12.000,00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2D42EA" w14:textId="214D4B61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6CF003" w14:textId="2B629D60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40773B" w14:textId="7F9ED6E9" w:rsidR="00AD2BF1" w:rsidRPr="00AD2BF1" w:rsidRDefault="00AD2BF1" w:rsidP="00AD2BF1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EC11DA" w:rsidRPr="00AD2BF1" w14:paraId="10564DD6" w14:textId="77777777" w:rsidTr="000A2216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F7C8FD" w14:textId="77777777" w:rsidR="00EC11DA" w:rsidRPr="00AD2BF1" w:rsidRDefault="00EC11DA" w:rsidP="000A2216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695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E67BC9" w14:textId="77777777" w:rsidR="00EC11DA" w:rsidRPr="00AD2BF1" w:rsidRDefault="00EC11DA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279AD2" w14:textId="77777777" w:rsidR="00EC11DA" w:rsidRPr="00AD2BF1" w:rsidRDefault="00EC11DA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VIAGENS TÉCNICAS A FÓRUNS DE JUVENTUDE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36B4B1A" w14:textId="77777777" w:rsidR="00EC11DA" w:rsidRPr="00AD2BF1" w:rsidRDefault="00EC11DA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DIÁRIAS, INSCRIÇÕES E TRANSPORTE PARA ARTICULAÇÃO EM REDES.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2CCBA2" w14:textId="77777777" w:rsidR="00EC11DA" w:rsidRPr="00AD2BF1" w:rsidRDefault="00EC11DA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8CDF9E" w14:textId="77777777" w:rsidR="00EC11DA" w:rsidRPr="00AD2BF1" w:rsidRDefault="00EC11DA" w:rsidP="000A2216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R$ 6.000,00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6B7B1B" w14:textId="77777777" w:rsidR="00EC11DA" w:rsidRPr="00AD2BF1" w:rsidRDefault="00EC11DA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5E71F5" w14:textId="77777777" w:rsidR="00EC11DA" w:rsidRPr="00AD2BF1" w:rsidRDefault="00EC11DA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4691DB" w14:textId="77777777" w:rsidR="00EC11DA" w:rsidRPr="00AD2BF1" w:rsidRDefault="00EC11DA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AD2BF1">
              <w:rPr>
                <w:rFonts w:cstheme="minorHAnsi"/>
                <w:sz w:val="14"/>
                <w:szCs w:val="14"/>
              </w:rPr>
              <w:t>SECRETARIA DA JUVENTUDE</w:t>
            </w:r>
          </w:p>
        </w:tc>
      </w:tr>
      <w:tr w:rsidR="00EC11DA" w:rsidRPr="00AD2BF1" w14:paraId="1FBBF2BE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D5B403" w14:textId="00FF315A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696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678C24" w14:textId="132D8A96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780BA2" w14:textId="54366429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TENDAS, GRID, SOM, LUZ, PALCO E DISCIPLINADORES PARA EVENTOS DA AGRICULTURA E PESCA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63156C" w14:textId="26543C13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39CCB0" w14:textId="4B938BED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6E70E7" w14:textId="241BA872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EE1626" w14:textId="7D89769D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D48D8B" w14:textId="7A5DF7C8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46C9E3" w14:textId="167F7376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22AEA7A8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5C1E72" w14:textId="0A25F56D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697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08B076" w14:textId="0E9A35D1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668FC8" w14:textId="5E8B2966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BANDA DE FORRÓ PÉ DE SERRA PARA EVENTOS COM PRODUTORES E PESCADORES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A6E198" w14:textId="327CDC89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295A50" w14:textId="5EC9463E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7A7D97" w14:textId="7C223536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R$ 24.000,00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30CB1D" w14:textId="536DA25E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ED1FC1" w14:textId="43491EE7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E81D08" w14:textId="3647E82E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59BB1BB8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629327" w14:textId="29062603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698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B3FEB5" w14:textId="01267A09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3F40CA" w14:textId="26F90C92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AQUISIÇÃO/LOCAÇÃO DE 100 CADEIRAS + 25 MESAS PLÁSTICAS PARA AÇÕES EXTERNAS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A579D2" w14:textId="047924D8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3F5179" w14:textId="79DBA5AD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253CD0" w14:textId="32023ABF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9AD7B3" w14:textId="4FA28242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51A339" w14:textId="537602EC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EFC091" w14:textId="48F26613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3F186352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233FA7" w14:textId="19DD8B37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699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4DD365" w14:textId="23782E81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B3888F" w14:textId="1C3EE148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FORNECIMENTO DE GARRAFAS DE ÁGUA 500 ML PARA AÇÕES EXTERNAS E MUTIRÕES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8A98A2" w14:textId="67A5EB4C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0E7205" w14:textId="44620F8C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38E443" w14:textId="4408A38B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R$ 840,00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99ABE4" w14:textId="5DA7F89E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642397" w14:textId="7AF0A431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B648EB" w14:textId="4B726B45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008635EB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A715AF" w14:textId="6E464C50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700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F7ACB3" w14:textId="56C4A5EF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 xml:space="preserve">SERVIÇOS DE TERCEIROS - </w:t>
            </w:r>
            <w:r w:rsidRPr="00EC11DA">
              <w:rPr>
                <w:rFonts w:cstheme="minorHAnsi"/>
                <w:sz w:val="14"/>
                <w:szCs w:val="14"/>
              </w:rPr>
              <w:lastRenderedPageBreak/>
              <w:t>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A90580" w14:textId="1F6EAD1D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lastRenderedPageBreak/>
              <w:t xml:space="preserve">REPAROS, CALAFETAÇÃO, PEÇAS, PINTURA E </w:t>
            </w:r>
            <w:r w:rsidRPr="00EC11DA">
              <w:rPr>
                <w:rFonts w:cstheme="minorHAnsi"/>
                <w:sz w:val="14"/>
                <w:szCs w:val="14"/>
              </w:rPr>
              <w:lastRenderedPageBreak/>
              <w:t>SERVIÇOS DE MOTOR (2 MANUTENÇÕES + EMERG.)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44DB5D" w14:textId="6E355ACE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lastRenderedPageBreak/>
              <w:t xml:space="preserve">GARANTIR A EXECUÇÃO DAS AÇÕES </w:t>
            </w:r>
            <w:r w:rsidRPr="00EC11DA">
              <w:rPr>
                <w:rFonts w:cstheme="minorHAnsi"/>
                <w:sz w:val="14"/>
                <w:szCs w:val="14"/>
              </w:rPr>
              <w:lastRenderedPageBreak/>
              <w:t>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A04CCA" w14:textId="09B6B4B3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AE983B" w14:textId="7CC1A5EC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R$ 36.000,00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12E7C7" w14:textId="303835D4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5276B0" w14:textId="7E845876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A01D06" w14:textId="36D9663C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4937AD8E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CF1778" w14:textId="58FAE709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701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C418AF" w14:textId="7E94FB7C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F3B874" w14:textId="4B5478A7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COFFEE BREAK, SUCOS, SALGADOS E QUENTINHAS PARA 12 EVENTOS/ANO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F833E7" w14:textId="015F5B2D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EBDEC4" w14:textId="30864D8E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CDC15F" w14:textId="3833961C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802DE1" w14:textId="17F20A84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6CFED0" w14:textId="3D302FC7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781E86" w14:textId="7F54597E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4FFE961E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0A073C" w14:textId="55C8B5D4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702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C48328" w14:textId="2C2B1073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E860D6" w14:textId="51CA72DC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BANNERS, FAIXAS, PANFLETOS E CARIMBOS PARA CAMPANHAS AMBIENTAIS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D7BA46" w14:textId="0348E125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11E2AD" w14:textId="693A4272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31D91F" w14:textId="49A28959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R$ 7.000,00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633EAC" w14:textId="5F5C54EE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68201A" w14:textId="6481C744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A47A8F" w14:textId="10CC872C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0D271364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D1D264" w14:textId="37727F51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703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8129D6" w14:textId="1C1B16E3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2EB29C" w14:textId="65400B70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CAMISAS PERSONALIZADAS PARA EQUIPE E PARTICIPANTES EM AÇÕES (150/ANO)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86E988" w14:textId="576CA8CF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B9DE98" w14:textId="32CC0CA8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9D6568" w14:textId="17E85734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R$ 6.750,00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4807BE" w14:textId="354F2125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5DF05E" w14:textId="114235D5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DB3903" w14:textId="333ED1A9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3D8401E3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1F9B00" w14:textId="2F4F7550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704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8A2743" w14:textId="3C1C11D5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11347E" w14:textId="3932DFC2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CANO, CAIXA D'ÁGUA, CONEXÕES, BOMBA, FIAÇÃO E INSUMOS DIVERSOS (TRIMESTRAL)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17A8FB" w14:textId="09A2571A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BA6B8A" w14:textId="3D139867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BC7C7A" w14:textId="7B2F4E3F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002B03" w14:textId="1FA5F8DC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7EF1FF" w14:textId="2F7963D1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16B0A8" w14:textId="4925F493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1DC9AE50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4927D3" w14:textId="245A8A39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705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8992A1" w14:textId="74F17A79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CB278B" w14:textId="5A057A60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ECOBAGS, SQUEEZES, BONÉS E SIMILARES PARA CAMPANHAS AMBIENTAIS (300/ANO)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B8DF7A" w14:textId="3E8791D3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623F4F" w14:textId="71E5A0D2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239A6F" w14:textId="686AEC8D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R$ 10.500,00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E85AE8" w14:textId="07C38E55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F4542A" w14:textId="268369C6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4DBFF4" w14:textId="5DC8CA61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EC11DA" w:rsidRPr="00AD2BF1" w14:paraId="5D0BB0BB" w14:textId="77777777" w:rsidTr="00EC11DA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30EF27" w14:textId="1F236C66" w:rsidR="00EC11DA" w:rsidRPr="00EC11DA" w:rsidRDefault="00EC11DA" w:rsidP="00EC11DA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706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539EEF" w14:textId="4C3668F0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0502A7" w14:textId="47D32A36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MESAS, CADEIRAS, COMPUTADORES, NOTEBOOKS PARA MODERNIZAÇÃO ADMINISTRATIVA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43939D" w14:textId="2EBB1C43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82CACB" w14:textId="10478C98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AAC901" w14:textId="4A8472C4" w:rsidR="00EC11DA" w:rsidRPr="00EC11DA" w:rsidRDefault="00EC11DA" w:rsidP="00EC11DA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EDFD7D" w14:textId="163C2C16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225AE2" w14:textId="049746E0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056BF7" w14:textId="5B5D3451" w:rsidR="00EC11DA" w:rsidRPr="00EC11DA" w:rsidRDefault="00EC11DA" w:rsidP="00EC11DA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3D7648" w:rsidRPr="00AD2BF1" w14:paraId="06FC609B" w14:textId="77777777" w:rsidTr="000A2216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819ABA" w14:textId="77777777" w:rsidR="003D7648" w:rsidRPr="00EC11DA" w:rsidRDefault="003D7648" w:rsidP="000A2216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707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19A1BE" w14:textId="77777777" w:rsidR="003D7648" w:rsidRPr="00EC11DA" w:rsidRDefault="003D7648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5EDD7F" w14:textId="77777777" w:rsidR="003D7648" w:rsidRPr="00EC11DA" w:rsidRDefault="003D7648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TOLDO FIXO EM ESTRUTURA METÁLICA NA ENTRADA/ÁREA DE ATENDIMENTO PÚBLICO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644B7F" w14:textId="77777777" w:rsidR="003D7648" w:rsidRPr="00EC11DA" w:rsidRDefault="003D7648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GARANTIR A EXECUÇÃO DAS AÇÕES INSTITUCIONAIS E OPERACIONAIS DE SUPORTE AOS PRODUTORES E PESCADORES.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B11271" w14:textId="77777777" w:rsidR="003D7648" w:rsidRPr="00EC11DA" w:rsidRDefault="003D7648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1D4195" w14:textId="77777777" w:rsidR="003D7648" w:rsidRPr="00EC11DA" w:rsidRDefault="003D7648" w:rsidP="000A2216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R$ 18.000,00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69C460" w14:textId="77777777" w:rsidR="003D7648" w:rsidRPr="00EC11DA" w:rsidRDefault="003D7648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9F6926" w14:textId="77777777" w:rsidR="003D7648" w:rsidRPr="00EC11DA" w:rsidRDefault="003D7648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919B36" w14:textId="77777777" w:rsidR="003D7648" w:rsidRPr="00EC11DA" w:rsidRDefault="003D7648" w:rsidP="000A2216">
            <w:pPr>
              <w:jc w:val="center"/>
              <w:rPr>
                <w:rFonts w:cstheme="minorHAnsi"/>
                <w:sz w:val="14"/>
                <w:szCs w:val="14"/>
              </w:rPr>
            </w:pPr>
            <w:r w:rsidRPr="00EC11DA">
              <w:rPr>
                <w:rFonts w:cstheme="minorHAnsi"/>
                <w:sz w:val="14"/>
                <w:szCs w:val="14"/>
              </w:rPr>
              <w:t>SECRETARIA DA PESCA E AGRICULTURA</w:t>
            </w:r>
          </w:p>
        </w:tc>
      </w:tr>
      <w:tr w:rsidR="00765470" w:rsidRPr="00AD2BF1" w14:paraId="77F3584E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1CE8DA" w14:textId="740317E2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708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1DD2BA" w14:textId="733CA7F7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2A1A1D" w14:textId="426D475E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INSTRUTORES, MATERIAIS PEDAGÓGICOS, UNIFORMES E LOGÍSTICA PARA INICIAÇÃO ESPORTIVA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389DC8" w14:textId="43A736D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09D3ED" w14:textId="69FD6DF8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1415DE" w14:textId="0EC288A2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R$ 80.000,00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97DFB5" w14:textId="23FF48B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6DF878" w14:textId="5FF67F2F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E20C01" w14:textId="7DB6295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36DE6B97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8F8F49" w14:textId="11603C4D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709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78D38A" w14:textId="01FD652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 xml:space="preserve">SERVIÇOS DE TERCEIROS - </w:t>
            </w:r>
            <w:r w:rsidRPr="00765470">
              <w:rPr>
                <w:rFonts w:cstheme="minorHAnsi"/>
                <w:sz w:val="14"/>
                <w:szCs w:val="14"/>
              </w:rPr>
              <w:lastRenderedPageBreak/>
              <w:t>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581DD1" w14:textId="12DA87BD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lastRenderedPageBreak/>
              <w:t xml:space="preserve">ARBITRAGEM, PREMIAÇÃO, </w:t>
            </w:r>
            <w:r w:rsidRPr="00765470">
              <w:rPr>
                <w:rFonts w:cstheme="minorHAnsi"/>
                <w:sz w:val="14"/>
                <w:szCs w:val="14"/>
              </w:rPr>
              <w:lastRenderedPageBreak/>
              <w:t>UNIFORMES E ESTRUTURA PARA 6 CAMPEONATOS/ANO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7C95BE" w14:textId="6AD48C21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lastRenderedPageBreak/>
              <w:t xml:space="preserve">GARANTIR O PLENO DESENVOLVIMENTO </w:t>
            </w:r>
            <w:r w:rsidRPr="00765470">
              <w:rPr>
                <w:rFonts w:cstheme="minorHAnsi"/>
                <w:sz w:val="14"/>
                <w:szCs w:val="14"/>
              </w:rPr>
              <w:lastRenderedPageBreak/>
              <w:t>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898A6A" w14:textId="565C323E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lastRenderedPageBreak/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8FF009" w14:textId="6A6904D5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R$ 72.000,00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F82F7D" w14:textId="32FB889E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4273F4" w14:textId="12EC6FA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6716B1" w14:textId="307C52B4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558710B1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D25594" w14:textId="69C674F3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29BA73" w14:textId="6A89814A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E2A3A5" w14:textId="67830C6A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INSTRUTORES PROFISSIONAIS, SOM, UNIFORMES E MATERIAL DE APOIO (CONTRATO MENSAL)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ACD0EE" w14:textId="37C77FBB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D7E1B9" w14:textId="5D35F21D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FB56F1" w14:textId="0EDC9FC6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R$ 30.000,00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433922" w14:textId="7330AAB0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F3C889" w14:textId="05D04B6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60FAEC" w14:textId="66A698B5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794CB27E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9831CA" w14:textId="6B2AD1C5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BAE3E8" w14:textId="77883548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C606BD" w14:textId="6CB9D22B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ESTRUTURA, PREMIAÇÕES, LOGÍSTICA E DIVULGAÇÃO PARA 4 TORNEIOS/ANO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FD30C5" w14:textId="0B7D32D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449A35" w14:textId="1FCEB83A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DCCD47" w14:textId="0210088E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R$ 32.000,00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BBC973" w14:textId="6EEE0590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2C2483" w14:textId="217E4147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7816000" w14:textId="6D7C8B80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7882866A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688B74" w14:textId="57856D35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BAA865" w14:textId="164EC39F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DB20EE" w14:textId="0E85CA0B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TRANSPORTE, TAXAS DE INSCRIÇÃO E MATERIAL TÉCNICO PARA COMPETIÇÕES (ANUAL)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8B1610" w14:textId="16DF9E7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DA4838" w14:textId="66CECACD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114F1B" w14:textId="1095137F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149295" w14:textId="6F23B450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481474" w14:textId="122CB05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457410" w14:textId="3C18375E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2C8DF75D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6B9368" w14:textId="0A1CB438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02E336" w14:textId="7F73A70E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DD34DB4" w14:textId="38A5909A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BOLAS, REDES, COLETES, CONES, KITS ESPORTIVOS PARA ESCOLINHAS E TORNEIOS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58F058" w14:textId="6FA0519D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0946D9" w14:textId="52458303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EFB55F" w14:textId="13244A45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R$ 32.000,00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0DBC60" w14:textId="665B9F5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0097EE" w14:textId="556356C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D12BE7" w14:textId="585DC5A1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05C1B8DD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577856" w14:textId="0D30561F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B05501" w14:textId="36DDEF0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B9F86F" w14:textId="7D8470E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TABELAS, TRAVES, REDES FIXAS, MARCADORES, ESTRUTURAS DE APOIO (SEMESTRAL)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7C718C" w14:textId="54CD5777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01CDCAE" w14:textId="1AE5833D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4ACA5D" w14:textId="7FE2F29D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R$ 45.000,00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4232BD" w14:textId="6481A27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A17E82" w14:textId="7C021234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7F3930" w14:textId="5AE6A8AC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7B0A7B31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3DDA244" w14:textId="393C1933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A6FC72" w14:textId="507E02BE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2F7110" w14:textId="5230FE31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PINTURA, TROCA DE REFLETORES, REPAROS ESTRUTURAIS E PRESERVAÇÃO DE ESPAÇOS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114FE0" w14:textId="2784F754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320EC8" w14:textId="32494FCC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6DD04C" w14:textId="73B33060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R$ 25.000,00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DCAB95" w14:textId="744335B3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AF40E8" w14:textId="537D107D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59CC96" w14:textId="77E5B77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002E289B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250BCC" w14:textId="475C09A6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427AD6" w14:textId="4214629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6F2288" w14:textId="2AEE2B79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SOM, PALCO, BANHEIROS, TENDAS, ÁGUA E ESTRUTURA COMPLETA PARA 3 EVENTOS/ANO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8C9D7D" w14:textId="4F49B0E7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829555" w14:textId="7E61B4B5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A7BE51" w14:textId="13B759D3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R$ 60.000,00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3CD423" w14:textId="4CAE1269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A30AB9" w14:textId="5944113C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DF2F81" w14:textId="3710A679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663075A3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D87364" w14:textId="6D71BE3F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CF75D4" w14:textId="6F890AFF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E83E90" w14:textId="4C141E6F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CURSOS, PALESTRANTES E MATERIAL DIDÁTICO PARA PROFISSIONALIZAÇÃO DE AGENTES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B4E744" w14:textId="2706A577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18E416" w14:textId="2666502F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F2E54D" w14:textId="41D7E703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R$ 24.000,00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53957C" w14:textId="5876817A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9AA011" w14:textId="490F3307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FBAD34" w14:textId="21BF9BD4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5193E7AF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1DCE92" w14:textId="2F8F2C15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lastRenderedPageBreak/>
              <w:t>718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8AA782" w14:textId="2D270DDB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48F26E" w14:textId="3B07495E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ARTES, VÍDEOS, BANNERS, MÍDIAS SOCIAIS E GESTÃO DE CANAIS DIGITAIS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893562" w14:textId="24BF57D3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7D1DF1E" w14:textId="17ECF8B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697F07" w14:textId="2C7DBD9E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R$ 20.000,00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3B166B" w14:textId="2494204A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D7EFD8" w14:textId="71CCF8E1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191DAB" w14:textId="1ED5E840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30357580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2C181D" w14:textId="7C1C93DE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719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0A5EDD2" w14:textId="104444F2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A17099" w14:textId="6A261C38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COLETA DE DADOS, RELATÓRIOS TÉCNICOS, METODOLOGIA DE AVALIAÇÃO (SEMESTRAL)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697938" w14:textId="7B51B3CE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5C38CE" w14:textId="304209EA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FBFA0B" w14:textId="7000F558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R$ 24.000,00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B47593" w14:textId="43EE5E0C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0F72BA" w14:textId="0E9B9D95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B119BF" w14:textId="2A887EC1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765470" w:rsidRPr="00AD2BF1" w14:paraId="58DDD278" w14:textId="77777777" w:rsidTr="00765470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E9836C" w14:textId="57238B74" w:rsidR="00765470" w:rsidRPr="00765470" w:rsidRDefault="00765470" w:rsidP="00765470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720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638A7E" w14:textId="4BB74E06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C4EFD2" w14:textId="736D6B38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DIÁRIAS, INSCRIÇÕES EM EVENTOS E LOCOMOÇÃO PARA ARTICULAÇÃO INSTITUCIONAL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312248" w14:textId="5973E88A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GARANTIR O PLENO DESENVOLVIMENTO DAS ATIVIDADES DESPORTIVAS, ESCOLINHAS DE INICIAÇÃO E A MANUTENÇÃO DAS ESTRUTURAS.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FCF993" w14:textId="56827754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FF58F0" w14:textId="40318004" w:rsidR="00765470" w:rsidRPr="00765470" w:rsidRDefault="00765470" w:rsidP="00765470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R$ 7.200,00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03D589" w14:textId="03C09825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23ED9F" w14:textId="2DD6252D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5FA22F" w14:textId="0B5026F3" w:rsidR="00765470" w:rsidRPr="00765470" w:rsidRDefault="00765470" w:rsidP="00765470">
            <w:pPr>
              <w:jc w:val="center"/>
              <w:rPr>
                <w:rFonts w:cstheme="minorHAnsi"/>
                <w:sz w:val="14"/>
                <w:szCs w:val="14"/>
              </w:rPr>
            </w:pPr>
            <w:r w:rsidRPr="00765470">
              <w:rPr>
                <w:rFonts w:cstheme="minorHAnsi"/>
                <w:sz w:val="14"/>
                <w:szCs w:val="14"/>
              </w:rPr>
              <w:t>SECRETARIA DO ESPORTE</w:t>
            </w:r>
          </w:p>
        </w:tc>
      </w:tr>
      <w:tr w:rsidR="00C30749" w:rsidRPr="00AD2BF1" w14:paraId="3DD0DAFE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E03550" w14:textId="4DB593BD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46A113C" w14:textId="49F1954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 de TIC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23F61A" w14:textId="56014A8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SOFTWARE SOCIAL + INSTALAÇÃO + SUPORTE PERMANENTE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A50BF9" w14:textId="5B4ED5E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SOFTWARE SOCIAL + INSTALAÇÃO + SUPORTE PERMANENTE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C94910" w14:textId="483D9D2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504E372" w14:textId="197FDAD2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967756" w14:textId="16D8064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6CFFE0" w14:textId="68401CF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AA101D9" w14:textId="72DF9C7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3D5BDCF3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6E111A" w14:textId="2180C9C0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992C937" w14:textId="64C8A1F7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3E3AB7" w14:textId="04AF6DF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COMPUTADOR COMPLETO (CPU + MONITOR 21,5" + TECLADO + MOUSE) – INTEL I5, 16 GB RAM, SSD 512 GB”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5F625C" w14:textId="098E41B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COMPUTADOR COMPLETO (CPU + MONITOR 21,5" + TECLADO + MOUSE) – INTEL I5, 16 GB RAM, SSD 512 GB”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34D4221" w14:textId="48E8DA0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5EEDC9B" w14:textId="59628B67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R$ 7.000,00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92005F" w14:textId="4C08F3F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252317" w14:textId="6718341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BFF661" w14:textId="01B96C1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70650A1F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3F8C68" w14:textId="44E9C842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FA41CE" w14:textId="57B4739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BB555F" w14:textId="3BD2251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MATERIAIS GRÁFICOS, BANNERS, FOLDERS, LOGÍSTICA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6C7200A" w14:textId="2DB6A20E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MATERIAIS GRÁFICOS, BANNERS, FOLDERS, LOGÍSTICA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024E34A" w14:textId="3FF6ACD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308EE9" w14:textId="6B344BEF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R$ 3.500,00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E75265" w14:textId="725866A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450A6AF" w14:textId="5E5FD55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17780C" w14:textId="3DDFA76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6A822648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423614" w14:textId="302EE6DB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218FFB" w14:textId="125B25F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9D6D9E" w14:textId="7A517BF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 COMPLETO (CAFÉ, SUCO, BOLO, SALGADOS, DOCES)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8333A5" w14:textId="17C19367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 COMPLETO (CAFÉ, SUCO, BOLO, SALGADOS, DOCES)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611456" w14:textId="606F76E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560773" w14:textId="2EF9BF82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R$ 2.500,00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68A94F" w14:textId="04A656F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6341011" w14:textId="72B4E80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594A3F" w14:textId="31A1F0C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52391E61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03785E" w14:textId="58B1CA47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2D6A52" w14:textId="37A9E61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5479CC" w14:textId="41A9C54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ESCOLAS: KITS PEDAGÓGICOS (CARTILHAS, ATIVIDADES, MATERIAIS DIDÁTICOS)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D14ED1" w14:textId="592A036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ESCOLAS: KITS PEDAGÓGICOS (CARTILHAS, ATIVIDADES, MATERIAIS DIDÁTICOS)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C97B3F" w14:textId="4475AAA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89F920" w14:textId="7A970FBD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R$ 1.200,00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272747" w14:textId="11FC4D3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31AA2F1" w14:textId="437CB7B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FE9AA5A" w14:textId="3BB2B4C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0C0608CD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4F475A" w14:textId="03D54FAC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7138EA" w14:textId="295E1B3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2A12E2B" w14:textId="6F5759A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EQUIPE: PROFISSIONAIS PARA FACILITAR OFICINAS NAS ESCOLAS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74F432" w14:textId="5861DCE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EQUIPE: PROFISSIONAIS PARA FACILITAR OFICINAS NAS ESCOLAS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C9146E" w14:textId="6597FAB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2199F4" w14:textId="541A0079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1BDEE3" w14:textId="4C8B0B1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2427B9E" w14:textId="3F61B4D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8D0503" w14:textId="53C91D2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16D00E0C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0ED62D" w14:textId="1A516FF0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3B35E5" w14:textId="41400C5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services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8F58DA" w14:textId="0A974D5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TRANSPORTES: TRANSPORTE DE EQUIPE TÉCNICA E MATERIAIS ENTRE ESCOLAS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5061B0" w14:textId="0D55288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TRANSPORTES: TRANSPORTE DE EQUIPE TÉCNICA E MATERIAIS ENTRE ESCOLAS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C06326" w14:textId="15C49D3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A863DA" w14:textId="14EFE03D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R$ 3.500,00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0B5AC5" w14:textId="5BC036D7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A5F05C" w14:textId="662990B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03047E" w14:textId="646ADE6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0A6F4402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C334FF" w14:textId="51269B15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9D4DDED" w14:textId="51184BE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5284EB" w14:textId="42C1F44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FOLDERS, BANNERS, CARTAZES, IDENTIDADE VISUAL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C21194" w14:textId="2586692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FOLDERS, BANNERS, CARTAZES, IDENTIDADE VISUAL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E2904F3" w14:textId="2F28FF0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AFC23B" w14:textId="6FBE48CF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BB371C" w14:textId="71D120E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3E19AB" w14:textId="164095E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6B8F90" w14:textId="5B9C7B8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706EF8B9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F12B18" w14:textId="2C2567AA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729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0F21D2" w14:textId="3206B0D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91308F" w14:textId="6E27C80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COMPUTADORES, IMPRESSORAS, MOBILIÁRIO DE ESCRITÓRIO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100AB6C" w14:textId="465BBA7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COMPUTADORES, IMPRESSORAS, MOBILIÁRIO DE ESCRITÓRIO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BD4765" w14:textId="5F24B507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568BC98" w14:textId="5A8DCBF1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R$ 10.000,00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17D0F5" w14:textId="7E86633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B83A9F" w14:textId="7189396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ADA3BB" w14:textId="368F6F1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014C760E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A816FE" w14:textId="45B9DD0D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870F3A" w14:textId="06620C2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5FEEC6" w14:textId="6D95688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OFICINAS, WORKSHOPS, CURSOS DE CAPACITAÇÃO INTERNA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57FF71" w14:textId="078BC5C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OFICINAS, WORKSHOPS, CURSOS DE CAPACITAÇÃO INTERNA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EF5FE7" w14:textId="3D86D3F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43EF031" w14:textId="4840DB2D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R$ 4.500,00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916863" w14:textId="5B856C4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5E569D" w14:textId="7F40E25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2D84CD" w14:textId="6FC0253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50E27FBE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CFC75F" w14:textId="7A77D747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lastRenderedPageBreak/>
              <w:t>731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20409C" w14:textId="628AACB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5B63E3" w14:textId="5B5F306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PROFISSIONAIS ESPECIALIZADOS PARA MINISTRAR CURSOS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13AC51" w14:textId="3C38F31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PROFISSIONAIS ESPECIALIZADOS PARA MINISTRAR CURSOS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CC689C0" w14:textId="0FCFB73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9F5B00" w14:textId="78EBBA07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R$ 4.500,00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772D715" w14:textId="435923C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B2106D" w14:textId="482E435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2D1098" w14:textId="2B2C6A5E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2B7A628B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C3CDED8" w14:textId="7D10ADF0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3DF53D" w14:textId="03EDB8A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F5E6CC" w14:textId="5B6DFA9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TRANSPORTE PARA VISITAS À REDE DE PROTEÇÃO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A3FE72" w14:textId="38CAB1C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TRANSPORTE PARA VISITAS À REDE DE PROTEÇÃO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652930" w14:textId="0676DF2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EA051C" w14:textId="6399B9DE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R$ 3.500,00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D2C183" w14:textId="0FBAA49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569D3A" w14:textId="67427F7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DA945D" w14:textId="6354F66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7C007123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295C65" w14:textId="51D12725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CA6708" w14:textId="5FD79FC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DF7DAB" w14:textId="2E4DF8E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FOTOGRAFIAS, VÍDEOS, DOCUMENTAÇÃO DAS VISITAS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8E4C1D8" w14:textId="57E2604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FOTOGRAFIAS, VÍDEOS, DOCUMENTAÇÃO DAS VISITAS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ED4234" w14:textId="5FEAC36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1195DA" w14:textId="3260F1C3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AE9CEF" w14:textId="261D33C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1C738A8" w14:textId="5CB0775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D54D39" w14:textId="28D285B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5BF66234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2B42163" w14:textId="6E19F10E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1ABFA" w14:textId="74419CC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DF8DEF" w14:textId="6756B27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ALUGUEL DE ESPAÇO, SOM, ILUMINAÇÃO, DECORAÇÃO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54C3D2" w14:textId="0EDA938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ALUGUEL DE ESPAÇO, SOM, ILUMINAÇÃO, DECORAÇÃO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7E91966" w14:textId="64DBC14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48003D2" w14:textId="043C3E21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R$ 4.800,00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1F57C0" w14:textId="1B9A229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606A9" w14:textId="31D27FE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EA7E26" w14:textId="59ABA7F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500C25DE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508EC4" w14:textId="142826FB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81E0F3" w14:textId="636C36E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29FABE9" w14:textId="136C50E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ALMOÇO/CAFÉ (APROX. 150 PESSOAS)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92D71E" w14:textId="02015E8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ALMOÇO/CAFÉ (APROX. 150 PESSOAS)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53930F" w14:textId="2D7A7AB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3D7546" w14:textId="2C204AC4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R$ 4.000,00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C8DB91" w14:textId="6CD2097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B9C1B0C" w14:textId="2F96F43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C67F3C" w14:textId="71367E7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5DF4FD74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52CB0D" w14:textId="4984612A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44935A" w14:textId="7690692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FD5D788" w14:textId="528DAD4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IMPRESSÃO DE CERTIFICADOS DE PARTICIPAÇÃO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9BA7590" w14:textId="0CCE306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IMPRESSÃO DE CERTIFICADOS DE PARTICIPAÇÃO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3D0A94" w14:textId="568B760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DCB8D95" w14:textId="68A38B9B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R$ 750,00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03615A" w14:textId="6EC7F7F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BA7EF8" w14:textId="6303985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A5B3F1" w14:textId="156A76C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29D05BFC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D276001" w14:textId="1D1E5E9A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A9AE693" w14:textId="311FE93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8C5193" w14:textId="7EDABF9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FOLDERS, RELATÓRIOS, MATERIAL DE DIVULGAÇÃO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222269" w14:textId="6C01918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FOLDERS, RELATÓRIOS, MATERIAL DE DIVULGAÇÃO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8EDDD9" w14:textId="02A0F65E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E1C783" w14:textId="5ED189FF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CAFEC32" w14:textId="6C707E1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04FA86" w14:textId="17A2323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E0BE801" w14:textId="0C1E5317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5D91170F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E77998" w14:textId="30432126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F308400" w14:textId="1A5B88C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44CE49" w14:textId="4C052DD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ASSESSORIA JURÍDICA E CONSULTORIA ESPECIALIZADA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1AAC200" w14:textId="29BDF7A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ASSESSORIA JURÍDICA E CONSULTORIA ESPECIALIZADA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E16106" w14:textId="4209ACFE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541A04" w14:textId="5F1F1E57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076E897" w14:textId="58B18AB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C5BA39" w14:textId="26B80F2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88626F3" w14:textId="2050996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79EE4348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4324835" w14:textId="449BB35B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739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08F44C" w14:textId="243C7B3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90AF52" w14:textId="3C0CE96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OFICINAS DE CAPACITAÇÃO (EMPREENDEDORISMO, ARTE, MÍDIAS)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A2C0F7" w14:textId="32EE27E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OFICINAS DE CAPACITAÇÃO (EMPREENDEDORISMO, ARTE, MÍDIAS)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D1BE51" w14:textId="06F5740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7EE332" w14:textId="0A2BBAB0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R$ 3.500,00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DED0BA" w14:textId="4E23F81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6FA480F" w14:textId="217C891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AB5525" w14:textId="2BE9C7C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13D22971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735458" w14:textId="3F4F6F3B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7765F3" w14:textId="656AEF2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8ED4AB" w14:textId="061CA42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PEQUENOS APOIOS A GRUPOS DE CULTURA, ARTE, MÍDIAS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81A991" w14:textId="77A1D65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PEQUENOS APOIOS A GRUPOS DE CULTURA, ARTE, MÍDIAS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5530CD9" w14:textId="4CEA6C1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20AD56" w14:textId="71F9833D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A6812D" w14:textId="2895EDB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B67963" w14:textId="458EE293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5B7CDF" w14:textId="5DF496E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1B0CEE00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AE45F0" w14:textId="52652792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BDBECF" w14:textId="0DABF0A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4DF500" w14:textId="6752604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CÂMERA FOTOGRÁFICA/VÍDEO PROFISSIONAL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BCC6C3" w14:textId="384FC3A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CÂMERA FOTOGRÁFICA/VÍDEO PROFISSIONAL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021DE70" w14:textId="237F1DB7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E5F3FFB" w14:textId="4C77F86B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R$ 3.000,00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268375" w14:textId="63FA389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8E0255" w14:textId="3C3CFC2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1FC6720" w14:textId="61A37A0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737D70AF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7F0D18" w14:textId="183CA7CA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F262E08" w14:textId="69FDB7C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6C0BA5B" w14:textId="7038D4C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MICROFONES, ILUMINAÇÃO, ACESSÓRIOS AUDIOVISUAIS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AB9F98C" w14:textId="061CBF1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MICROFONES, ILUMINAÇÃO, ACESSÓRIOS AUDIOVISUAIS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A72415" w14:textId="7CF50AC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6202AA0" w14:textId="42DCB101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0FEC4E" w14:textId="56D3575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CE93E4F" w14:textId="450898B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082B9A" w14:textId="47FE679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7D68E5E8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DCE12D" w14:textId="45809E31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743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B7709C" w14:textId="7241A78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067F4DB" w14:textId="000566C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PINTURA INTERNA/EXTERNA, REPAROS PREDIAIS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F292369" w14:textId="473C219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PINTURA INTERNA/EXTERNA, REPAROS PREDIAIS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4079A4" w14:textId="4D8EBF3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876438" w14:textId="3371B2F8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R$ 5.000,00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1C7170" w14:textId="06FEAF3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B38BF42" w14:textId="3A6A082A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B0E448E" w14:textId="61F0F4B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0E26B930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002011" w14:textId="5BC4A4D5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744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9DB1932" w14:textId="21F4619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Permanente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627805" w14:textId="1225C98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MÓVEIS, CADEIRAS, MESAS, ESTANTES, EQUIPAMENTOS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DA31E06" w14:textId="24F401C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MÓVEIS, CADEIRAS, MESAS, ESTANTES, EQUIPAMENTOS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C3AD97" w14:textId="2B8DAC3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NÃO SE APLICA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EE7326D" w14:textId="2B8FB4FD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6865EC2" w14:textId="1A59640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EE062E" w14:textId="66958DA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56FD40C" w14:textId="1F08CE1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220A20A1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BDA3D01" w14:textId="37517C88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745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E630A56" w14:textId="4C23459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9036D8" w14:textId="174741B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DIÁRIA DE DESLOCAMENTO PARA FÓRUNS ESTADUAIS/NACIONAIS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F94DFC0" w14:textId="5CD7102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DIÁRIA DE DESLOCAMENTO PARA FÓRUNS ESTADUAIS/NACIONAIS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D589613" w14:textId="4DF311D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824220" w14:textId="62EB3B9C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R$ 10.800,00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22F9CC5" w14:textId="3464C9D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79DEE8E" w14:textId="4C10B4D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D5B840" w14:textId="1A22643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5220C749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7B0384A" w14:textId="0031D068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746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6C59A8" w14:textId="1214E6B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B855A7" w14:textId="57C7E78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PASSAGEM AÉREA PARA PARTICIPAÇÃO EM FÓRUNS NACIONAIS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3BAB66C" w14:textId="2D3BB55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PASSAGEM AÉREA PARA PARTICIPAÇÃO EM FÓRUNS NACIONAIS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F4FD09" w14:textId="4436A4B7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D9C3E20" w14:textId="334D6227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R$ 6.000,00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083534" w14:textId="3F682E8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BEDF517" w14:textId="3C4A1A4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2E04E18" w14:textId="78AED63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6CCDF95B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02BF2CA" w14:textId="46E4F35F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747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0DD18D" w14:textId="58595E6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A2CE177" w14:textId="35C7BF8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TAXA DE INSCRIÇÃO EM CONFERÊNCIAS, SEMINÁRIOS, FÓRUNS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6D29941" w14:textId="4464438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TAXA DE INSCRIÇÃO EM CONFERÊNCIAS, SEMINÁRIOS, FÓRUNS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84E1260" w14:textId="69B819D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623DCD1" w14:textId="2657551D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R$ 1.750,00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8DB2628" w14:textId="786A717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ATÉ O TERCEIRO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53730B" w14:textId="0331D7D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MÉDIO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E7154C5" w14:textId="0A1D22FE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645097E2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3747260" w14:textId="77869D9B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748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554AF1C" w14:textId="0259328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CE7DAC" w14:textId="076964DC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GARRAFÃO DE 20 LITROS (CONSUMO ADMINISTRATIVO)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8B7E150" w14:textId="587A49E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GARRAFÃO DE 20 LITROS (CONSUMO ADMINISTRATIVO)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14B8BE3" w14:textId="56AE53A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A42446D" w14:textId="2795F97A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R$ 1.700,00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B47F5F1" w14:textId="272C66C7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2B31CE1" w14:textId="6FFFD625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C67C72A" w14:textId="2A95256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2470EBFA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FAC3C8C" w14:textId="32F3479F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749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9B7EFB" w14:textId="3A0F608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1633EE5" w14:textId="00ED639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BOTIJÃO DE 13KG (COZINHA/REFRIGERAÇÃO)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770BD9F" w14:textId="2D2DDD4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BOTIJÃO DE 13KG (COZINHA/REFRIGERAÇÃO)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B273BDA" w14:textId="1DCD551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B2FF1CA" w14:textId="4ECBCF66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R$ 720,00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95B92D2" w14:textId="68FB5BF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91C6438" w14:textId="559ACD5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13DA1B2" w14:textId="156FE78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176E9B8E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A1E21DE" w14:textId="7AF7DE21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lastRenderedPageBreak/>
              <w:t>750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062CA5" w14:textId="1211A12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serviços de terceiros - pessoa jurídica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4EB9E77" w14:textId="2789318E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LIMPEZA, REVISÃO E REPAROS DE EQUIPAMENTOS DE CLIMATIZAÇÃO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E2B23FC" w14:textId="087B5B6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LIMPEZA, REVISÃO E REPAROS DE EQUIPAMENTOS DE CLIMATIZAÇÃO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8102BA0" w14:textId="4DAEAEEB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6671FE" w14:textId="6304476D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R$ 1.500,00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682FE115" w14:textId="2E9171A6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FDACB3B" w14:textId="4C83DBD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B35FCA" w14:textId="01CCB63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096C2110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035801" w14:textId="49615207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751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153DF07" w14:textId="3594BB19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99FE005" w14:textId="66CB55A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DIVERSOS (PAPEL, TINTA, ENVELOPES, PASTAS, CANETAS, CLIPS)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561D671" w14:textId="6B5DF3A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DIVERSOS (PAPEL, TINTA, ENVELOPES, PASTAS, CANETAS, CLIPS)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6C707D" w14:textId="3CBE357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24312C" w14:textId="5B6639D3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R$ 2.000,00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37F1C95" w14:textId="5AFB3811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E78516D" w14:textId="6B29510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8D89F82" w14:textId="370D83C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  <w:tr w:rsidR="00C30749" w:rsidRPr="00AD2BF1" w14:paraId="4D74299F" w14:textId="77777777" w:rsidTr="00C30749">
        <w:trPr>
          <w:jc w:val="center"/>
        </w:trPr>
        <w:tc>
          <w:tcPr>
            <w:tcW w:w="55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87D325" w14:textId="25DA7EC8" w:rsidR="00C30749" w:rsidRPr="00C30749" w:rsidRDefault="00C30749" w:rsidP="00C30749">
            <w:pPr>
              <w:spacing w:line="240" w:lineRule="auto"/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752</w:t>
            </w:r>
          </w:p>
        </w:tc>
        <w:tc>
          <w:tcPr>
            <w:tcW w:w="1134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9BC0AC9" w14:textId="4A3E8A2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material de consumo</w:t>
            </w:r>
          </w:p>
        </w:tc>
        <w:tc>
          <w:tcPr>
            <w:tcW w:w="141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DF67A6B" w14:textId="03DAB46F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DIVERSOS (PRODUTOS, UTENSÍLIOS, HIGIENE, DESINFETANTE)</w:t>
            </w:r>
          </w:p>
        </w:tc>
        <w:tc>
          <w:tcPr>
            <w:tcW w:w="141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43C31398" w14:textId="4438A9CD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DIVERSOS (PRODUTOS, UTENSÍLIOS, HIGIENE, DESINFETANTE)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DD374F4" w14:textId="6E89E1D8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12 MESES</w:t>
            </w:r>
          </w:p>
        </w:tc>
        <w:tc>
          <w:tcPr>
            <w:tcW w:w="1437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43A7A1A" w14:textId="27B5ACAF" w:rsidR="00C30749" w:rsidRPr="00C30749" w:rsidRDefault="00C30749" w:rsidP="00C30749">
            <w:pPr>
              <w:jc w:val="center"/>
              <w:rPr>
                <w:rFonts w:cstheme="minorHAnsi"/>
                <w:b w:val="0"/>
                <w:bCs/>
                <w:color w:val="082A75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R$ 2.500,00</w:t>
            </w:r>
          </w:p>
        </w:tc>
        <w:tc>
          <w:tcPr>
            <w:tcW w:w="127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26AF988" w14:textId="63486F24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NO PRIMEIRO TRIMESTRE</w:t>
            </w:r>
          </w:p>
        </w:tc>
        <w:tc>
          <w:tcPr>
            <w:tcW w:w="100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0CF3B831" w14:textId="65E4E9E2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ALTO</w:t>
            </w:r>
          </w:p>
        </w:tc>
        <w:tc>
          <w:tcPr>
            <w:tcW w:w="1135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EDE4EC" w14:textId="47322040" w:rsidR="00C30749" w:rsidRPr="00C30749" w:rsidRDefault="00C30749" w:rsidP="00C30749">
            <w:pPr>
              <w:jc w:val="center"/>
              <w:rPr>
                <w:rFonts w:cstheme="minorHAnsi"/>
                <w:sz w:val="14"/>
                <w:szCs w:val="14"/>
              </w:rPr>
            </w:pPr>
            <w:r w:rsidRPr="00C30749">
              <w:rPr>
                <w:rFonts w:cstheme="minorHAnsi"/>
                <w:sz w:val="14"/>
                <w:szCs w:val="14"/>
              </w:rPr>
              <w:t>SECRETARIA DA MULHER</w:t>
            </w:r>
          </w:p>
        </w:tc>
      </w:tr>
    </w:tbl>
    <w:p w14:paraId="7FA94B85" w14:textId="77777777" w:rsidR="00321F1B" w:rsidRPr="00AD2BF1" w:rsidRDefault="00321F1B" w:rsidP="00111F20">
      <w:pPr>
        <w:rPr>
          <w:rFonts w:cstheme="minorHAnsi"/>
          <w:lang w:val="pt-BR"/>
        </w:rPr>
      </w:pPr>
    </w:p>
    <w:sectPr w:rsidR="00321F1B" w:rsidRPr="00AD2BF1" w:rsidSect="00AB02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D46EC" w14:textId="77777777" w:rsidR="00193693" w:rsidRDefault="00193693">
      <w:r>
        <w:separator/>
      </w:r>
    </w:p>
    <w:p w14:paraId="2046B9A8" w14:textId="77777777" w:rsidR="00193693" w:rsidRDefault="00193693"/>
  </w:endnote>
  <w:endnote w:type="continuationSeparator" w:id="0">
    <w:p w14:paraId="2EEDEEFE" w14:textId="77777777" w:rsidR="00193693" w:rsidRDefault="00193693">
      <w:r>
        <w:continuationSeparator/>
      </w:r>
    </w:p>
    <w:p w14:paraId="78F645CF" w14:textId="77777777" w:rsidR="00193693" w:rsidRDefault="001936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C1FA9" w14:textId="77777777" w:rsidR="00F06E59" w:rsidRDefault="00F06E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92A02" w14:textId="77777777" w:rsidR="00DF027C" w:rsidRPr="004F0028" w:rsidRDefault="00DF027C">
        <w:pPr>
          <w:pStyle w:val="Rodap"/>
          <w:jc w:val="center"/>
          <w:rPr>
            <w:lang w:val="pt-BR"/>
          </w:rPr>
        </w:pPr>
        <w:r w:rsidRPr="004F0028">
          <w:rPr>
            <w:lang w:val="pt-BR" w:bidi="pt-BR"/>
          </w:rPr>
          <w:fldChar w:fldCharType="begin"/>
        </w:r>
        <w:r w:rsidRPr="004F0028">
          <w:rPr>
            <w:lang w:val="pt-BR" w:bidi="pt-BR"/>
          </w:rPr>
          <w:instrText xml:space="preserve"> PAGE   \* MERGEFORMAT </w:instrText>
        </w:r>
        <w:r w:rsidRPr="004F0028">
          <w:rPr>
            <w:lang w:val="pt-BR" w:bidi="pt-BR"/>
          </w:rPr>
          <w:fldChar w:fldCharType="separate"/>
        </w:r>
        <w:r w:rsidR="00AB02A7" w:rsidRPr="004F0028">
          <w:rPr>
            <w:noProof/>
            <w:lang w:val="pt-BR" w:bidi="pt-BR"/>
          </w:rPr>
          <w:t>2</w:t>
        </w:r>
        <w:r w:rsidRPr="004F0028">
          <w:rPr>
            <w:noProof/>
            <w:lang w:val="pt-BR" w:bidi="pt-BR"/>
          </w:rPr>
          <w:fldChar w:fldCharType="end"/>
        </w:r>
      </w:p>
    </w:sdtContent>
  </w:sdt>
  <w:p w14:paraId="6C6D9392" w14:textId="77777777" w:rsidR="00DF027C" w:rsidRPr="004F0028" w:rsidRDefault="00DF027C">
    <w:pPr>
      <w:pStyle w:val="Rodap"/>
      <w:rPr>
        <w:lang w:val="pt-B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BAED" w14:textId="77777777" w:rsidR="00F06E59" w:rsidRDefault="00F06E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DE15D" w14:textId="77777777" w:rsidR="00193693" w:rsidRDefault="00193693">
      <w:r>
        <w:separator/>
      </w:r>
    </w:p>
    <w:p w14:paraId="596BB4A1" w14:textId="77777777" w:rsidR="00193693" w:rsidRDefault="00193693"/>
  </w:footnote>
  <w:footnote w:type="continuationSeparator" w:id="0">
    <w:p w14:paraId="7BEA393C" w14:textId="77777777" w:rsidR="00193693" w:rsidRDefault="00193693">
      <w:r>
        <w:continuationSeparator/>
      </w:r>
    </w:p>
    <w:p w14:paraId="63A2A31D" w14:textId="77777777" w:rsidR="00193693" w:rsidRDefault="001936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DB2F4" w14:textId="77777777" w:rsidR="00F06E59" w:rsidRDefault="00F06E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:rsidRPr="004F0028" w14:paraId="7957894E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3B38490F" w14:textId="77777777" w:rsidR="00D077E9" w:rsidRPr="004F0028" w:rsidRDefault="00D077E9">
          <w:pPr>
            <w:pStyle w:val="Cabealho"/>
            <w:rPr>
              <w:lang w:val="pt-BR"/>
            </w:rPr>
          </w:pPr>
        </w:p>
      </w:tc>
    </w:tr>
  </w:tbl>
  <w:p w14:paraId="2E3B72C4" w14:textId="77777777" w:rsidR="00D077E9" w:rsidRPr="004F0028" w:rsidRDefault="00D077E9" w:rsidP="00D077E9">
    <w:pPr>
      <w:pStyle w:val="Cabealho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8AD9" w14:textId="77777777" w:rsidR="00F06E59" w:rsidRDefault="00F06E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35C8"/>
    <w:multiLevelType w:val="hybridMultilevel"/>
    <w:tmpl w:val="D77A0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500FB"/>
    <w:multiLevelType w:val="hybridMultilevel"/>
    <w:tmpl w:val="2C7283E6"/>
    <w:lvl w:ilvl="0" w:tplc="A63CE78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276837">
    <w:abstractNumId w:val="1"/>
  </w:num>
  <w:num w:numId="2" w16cid:durableId="159601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F7"/>
    <w:rsid w:val="0001610F"/>
    <w:rsid w:val="0002482E"/>
    <w:rsid w:val="000319F4"/>
    <w:rsid w:val="000329FE"/>
    <w:rsid w:val="00035540"/>
    <w:rsid w:val="00042F8D"/>
    <w:rsid w:val="00050324"/>
    <w:rsid w:val="00051AC9"/>
    <w:rsid w:val="00063339"/>
    <w:rsid w:val="00083D39"/>
    <w:rsid w:val="000972BC"/>
    <w:rsid w:val="000A0150"/>
    <w:rsid w:val="000B0461"/>
    <w:rsid w:val="000E5AE5"/>
    <w:rsid w:val="000E63C9"/>
    <w:rsid w:val="00111F20"/>
    <w:rsid w:val="00130E9D"/>
    <w:rsid w:val="00136C41"/>
    <w:rsid w:val="00150A6D"/>
    <w:rsid w:val="00151871"/>
    <w:rsid w:val="001656BF"/>
    <w:rsid w:val="00185B35"/>
    <w:rsid w:val="00190DA7"/>
    <w:rsid w:val="00193693"/>
    <w:rsid w:val="001D0B76"/>
    <w:rsid w:val="001E0AC8"/>
    <w:rsid w:val="001F2BC8"/>
    <w:rsid w:val="001F5F6B"/>
    <w:rsid w:val="001F6D8D"/>
    <w:rsid w:val="002140AC"/>
    <w:rsid w:val="00233D91"/>
    <w:rsid w:val="00241187"/>
    <w:rsid w:val="002437BE"/>
    <w:rsid w:val="00243EBC"/>
    <w:rsid w:val="00246A35"/>
    <w:rsid w:val="00284348"/>
    <w:rsid w:val="00287E7A"/>
    <w:rsid w:val="002C7692"/>
    <w:rsid w:val="002F51F5"/>
    <w:rsid w:val="00312137"/>
    <w:rsid w:val="00316360"/>
    <w:rsid w:val="00321F1B"/>
    <w:rsid w:val="003233FA"/>
    <w:rsid w:val="00330359"/>
    <w:rsid w:val="00330859"/>
    <w:rsid w:val="00330AA3"/>
    <w:rsid w:val="003323C8"/>
    <w:rsid w:val="0033762F"/>
    <w:rsid w:val="00360494"/>
    <w:rsid w:val="00363608"/>
    <w:rsid w:val="00363822"/>
    <w:rsid w:val="00366C7E"/>
    <w:rsid w:val="003740C2"/>
    <w:rsid w:val="003831F4"/>
    <w:rsid w:val="00384EA3"/>
    <w:rsid w:val="003A39A1"/>
    <w:rsid w:val="003A5576"/>
    <w:rsid w:val="003B52D0"/>
    <w:rsid w:val="003C2191"/>
    <w:rsid w:val="003D29A2"/>
    <w:rsid w:val="003D3863"/>
    <w:rsid w:val="003D7648"/>
    <w:rsid w:val="003E4F89"/>
    <w:rsid w:val="003F5B16"/>
    <w:rsid w:val="00402BF5"/>
    <w:rsid w:val="004110DE"/>
    <w:rsid w:val="00421563"/>
    <w:rsid w:val="00426406"/>
    <w:rsid w:val="004279D0"/>
    <w:rsid w:val="00432A3B"/>
    <w:rsid w:val="0044085A"/>
    <w:rsid w:val="004469A3"/>
    <w:rsid w:val="0045379B"/>
    <w:rsid w:val="00461602"/>
    <w:rsid w:val="00473757"/>
    <w:rsid w:val="004A03CB"/>
    <w:rsid w:val="004A2829"/>
    <w:rsid w:val="004B21A5"/>
    <w:rsid w:val="004E0DC8"/>
    <w:rsid w:val="004E3E8D"/>
    <w:rsid w:val="004F0028"/>
    <w:rsid w:val="005037F0"/>
    <w:rsid w:val="0050488A"/>
    <w:rsid w:val="00516A86"/>
    <w:rsid w:val="00521B0C"/>
    <w:rsid w:val="005275F6"/>
    <w:rsid w:val="00561B28"/>
    <w:rsid w:val="00572102"/>
    <w:rsid w:val="00584A2B"/>
    <w:rsid w:val="00586F2A"/>
    <w:rsid w:val="00591E30"/>
    <w:rsid w:val="005A43A3"/>
    <w:rsid w:val="005B1586"/>
    <w:rsid w:val="005B3E8B"/>
    <w:rsid w:val="005C6745"/>
    <w:rsid w:val="005D68E5"/>
    <w:rsid w:val="005F1BB0"/>
    <w:rsid w:val="005F75CC"/>
    <w:rsid w:val="005F7C10"/>
    <w:rsid w:val="00605847"/>
    <w:rsid w:val="00606550"/>
    <w:rsid w:val="006156A0"/>
    <w:rsid w:val="006303E1"/>
    <w:rsid w:val="00643E3D"/>
    <w:rsid w:val="00656C4D"/>
    <w:rsid w:val="006651DA"/>
    <w:rsid w:val="0067528C"/>
    <w:rsid w:val="006A2A86"/>
    <w:rsid w:val="006A2E39"/>
    <w:rsid w:val="006B4F24"/>
    <w:rsid w:val="006E5716"/>
    <w:rsid w:val="006F2FB1"/>
    <w:rsid w:val="006F35B9"/>
    <w:rsid w:val="006F4278"/>
    <w:rsid w:val="00704A0E"/>
    <w:rsid w:val="007115CE"/>
    <w:rsid w:val="0072003D"/>
    <w:rsid w:val="00721999"/>
    <w:rsid w:val="007302B3"/>
    <w:rsid w:val="00730733"/>
    <w:rsid w:val="00730E3A"/>
    <w:rsid w:val="00736AAF"/>
    <w:rsid w:val="00754CA5"/>
    <w:rsid w:val="00765470"/>
    <w:rsid w:val="00765B2A"/>
    <w:rsid w:val="00774EB0"/>
    <w:rsid w:val="007753E6"/>
    <w:rsid w:val="00783A34"/>
    <w:rsid w:val="007B3501"/>
    <w:rsid w:val="007C6B52"/>
    <w:rsid w:val="007D16C5"/>
    <w:rsid w:val="007D5918"/>
    <w:rsid w:val="007F480A"/>
    <w:rsid w:val="008025FB"/>
    <w:rsid w:val="0080511D"/>
    <w:rsid w:val="00812765"/>
    <w:rsid w:val="00823AF8"/>
    <w:rsid w:val="008512EE"/>
    <w:rsid w:val="008571D2"/>
    <w:rsid w:val="00857C2C"/>
    <w:rsid w:val="00862FE4"/>
    <w:rsid w:val="0086389A"/>
    <w:rsid w:val="00870767"/>
    <w:rsid w:val="0087605E"/>
    <w:rsid w:val="00877058"/>
    <w:rsid w:val="00890348"/>
    <w:rsid w:val="00893AAA"/>
    <w:rsid w:val="008B1FEE"/>
    <w:rsid w:val="008B4843"/>
    <w:rsid w:val="008B49E6"/>
    <w:rsid w:val="008C6F89"/>
    <w:rsid w:val="008D49DC"/>
    <w:rsid w:val="008E0223"/>
    <w:rsid w:val="008F5726"/>
    <w:rsid w:val="00903A50"/>
    <w:rsid w:val="00903C32"/>
    <w:rsid w:val="009169BC"/>
    <w:rsid w:val="00916B16"/>
    <w:rsid w:val="009173B9"/>
    <w:rsid w:val="0093335D"/>
    <w:rsid w:val="0093613E"/>
    <w:rsid w:val="00943026"/>
    <w:rsid w:val="009508CE"/>
    <w:rsid w:val="00960CD7"/>
    <w:rsid w:val="00964B42"/>
    <w:rsid w:val="00966697"/>
    <w:rsid w:val="00966B81"/>
    <w:rsid w:val="00977157"/>
    <w:rsid w:val="0098701C"/>
    <w:rsid w:val="00992330"/>
    <w:rsid w:val="00993B94"/>
    <w:rsid w:val="009A43BE"/>
    <w:rsid w:val="009A54A8"/>
    <w:rsid w:val="009B248B"/>
    <w:rsid w:val="009B2DA1"/>
    <w:rsid w:val="009B30E5"/>
    <w:rsid w:val="009B5636"/>
    <w:rsid w:val="009C41F7"/>
    <w:rsid w:val="009C7720"/>
    <w:rsid w:val="009E1918"/>
    <w:rsid w:val="009E2B2E"/>
    <w:rsid w:val="00A16B46"/>
    <w:rsid w:val="00A23AFA"/>
    <w:rsid w:val="00A31B3E"/>
    <w:rsid w:val="00A40C2D"/>
    <w:rsid w:val="00A532F3"/>
    <w:rsid w:val="00A5586D"/>
    <w:rsid w:val="00A67A2D"/>
    <w:rsid w:val="00A74CE2"/>
    <w:rsid w:val="00A74D7C"/>
    <w:rsid w:val="00A80F68"/>
    <w:rsid w:val="00A8489E"/>
    <w:rsid w:val="00A87D4A"/>
    <w:rsid w:val="00AA482E"/>
    <w:rsid w:val="00AB02A7"/>
    <w:rsid w:val="00AC29F3"/>
    <w:rsid w:val="00AD2BF1"/>
    <w:rsid w:val="00AE138C"/>
    <w:rsid w:val="00B231E5"/>
    <w:rsid w:val="00B24DFB"/>
    <w:rsid w:val="00B27C6B"/>
    <w:rsid w:val="00B320B8"/>
    <w:rsid w:val="00B41068"/>
    <w:rsid w:val="00B64014"/>
    <w:rsid w:val="00B6750A"/>
    <w:rsid w:val="00B816BD"/>
    <w:rsid w:val="00B83766"/>
    <w:rsid w:val="00BC1456"/>
    <w:rsid w:val="00BC757E"/>
    <w:rsid w:val="00BD5919"/>
    <w:rsid w:val="00BD6B1E"/>
    <w:rsid w:val="00BE651F"/>
    <w:rsid w:val="00BE710D"/>
    <w:rsid w:val="00BF4E81"/>
    <w:rsid w:val="00C02B87"/>
    <w:rsid w:val="00C13995"/>
    <w:rsid w:val="00C24CD7"/>
    <w:rsid w:val="00C30749"/>
    <w:rsid w:val="00C400EF"/>
    <w:rsid w:val="00C4086D"/>
    <w:rsid w:val="00C47FBB"/>
    <w:rsid w:val="00C61D8E"/>
    <w:rsid w:val="00CA1896"/>
    <w:rsid w:val="00CB5525"/>
    <w:rsid w:val="00CB5B28"/>
    <w:rsid w:val="00CC4A33"/>
    <w:rsid w:val="00CE5D45"/>
    <w:rsid w:val="00CF4250"/>
    <w:rsid w:val="00CF5371"/>
    <w:rsid w:val="00CF6AFA"/>
    <w:rsid w:val="00D0323A"/>
    <w:rsid w:val="00D0559F"/>
    <w:rsid w:val="00D06414"/>
    <w:rsid w:val="00D077E9"/>
    <w:rsid w:val="00D24FD2"/>
    <w:rsid w:val="00D32F5E"/>
    <w:rsid w:val="00D42CB7"/>
    <w:rsid w:val="00D447CC"/>
    <w:rsid w:val="00D5413D"/>
    <w:rsid w:val="00D570A9"/>
    <w:rsid w:val="00D642E6"/>
    <w:rsid w:val="00D70D02"/>
    <w:rsid w:val="00D770C7"/>
    <w:rsid w:val="00D86945"/>
    <w:rsid w:val="00D90290"/>
    <w:rsid w:val="00DA17E8"/>
    <w:rsid w:val="00DA5784"/>
    <w:rsid w:val="00DD152F"/>
    <w:rsid w:val="00DE213F"/>
    <w:rsid w:val="00DF027C"/>
    <w:rsid w:val="00E00A32"/>
    <w:rsid w:val="00E03255"/>
    <w:rsid w:val="00E12642"/>
    <w:rsid w:val="00E20C5B"/>
    <w:rsid w:val="00E22ACD"/>
    <w:rsid w:val="00E23F19"/>
    <w:rsid w:val="00E27590"/>
    <w:rsid w:val="00E40E25"/>
    <w:rsid w:val="00E620B0"/>
    <w:rsid w:val="00E64A15"/>
    <w:rsid w:val="00E7430E"/>
    <w:rsid w:val="00E76D5F"/>
    <w:rsid w:val="00E81B40"/>
    <w:rsid w:val="00E84080"/>
    <w:rsid w:val="00E93489"/>
    <w:rsid w:val="00E95E43"/>
    <w:rsid w:val="00EB3129"/>
    <w:rsid w:val="00EB5B51"/>
    <w:rsid w:val="00EC11DA"/>
    <w:rsid w:val="00ED6B47"/>
    <w:rsid w:val="00EE6D70"/>
    <w:rsid w:val="00EF2259"/>
    <w:rsid w:val="00EF4C32"/>
    <w:rsid w:val="00EF555B"/>
    <w:rsid w:val="00F027BB"/>
    <w:rsid w:val="00F06E59"/>
    <w:rsid w:val="00F07D92"/>
    <w:rsid w:val="00F11DCF"/>
    <w:rsid w:val="00F15194"/>
    <w:rsid w:val="00F162EA"/>
    <w:rsid w:val="00F20FBE"/>
    <w:rsid w:val="00F414FF"/>
    <w:rsid w:val="00F52D27"/>
    <w:rsid w:val="00F56EE6"/>
    <w:rsid w:val="00F57AD3"/>
    <w:rsid w:val="00F62D55"/>
    <w:rsid w:val="00F6646F"/>
    <w:rsid w:val="00F83527"/>
    <w:rsid w:val="00F950C0"/>
    <w:rsid w:val="00F9622A"/>
    <w:rsid w:val="00FD583F"/>
    <w:rsid w:val="00FD7488"/>
    <w:rsid w:val="00FE12A1"/>
    <w:rsid w:val="00FE7E1E"/>
    <w:rsid w:val="00FF16B4"/>
    <w:rsid w:val="00FF27DE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8C3D9"/>
  <w15:docId w15:val="{82A014A0-D8D9-4498-A70B-9D6165FF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48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har">
    <w:name w:val="Título Char"/>
    <w:basedOn w:val="Fontepargpadro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har">
    <w:name w:val="Subtítulo Char"/>
    <w:basedOn w:val="Fontepargpadro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har">
    <w:name w:val="Título 1 Char"/>
    <w:basedOn w:val="Fontepargpadro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Cabealho">
    <w:name w:val="header"/>
    <w:basedOn w:val="Normal"/>
    <w:link w:val="CabealhoChar"/>
    <w:uiPriority w:val="99"/>
    <w:unhideWhenUsed/>
    <w:qFormat/>
    <w:rsid w:val="005037F0"/>
  </w:style>
  <w:style w:type="character" w:customStyle="1" w:styleId="CabealhoChar">
    <w:name w:val="Cabeçalho Char"/>
    <w:basedOn w:val="Fontepargpadro"/>
    <w:link w:val="Cabealho"/>
    <w:uiPriority w:val="99"/>
    <w:qFormat/>
    <w:rsid w:val="0093335D"/>
  </w:style>
  <w:style w:type="paragraph" w:styleId="Rodap">
    <w:name w:val="footer"/>
    <w:basedOn w:val="Normal"/>
    <w:link w:val="RodapChar"/>
    <w:uiPriority w:val="99"/>
    <w:unhideWhenUsed/>
    <w:rsid w:val="005037F0"/>
  </w:style>
  <w:style w:type="character" w:customStyle="1" w:styleId="RodapChar">
    <w:name w:val="Rodapé Char"/>
    <w:basedOn w:val="Fontepargpadro"/>
    <w:link w:val="Rodap"/>
    <w:uiPriority w:val="99"/>
    <w:rsid w:val="005037F0"/>
    <w:rPr>
      <w:sz w:val="24"/>
      <w:szCs w:val="24"/>
    </w:rPr>
  </w:style>
  <w:style w:type="paragraph" w:customStyle="1" w:styleId="Nome">
    <w:name w:val="No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har">
    <w:name w:val="Título 2 Char"/>
    <w:basedOn w:val="Fontepargpadro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elacomgrade">
    <w:name w:val="Table Grid"/>
    <w:basedOn w:val="Tabe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unhideWhenUsed/>
    <w:rsid w:val="00D86945"/>
    <w:rPr>
      <w:color w:val="808080"/>
    </w:rPr>
  </w:style>
  <w:style w:type="paragraph" w:customStyle="1" w:styleId="Contedo">
    <w:name w:val="Conteúdo"/>
    <w:basedOn w:val="Normal"/>
    <w:link w:val="CaracteresdoContedo"/>
    <w:qFormat/>
    <w:rsid w:val="00DF027C"/>
    <w:rPr>
      <w:b w:val="0"/>
    </w:rPr>
  </w:style>
  <w:style w:type="paragraph" w:customStyle="1" w:styleId="Textodenfase">
    <w:name w:val="Texto de Ênfase"/>
    <w:basedOn w:val="Normal"/>
    <w:link w:val="CaracteredoTextodenfase"/>
    <w:qFormat/>
    <w:rsid w:val="00DF027C"/>
  </w:style>
  <w:style w:type="character" w:customStyle="1" w:styleId="CaracteresdoContedo">
    <w:name w:val="Caracteres do Conteúdo"/>
    <w:basedOn w:val="Fontepargpadro"/>
    <w:link w:val="Conte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acteredoTextodenfase">
    <w:name w:val="Caractere do Texto de Ênfase"/>
    <w:basedOn w:val="Fontepargpadro"/>
    <w:link w:val="Textodenfase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PargrafodaLista">
    <w:name w:val="List Paragraph"/>
    <w:basedOn w:val="Normal"/>
    <w:uiPriority w:val="34"/>
    <w:semiHidden/>
    <w:rsid w:val="00F57AD3"/>
    <w:pPr>
      <w:spacing w:after="160" w:line="259" w:lineRule="auto"/>
      <w:ind w:left="720"/>
      <w:contextualSpacing/>
    </w:pPr>
    <w:rPr>
      <w:rFonts w:eastAsiaTheme="minorHAnsi"/>
      <w:b w:val="0"/>
      <w:color w:val="3B33A1" w:themeColor="text1" w:themeTint="A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6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0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1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4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1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pt-BR%7b24EEC4C8-3AA7-485B-9CA9-AF363BBB6F3F%7d\%7bE80B141B-2EBC-4F6F-A25E-990FB077A9A9%7dTF7e53ee0d-dd7d-4335-8cfd-efae5a747b053f9487cb_win32-fb0000d955a2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{E80B141B-2EBC-4F6F-A25E-990FB077A9A9}TF7e53ee0d-dd7d-4335-8cfd-efae5a747b053f9487cb_win32-fb0000d955a2</Template>
  <TotalTime>1789</TotalTime>
  <Pages>74</Pages>
  <Words>28360</Words>
  <Characters>153144</Characters>
  <Application>Microsoft Office Word</Application>
  <DocSecurity>0</DocSecurity>
  <Lines>1276</Lines>
  <Paragraphs>362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Fernando Rocha</cp:lastModifiedBy>
  <cp:revision>9</cp:revision>
  <cp:lastPrinted>2025-10-07T22:20:00Z</cp:lastPrinted>
  <dcterms:created xsi:type="dcterms:W3CDTF">2025-09-16T22:29:00Z</dcterms:created>
  <dcterms:modified xsi:type="dcterms:W3CDTF">2026-05-06T18:07:00Z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